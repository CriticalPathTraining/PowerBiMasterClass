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97E924" w14:textId="758168CA" w:rsidR="00975D81" w:rsidRDefault="003E32C0" w:rsidP="00D45CC1">
      <w:pPr>
        <w:pStyle w:val="Heading2"/>
      </w:pPr>
      <w:bookmarkStart w:id="0" w:name="_GoBack"/>
      <w:bookmarkEnd w:id="0"/>
      <w:r>
        <w:t xml:space="preserve">Managing Content and </w:t>
      </w:r>
      <w:r w:rsidR="00975D81">
        <w:t xml:space="preserve">Approvals </w:t>
      </w:r>
      <w:r w:rsidR="00BD31B3">
        <w:t>with Power Automate</w:t>
      </w:r>
    </w:p>
    <w:p w14:paraId="4BD7E39E" w14:textId="77777777" w:rsidR="00975D81" w:rsidRPr="005C7841" w:rsidRDefault="00975D81" w:rsidP="00D45CC1">
      <w:pPr>
        <w:pStyle w:val="LabExerciseCallout"/>
        <w:shd w:val="clear" w:color="auto" w:fill="auto"/>
      </w:pPr>
      <w:r w:rsidRPr="005C7841">
        <w:rPr>
          <w:b/>
        </w:rPr>
        <w:t>Lab Time</w:t>
      </w:r>
      <w:r w:rsidRPr="005C7841">
        <w:t xml:space="preserve">: </w:t>
      </w:r>
      <w:r>
        <w:t>60</w:t>
      </w:r>
      <w:r w:rsidRPr="005C7841">
        <w:t xml:space="preserve"> minutes</w:t>
      </w:r>
    </w:p>
    <w:p w14:paraId="34440090" w14:textId="0753C21A" w:rsidR="00975D81" w:rsidRPr="005C7841" w:rsidRDefault="00975D81" w:rsidP="00D45CC1">
      <w:pPr>
        <w:pStyle w:val="LabExerciseCallout"/>
        <w:shd w:val="clear" w:color="auto" w:fill="auto"/>
      </w:pPr>
      <w:r w:rsidRPr="005C7841">
        <w:rPr>
          <w:b/>
        </w:rPr>
        <w:t>Lab Folder</w:t>
      </w:r>
      <w:r w:rsidRPr="005C7841">
        <w:t xml:space="preserve">: </w:t>
      </w:r>
      <w:r>
        <w:t>C:\Student\Modules\</w:t>
      </w:r>
      <w:r w:rsidRPr="00975D81">
        <w:t>05_Approvals</w:t>
      </w:r>
      <w:r>
        <w:t>\Lab</w:t>
      </w:r>
    </w:p>
    <w:p w14:paraId="2FD657D3" w14:textId="27F1C434" w:rsidR="00975D81" w:rsidRDefault="00975D81" w:rsidP="00D45CC1">
      <w:pPr>
        <w:pStyle w:val="LabExerciseCallout"/>
        <w:shd w:val="clear" w:color="auto" w:fill="auto"/>
      </w:pPr>
      <w:r w:rsidRPr="005C7841">
        <w:rPr>
          <w:b/>
        </w:rPr>
        <w:t>Lab Overview</w:t>
      </w:r>
      <w:r w:rsidRPr="005C7841">
        <w:t>:</w:t>
      </w:r>
      <w:r>
        <w:rPr>
          <w:rFonts w:cs="Arial"/>
          <w:lang w:val="en"/>
        </w:rPr>
        <w:t xml:space="preserve"> </w:t>
      </w:r>
      <w:r w:rsidRPr="002B38E0">
        <w:t xml:space="preserve">In this lab </w:t>
      </w:r>
      <w:r>
        <w:t>you will</w:t>
      </w:r>
      <w:r w:rsidR="00535E57">
        <w:t xml:space="preserve"> begin by creating a canvas app named </w:t>
      </w:r>
      <w:r w:rsidR="00535E57" w:rsidRPr="00535E57">
        <w:rPr>
          <w:b/>
        </w:rPr>
        <w:t>Photo Tracker</w:t>
      </w:r>
      <w:r w:rsidR="00535E57">
        <w:t xml:space="preserve"> that uploads photos to a SharePoint document library named </w:t>
      </w:r>
      <w:r w:rsidR="00535E57" w:rsidRPr="00535E57">
        <w:rPr>
          <w:b/>
        </w:rPr>
        <w:t>Submitted</w:t>
      </w:r>
      <w:r w:rsidR="00535E57">
        <w:t>. After that you will create a flow named Photo Approval which automates an approval process.</w:t>
      </w:r>
    </w:p>
    <w:p w14:paraId="4CF40661" w14:textId="40132824" w:rsidR="00975D81" w:rsidRDefault="00975D81" w:rsidP="00D45CC1">
      <w:pPr>
        <w:pStyle w:val="Heading3"/>
      </w:pPr>
      <w:bookmarkStart w:id="1" w:name="_Toc57929"/>
      <w:r>
        <w:t xml:space="preserve">Exercise 1: Create </w:t>
      </w:r>
      <w:r w:rsidR="00A427C7">
        <w:t xml:space="preserve">Two SharePoint </w:t>
      </w:r>
      <w:bookmarkEnd w:id="1"/>
      <w:r w:rsidR="00A427C7">
        <w:t>Document Libraries for Uploading Photos</w:t>
      </w:r>
    </w:p>
    <w:p w14:paraId="48A59114" w14:textId="7F354DCC" w:rsidR="00975D81" w:rsidRDefault="00975D81" w:rsidP="00D45CC1">
      <w:pPr>
        <w:pStyle w:val="LabExerciseLeadIn"/>
        <w:shd w:val="clear" w:color="auto" w:fill="auto"/>
      </w:pPr>
      <w:r>
        <w:rPr>
          <w:rFonts w:ascii="Segoe UI" w:eastAsia="Segoe UI" w:hAnsi="Segoe UI" w:cs="Segoe UI"/>
        </w:rPr>
        <w:t xml:space="preserve">In this exercise, </w:t>
      </w:r>
      <w:r w:rsidR="00FD3A91">
        <w:rPr>
          <w:rFonts w:ascii="Segoe UI" w:eastAsia="Segoe UI" w:hAnsi="Segoe UI" w:cs="Segoe UI"/>
        </w:rPr>
        <w:t xml:space="preserve">you will create two document libraries in your SharePoint </w:t>
      </w:r>
      <w:r w:rsidR="00535E57">
        <w:rPr>
          <w:rFonts w:ascii="Segoe UI" w:eastAsia="Segoe UI" w:hAnsi="Segoe UI" w:cs="Segoe UI"/>
        </w:rPr>
        <w:t xml:space="preserve">site </w:t>
      </w:r>
      <w:r w:rsidR="00FD3A91">
        <w:rPr>
          <w:rFonts w:ascii="Segoe UI" w:eastAsia="Segoe UI" w:hAnsi="Segoe UI" w:cs="Segoe UI"/>
        </w:rPr>
        <w:t>to store photos</w:t>
      </w:r>
      <w:r>
        <w:t>.</w:t>
      </w:r>
    </w:p>
    <w:p w14:paraId="7D3B3F88" w14:textId="77777777" w:rsidR="00A427C7" w:rsidRDefault="00A427C7" w:rsidP="00FD3A91">
      <w:pPr>
        <w:pStyle w:val="LabStepNumbered"/>
        <w:numPr>
          <w:ilvl w:val="0"/>
          <w:numId w:val="9"/>
        </w:numPr>
      </w:pPr>
      <w:r>
        <w:t xml:space="preserve">Navigate to the root SharePoint site for your trial Office 365 tenancy. </w:t>
      </w:r>
    </w:p>
    <w:p w14:paraId="48BFAF80" w14:textId="1763451D" w:rsidR="00A427C7" w:rsidRDefault="00A427C7" w:rsidP="00A427C7">
      <w:pPr>
        <w:pStyle w:val="LabStepNumbered"/>
        <w:numPr>
          <w:ilvl w:val="0"/>
          <w:numId w:val="9"/>
        </w:numPr>
      </w:pPr>
      <w:r>
        <w:t xml:space="preserve">Create a document library named </w:t>
      </w:r>
      <w:r w:rsidRPr="00A427C7">
        <w:rPr>
          <w:b/>
        </w:rPr>
        <w:t>Submitted</w:t>
      </w:r>
      <w:r>
        <w:t>.</w:t>
      </w:r>
    </w:p>
    <w:p w14:paraId="75D3F55B" w14:textId="77777777" w:rsidR="00FD3A91" w:rsidRDefault="00FD3A91" w:rsidP="00FD3A91">
      <w:pPr>
        <w:pStyle w:val="LabStepNumberedLevel2"/>
        <w:numPr>
          <w:ilvl w:val="1"/>
          <w:numId w:val="9"/>
        </w:numPr>
      </w:pPr>
      <w:r>
        <w:t xml:space="preserve">Click on the gear icon and then click on </w:t>
      </w:r>
      <w:r>
        <w:rPr>
          <w:rFonts w:ascii="Segoe UI" w:eastAsia="Segoe UI" w:hAnsi="Segoe UI" w:cs="Segoe UI"/>
          <w:b/>
        </w:rPr>
        <w:t>Add an app</w:t>
      </w:r>
      <w:r>
        <w:t>.</w:t>
      </w:r>
    </w:p>
    <w:p w14:paraId="42827D74" w14:textId="7D953B0E" w:rsidR="00A427C7" w:rsidRDefault="00A427C7" w:rsidP="00775B87">
      <w:pPr>
        <w:pStyle w:val="LabStepNumberedLevel2"/>
        <w:numPr>
          <w:ilvl w:val="1"/>
          <w:numId w:val="9"/>
        </w:numPr>
      </w:pPr>
      <w:r>
        <w:t xml:space="preserve">Click on the </w:t>
      </w:r>
      <w:r w:rsidRPr="00A427C7">
        <w:rPr>
          <w:b/>
        </w:rPr>
        <w:t>Document Library</w:t>
      </w:r>
      <w:r>
        <w:t xml:space="preserve"> tile to create a new document library.</w:t>
      </w:r>
    </w:p>
    <w:p w14:paraId="340094E6" w14:textId="5E75947C" w:rsidR="00E96CD9" w:rsidRDefault="00E96CD9" w:rsidP="00E96CD9">
      <w:pPr>
        <w:pStyle w:val="LabStepScreenshotLevel2"/>
      </w:pPr>
      <w:r>
        <w:drawing>
          <wp:inline distT="0" distB="0" distL="0" distR="0" wp14:anchorId="7FA7C17E" wp14:editId="68E2EAFB">
            <wp:extent cx="1636918" cy="781322"/>
            <wp:effectExtent l="19050" t="19050" r="20955"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0050"/>
                    <a:stretch/>
                  </pic:blipFill>
                  <pic:spPr bwMode="auto">
                    <a:xfrm>
                      <a:off x="0" y="0"/>
                      <a:ext cx="1702556" cy="812652"/>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FCE3030" w14:textId="1F113399" w:rsidR="008512C0" w:rsidRDefault="00A427C7" w:rsidP="008512C0">
      <w:pPr>
        <w:pStyle w:val="LabStepNumberedLevel2"/>
      </w:pPr>
      <w:r>
        <w:t xml:space="preserve">In the </w:t>
      </w:r>
      <w:r w:rsidRPr="00A427C7">
        <w:rPr>
          <w:b/>
        </w:rPr>
        <w:t>Adding a Document Library</w:t>
      </w:r>
      <w:r>
        <w:t xml:space="preserve"> dialog, enter a </w:t>
      </w:r>
      <w:r w:rsidRPr="00A427C7">
        <w:rPr>
          <w:b/>
        </w:rPr>
        <w:t>Name</w:t>
      </w:r>
      <w:r>
        <w:t xml:space="preserve"> of </w:t>
      </w:r>
      <w:r w:rsidRPr="00A427C7">
        <w:rPr>
          <w:b/>
        </w:rPr>
        <w:t>Submitted</w:t>
      </w:r>
      <w:r>
        <w:t xml:space="preserve"> and then click the </w:t>
      </w:r>
      <w:r w:rsidRPr="00A427C7">
        <w:rPr>
          <w:b/>
        </w:rPr>
        <w:t>Create</w:t>
      </w:r>
      <w:r>
        <w:t xml:space="preserve"> button to create the library.</w:t>
      </w:r>
    </w:p>
    <w:p w14:paraId="3BD26C68" w14:textId="7566E5BC" w:rsidR="00E96CD9" w:rsidRDefault="00E96CD9" w:rsidP="00E96CD9">
      <w:pPr>
        <w:pStyle w:val="LabStepScreenshotLevel2"/>
      </w:pPr>
      <w:r>
        <w:drawing>
          <wp:inline distT="0" distB="0" distL="0" distR="0" wp14:anchorId="0F69C421" wp14:editId="129FB388">
            <wp:extent cx="2488650" cy="778747"/>
            <wp:effectExtent l="19050" t="19050" r="26035" b="215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64578" cy="802506"/>
                    </a:xfrm>
                    <a:prstGeom prst="rect">
                      <a:avLst/>
                    </a:prstGeom>
                    <a:noFill/>
                    <a:ln>
                      <a:solidFill>
                        <a:schemeClr val="tx1">
                          <a:lumMod val="50000"/>
                          <a:lumOff val="50000"/>
                        </a:schemeClr>
                      </a:solidFill>
                    </a:ln>
                  </pic:spPr>
                </pic:pic>
              </a:graphicData>
            </a:graphic>
          </wp:inline>
        </w:drawing>
      </w:r>
    </w:p>
    <w:p w14:paraId="3BF2C775" w14:textId="70114DA4" w:rsidR="00A427C7" w:rsidRDefault="00A427C7" w:rsidP="00A427C7">
      <w:pPr>
        <w:pStyle w:val="LabStepNumbered"/>
      </w:pPr>
      <w:r>
        <w:t xml:space="preserve">Create a document library named </w:t>
      </w:r>
      <w:r>
        <w:rPr>
          <w:b/>
        </w:rPr>
        <w:t>Approved</w:t>
      </w:r>
      <w:r>
        <w:t>.</w:t>
      </w:r>
    </w:p>
    <w:p w14:paraId="3772EB3C" w14:textId="77777777" w:rsidR="00FD3A91" w:rsidRDefault="00FD3A91" w:rsidP="00FD3A91">
      <w:pPr>
        <w:pStyle w:val="LabStepNumberedLevel2"/>
      </w:pPr>
      <w:r>
        <w:t xml:space="preserve">Click on the gear icon and then click on </w:t>
      </w:r>
      <w:r>
        <w:rPr>
          <w:rFonts w:ascii="Segoe UI" w:eastAsia="Segoe UI" w:hAnsi="Segoe UI" w:cs="Segoe UI"/>
          <w:b/>
        </w:rPr>
        <w:t>Add an app</w:t>
      </w:r>
      <w:r>
        <w:t>.</w:t>
      </w:r>
    </w:p>
    <w:p w14:paraId="6BDAA540" w14:textId="30682580" w:rsidR="00A427C7" w:rsidRDefault="00A427C7" w:rsidP="00A427C7">
      <w:pPr>
        <w:pStyle w:val="LabStepNumberedLevel2"/>
      </w:pPr>
      <w:r>
        <w:t xml:space="preserve">Click on the </w:t>
      </w:r>
      <w:r w:rsidRPr="00A427C7">
        <w:rPr>
          <w:b/>
        </w:rPr>
        <w:t>Document Library</w:t>
      </w:r>
      <w:r>
        <w:t xml:space="preserve"> tile to create a new document library.</w:t>
      </w:r>
    </w:p>
    <w:p w14:paraId="7D73F2EC" w14:textId="23947073" w:rsidR="00A427C7" w:rsidRDefault="00A427C7" w:rsidP="00A427C7">
      <w:pPr>
        <w:pStyle w:val="LabStepNumberedLevel2"/>
      </w:pPr>
      <w:r>
        <w:t xml:space="preserve">In the </w:t>
      </w:r>
      <w:r w:rsidRPr="00A427C7">
        <w:rPr>
          <w:b/>
        </w:rPr>
        <w:t>Adding a Document Library</w:t>
      </w:r>
      <w:r>
        <w:t xml:space="preserve"> dialog, enter a </w:t>
      </w:r>
      <w:r w:rsidRPr="00A427C7">
        <w:rPr>
          <w:b/>
        </w:rPr>
        <w:t>Name</w:t>
      </w:r>
      <w:r>
        <w:t xml:space="preserve"> of </w:t>
      </w:r>
      <w:r>
        <w:rPr>
          <w:b/>
        </w:rPr>
        <w:t xml:space="preserve">Approved </w:t>
      </w:r>
      <w:r>
        <w:t xml:space="preserve">and then click the </w:t>
      </w:r>
      <w:r w:rsidRPr="00A427C7">
        <w:rPr>
          <w:b/>
        </w:rPr>
        <w:t>Create</w:t>
      </w:r>
      <w:r>
        <w:t xml:space="preserve"> button to create the library.</w:t>
      </w:r>
    </w:p>
    <w:p w14:paraId="71593764" w14:textId="19E51615" w:rsidR="00E96CD9" w:rsidRDefault="00E96CD9" w:rsidP="00E96CD9">
      <w:pPr>
        <w:pStyle w:val="LabStepScreenshotLevel2"/>
      </w:pPr>
      <w:r>
        <w:drawing>
          <wp:inline distT="0" distB="0" distL="0" distR="0" wp14:anchorId="01D067B5" wp14:editId="434B4385">
            <wp:extent cx="2505289" cy="778747"/>
            <wp:effectExtent l="19050" t="19050" r="9525" b="215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79913" cy="801943"/>
                    </a:xfrm>
                    <a:prstGeom prst="rect">
                      <a:avLst/>
                    </a:prstGeom>
                    <a:noFill/>
                    <a:ln>
                      <a:solidFill>
                        <a:schemeClr val="tx1">
                          <a:lumMod val="50000"/>
                          <a:lumOff val="50000"/>
                        </a:schemeClr>
                      </a:solidFill>
                    </a:ln>
                  </pic:spPr>
                </pic:pic>
              </a:graphicData>
            </a:graphic>
          </wp:inline>
        </w:drawing>
      </w:r>
    </w:p>
    <w:p w14:paraId="048CD41D" w14:textId="29268505" w:rsidR="008512C0" w:rsidRDefault="00A427C7" w:rsidP="008512C0">
      <w:pPr>
        <w:pStyle w:val="LabStepNumberedLevel2"/>
      </w:pPr>
      <w:r>
        <w:t xml:space="preserve">You should now have two new document libraries named </w:t>
      </w:r>
      <w:r w:rsidRPr="00A427C7">
        <w:rPr>
          <w:b/>
        </w:rPr>
        <w:t>Submitted</w:t>
      </w:r>
      <w:r>
        <w:t xml:space="preserve"> and </w:t>
      </w:r>
      <w:r w:rsidRPr="00A427C7">
        <w:rPr>
          <w:b/>
        </w:rPr>
        <w:t>Approved</w:t>
      </w:r>
      <w:r>
        <w:t>.</w:t>
      </w:r>
    </w:p>
    <w:p w14:paraId="44CCB442" w14:textId="46D6BE74" w:rsidR="00E96CD9" w:rsidRDefault="00E96CD9" w:rsidP="00E96CD9">
      <w:pPr>
        <w:pStyle w:val="LabStepScreenshotLevel2"/>
      </w:pPr>
      <w:r>
        <w:drawing>
          <wp:inline distT="0" distB="0" distL="0" distR="0" wp14:anchorId="3C0B48C7" wp14:editId="17D34681">
            <wp:extent cx="3315560" cy="1467059"/>
            <wp:effectExtent l="19050" t="19050" r="1841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13787" cy="1510522"/>
                    </a:xfrm>
                    <a:prstGeom prst="rect">
                      <a:avLst/>
                    </a:prstGeom>
                    <a:noFill/>
                    <a:ln>
                      <a:solidFill>
                        <a:schemeClr val="tx1">
                          <a:lumMod val="50000"/>
                          <a:lumOff val="50000"/>
                        </a:schemeClr>
                      </a:solidFill>
                    </a:ln>
                  </pic:spPr>
                </pic:pic>
              </a:graphicData>
            </a:graphic>
          </wp:inline>
        </w:drawing>
      </w:r>
    </w:p>
    <w:p w14:paraId="0128AF9A" w14:textId="1FE84E69" w:rsidR="00A427C7" w:rsidRDefault="00A427C7" w:rsidP="00A427C7">
      <w:pPr>
        <w:pStyle w:val="Heading3"/>
      </w:pPr>
      <w:r>
        <w:lastRenderedPageBreak/>
        <w:t>Exercise 2: Create a New Canvas App to Upload Photos to SharePoint</w:t>
      </w:r>
    </w:p>
    <w:p w14:paraId="10E558ED" w14:textId="238C99E7" w:rsidR="00A427C7" w:rsidRDefault="00A427C7" w:rsidP="00A427C7">
      <w:pPr>
        <w:pStyle w:val="LabExerciseLeadIn"/>
        <w:shd w:val="clear" w:color="auto" w:fill="auto"/>
        <w:rPr>
          <w:rFonts w:ascii="Segoe UI" w:eastAsia="Segoe UI" w:hAnsi="Segoe UI" w:cs="Segoe UI"/>
        </w:rPr>
      </w:pPr>
      <w:r>
        <w:rPr>
          <w:rFonts w:ascii="Segoe UI" w:eastAsia="Segoe UI" w:hAnsi="Segoe UI" w:cs="Segoe UI"/>
        </w:rPr>
        <w:t>In this exercise, you</w:t>
      </w:r>
      <w:r w:rsidR="00C27300">
        <w:rPr>
          <w:rFonts w:ascii="Segoe UI" w:eastAsia="Segoe UI" w:hAnsi="Segoe UI" w:cs="Segoe UI"/>
        </w:rPr>
        <w:t xml:space="preserve"> will create a new canvas app and a flow that work together to upload a photo to the </w:t>
      </w:r>
      <w:r w:rsidR="00C27300" w:rsidRPr="00C27300">
        <w:rPr>
          <w:rFonts w:ascii="Segoe UI" w:eastAsia="Segoe UI" w:hAnsi="Segoe UI" w:cs="Segoe UI"/>
          <w:b/>
        </w:rPr>
        <w:t>Submitted</w:t>
      </w:r>
      <w:r w:rsidR="00C27300">
        <w:rPr>
          <w:rFonts w:ascii="Segoe UI" w:eastAsia="Segoe UI" w:hAnsi="Segoe UI" w:cs="Segoe UI"/>
        </w:rPr>
        <w:t xml:space="preserve"> document library.</w:t>
      </w:r>
    </w:p>
    <w:p w14:paraId="63F900D7" w14:textId="0DFA4839" w:rsidR="00107745" w:rsidRDefault="00107745" w:rsidP="00A427C7">
      <w:pPr>
        <w:pStyle w:val="LabExerciseLeadIn"/>
        <w:shd w:val="clear" w:color="auto" w:fill="auto"/>
      </w:pPr>
      <w:r>
        <w:rPr>
          <w:rFonts w:ascii="Segoe UI" w:eastAsia="Segoe UI" w:hAnsi="Segoe UI" w:cs="Segoe UI"/>
        </w:rPr>
        <w:t>Note that this lab requires that you work on a computer that has a camera so that you can capture photos with the Power Apps Camera control. If your computer does not have a built-in camera, you can plug in a webcam via the USB port to enable the Power Apps Camera control to work. If you do not have a camera, you will have to run the app on a mobile device in order to take photos.</w:t>
      </w:r>
    </w:p>
    <w:p w14:paraId="375536AB" w14:textId="4258F8A4" w:rsidR="008512C0" w:rsidRDefault="00A427C7" w:rsidP="00C27300">
      <w:pPr>
        <w:pStyle w:val="LabStepNumbered"/>
        <w:numPr>
          <w:ilvl w:val="0"/>
          <w:numId w:val="16"/>
        </w:numPr>
      </w:pPr>
      <w:r>
        <w:t xml:space="preserve">Create </w:t>
      </w:r>
      <w:r w:rsidR="00C27300">
        <w:t>the Photo Tracker canvas app.</w:t>
      </w:r>
    </w:p>
    <w:p w14:paraId="2CA93C03" w14:textId="26C9269B" w:rsidR="008512C0" w:rsidRDefault="00C27300" w:rsidP="008512C0">
      <w:pPr>
        <w:pStyle w:val="LabStepNumberedLevel2"/>
      </w:pPr>
      <w:r>
        <w:t xml:space="preserve">Navigate to the PowerApps portal at </w:t>
      </w:r>
      <w:hyperlink r:id="rId12" w:history="1">
        <w:r w:rsidRPr="00DF650C">
          <w:rPr>
            <w:rStyle w:val="Hyperlink"/>
          </w:rPr>
          <w:t>https://web.PowerApps.com</w:t>
        </w:r>
      </w:hyperlink>
      <w:r>
        <w:t xml:space="preserve">. </w:t>
      </w:r>
    </w:p>
    <w:p w14:paraId="11445FE1" w14:textId="02588765" w:rsidR="00C27300" w:rsidRDefault="00107745" w:rsidP="007A6A78">
      <w:pPr>
        <w:pStyle w:val="LabStepNumberedLevel2"/>
      </w:pPr>
      <w:r>
        <w:t xml:space="preserve">Create a new canvas app by clicking the </w:t>
      </w:r>
      <w:r w:rsidRPr="00107745">
        <w:rPr>
          <w:b/>
        </w:rPr>
        <w:t>Canvas app from blank</w:t>
      </w:r>
      <w:r>
        <w:t xml:space="preserve"> button.</w:t>
      </w:r>
    </w:p>
    <w:p w14:paraId="0218ECA4" w14:textId="0BAE2263" w:rsidR="00E96CD9" w:rsidRDefault="00107745" w:rsidP="00E96CD9">
      <w:pPr>
        <w:pStyle w:val="LabStepScreenshotLevel2"/>
      </w:pPr>
      <w:r>
        <w:drawing>
          <wp:inline distT="0" distB="0" distL="0" distR="0" wp14:anchorId="3269E1A5" wp14:editId="6529C962">
            <wp:extent cx="6188194" cy="2632710"/>
            <wp:effectExtent l="19050" t="19050" r="22225" b="152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6611"/>
                    <a:stretch/>
                  </pic:blipFill>
                  <pic:spPr bwMode="auto">
                    <a:xfrm>
                      <a:off x="0" y="0"/>
                      <a:ext cx="6251325" cy="2659569"/>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7D32EAF" w14:textId="238DD089" w:rsidR="00107745" w:rsidRDefault="00107745" w:rsidP="00107745">
      <w:pPr>
        <w:pStyle w:val="LabStepNumberedLevel2"/>
      </w:pPr>
      <w:r>
        <w:t xml:space="preserve">When prompted with the Canvas app from blank dialog, enter an </w:t>
      </w:r>
      <w:r w:rsidRPr="005D6FC5">
        <w:rPr>
          <w:b/>
        </w:rPr>
        <w:t>App name</w:t>
      </w:r>
      <w:r>
        <w:t xml:space="preserve"> of </w:t>
      </w:r>
      <w:r w:rsidRPr="00497723">
        <w:rPr>
          <w:b/>
        </w:rPr>
        <w:t>Photo Tracker</w:t>
      </w:r>
      <w:r>
        <w:t>.</w:t>
      </w:r>
    </w:p>
    <w:p w14:paraId="1285DE21" w14:textId="34A760F8" w:rsidR="00107745" w:rsidRDefault="00107745" w:rsidP="00107745">
      <w:pPr>
        <w:pStyle w:val="LabStepNumberedLevel2"/>
      </w:pPr>
      <w:r>
        <w:t xml:space="preserve">Make sure to select a </w:t>
      </w:r>
      <w:r w:rsidRPr="005D6FC5">
        <w:rPr>
          <w:b/>
        </w:rPr>
        <w:t>Format</w:t>
      </w:r>
      <w:r>
        <w:t xml:space="preserve"> of the </w:t>
      </w:r>
      <w:r>
        <w:rPr>
          <w:b/>
        </w:rPr>
        <w:t>Phone</w:t>
      </w:r>
      <w:r>
        <w:t xml:space="preserve"> and then click </w:t>
      </w:r>
      <w:r w:rsidRPr="005D6FC5">
        <w:rPr>
          <w:b/>
        </w:rPr>
        <w:t>Create</w:t>
      </w:r>
      <w:r>
        <w:t>.</w:t>
      </w:r>
    </w:p>
    <w:p w14:paraId="38920A1C" w14:textId="36B981F5" w:rsidR="00107745" w:rsidRDefault="00107745" w:rsidP="00107745">
      <w:pPr>
        <w:pStyle w:val="LabStepScreenshotLevel2"/>
      </w:pPr>
      <w:r>
        <w:drawing>
          <wp:inline distT="0" distB="0" distL="0" distR="0" wp14:anchorId="7AD64D5E" wp14:editId="4B0509E8">
            <wp:extent cx="4576918" cy="2907030"/>
            <wp:effectExtent l="19050" t="19050" r="14605" b="266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90390" cy="2915587"/>
                    </a:xfrm>
                    <a:prstGeom prst="rect">
                      <a:avLst/>
                    </a:prstGeom>
                    <a:noFill/>
                    <a:ln>
                      <a:solidFill>
                        <a:schemeClr val="tx1">
                          <a:lumMod val="50000"/>
                          <a:lumOff val="50000"/>
                        </a:schemeClr>
                      </a:solidFill>
                    </a:ln>
                  </pic:spPr>
                </pic:pic>
              </a:graphicData>
            </a:graphic>
          </wp:inline>
        </w:drawing>
      </w:r>
    </w:p>
    <w:p w14:paraId="226337D8" w14:textId="563A8930" w:rsidR="00497723" w:rsidRDefault="00497723" w:rsidP="00497723">
      <w:pPr>
        <w:pStyle w:val="LabStepNumbered"/>
      </w:pPr>
      <w:r>
        <w:lastRenderedPageBreak/>
        <w:t xml:space="preserve">Given the </w:t>
      </w:r>
      <w:r w:rsidR="0006507F">
        <w:t xml:space="preserve">startup </w:t>
      </w:r>
      <w:r>
        <w:t>screen a better name.</w:t>
      </w:r>
    </w:p>
    <w:p w14:paraId="24E301DF" w14:textId="7878BD66" w:rsidR="00497723" w:rsidRDefault="00497723" w:rsidP="00497723">
      <w:pPr>
        <w:pStyle w:val="LabStepNumberedLevel2"/>
      </w:pPr>
      <w:r>
        <w:t xml:space="preserve">The app has </w:t>
      </w:r>
      <w:r w:rsidR="0006507F">
        <w:t xml:space="preserve">been created with </w:t>
      </w:r>
      <w:r>
        <w:t xml:space="preserve">a single screen which has a default name of </w:t>
      </w:r>
      <w:r w:rsidRPr="00497723">
        <w:rPr>
          <w:b/>
        </w:rPr>
        <w:t>Screen1</w:t>
      </w:r>
      <w:r>
        <w:t>.</w:t>
      </w:r>
    </w:p>
    <w:p w14:paraId="718E056E" w14:textId="0FDF3940" w:rsidR="00E96CD9" w:rsidRDefault="00E96CD9" w:rsidP="00E96CD9">
      <w:pPr>
        <w:pStyle w:val="LabStepScreenshotLevel2"/>
      </w:pPr>
      <w:r>
        <w:drawing>
          <wp:inline distT="0" distB="0" distL="0" distR="0" wp14:anchorId="131CEDCB" wp14:editId="1BC8624A">
            <wp:extent cx="4047161" cy="1210734"/>
            <wp:effectExtent l="19050" t="19050" r="10795" b="279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61420" cy="1215000"/>
                    </a:xfrm>
                    <a:prstGeom prst="rect">
                      <a:avLst/>
                    </a:prstGeom>
                    <a:noFill/>
                    <a:ln>
                      <a:solidFill>
                        <a:schemeClr val="tx1">
                          <a:lumMod val="50000"/>
                          <a:lumOff val="50000"/>
                        </a:schemeClr>
                      </a:solidFill>
                    </a:ln>
                  </pic:spPr>
                </pic:pic>
              </a:graphicData>
            </a:graphic>
          </wp:inline>
        </w:drawing>
      </w:r>
    </w:p>
    <w:p w14:paraId="01A412E9" w14:textId="3FFF4F3B" w:rsidR="008512C0" w:rsidRDefault="00497723" w:rsidP="008512C0">
      <w:pPr>
        <w:pStyle w:val="LabStepNumberedLevel2"/>
      </w:pPr>
      <w:r>
        <w:t xml:space="preserve">Rename the screen to </w:t>
      </w:r>
      <w:r w:rsidRPr="0006507F">
        <w:rPr>
          <w:b/>
        </w:rPr>
        <w:t>Main</w:t>
      </w:r>
      <w:r>
        <w:t xml:space="preserve"> </w:t>
      </w:r>
      <w:r w:rsidRPr="00497723">
        <w:rPr>
          <w:b/>
        </w:rPr>
        <w:t>Screen</w:t>
      </w:r>
      <w:r>
        <w:t>.</w:t>
      </w:r>
    </w:p>
    <w:p w14:paraId="57C2AC6E" w14:textId="0E763323" w:rsidR="001E2071" w:rsidRDefault="001E2071" w:rsidP="00E96CD9">
      <w:pPr>
        <w:pStyle w:val="LabStepScreenshotLevel2"/>
      </w:pPr>
      <w:r>
        <w:drawing>
          <wp:inline distT="0" distB="0" distL="0" distR="0" wp14:anchorId="1BFD7434" wp14:editId="471C8095">
            <wp:extent cx="1919235" cy="600570"/>
            <wp:effectExtent l="19050" t="19050" r="24130"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63020" cy="614271"/>
                    </a:xfrm>
                    <a:prstGeom prst="rect">
                      <a:avLst/>
                    </a:prstGeom>
                    <a:noFill/>
                    <a:ln>
                      <a:solidFill>
                        <a:schemeClr val="tx1">
                          <a:lumMod val="50000"/>
                          <a:lumOff val="50000"/>
                        </a:schemeClr>
                      </a:solidFill>
                    </a:ln>
                  </pic:spPr>
                </pic:pic>
              </a:graphicData>
            </a:graphic>
          </wp:inline>
        </w:drawing>
      </w:r>
    </w:p>
    <w:p w14:paraId="67948BEC" w14:textId="0CAFD7DA" w:rsidR="008512C0" w:rsidRDefault="00497723" w:rsidP="008512C0">
      <w:pPr>
        <w:pStyle w:val="LabStepNumbered"/>
      </w:pPr>
      <w:r>
        <w:t xml:space="preserve">Add a camera control to </w:t>
      </w:r>
      <w:r w:rsidRPr="00497723">
        <w:rPr>
          <w:b/>
        </w:rPr>
        <w:t>Main Screen</w:t>
      </w:r>
      <w:r>
        <w:t>.</w:t>
      </w:r>
    </w:p>
    <w:p w14:paraId="61823A56" w14:textId="4C96C80B" w:rsidR="008512C0" w:rsidRDefault="00497723" w:rsidP="008512C0">
      <w:pPr>
        <w:pStyle w:val="LabStepNumberedLevel2"/>
      </w:pPr>
      <w:r>
        <w:t xml:space="preserve">Click the </w:t>
      </w:r>
      <w:r w:rsidRPr="00497723">
        <w:rPr>
          <w:b/>
        </w:rPr>
        <w:t>Insert</w:t>
      </w:r>
      <w:r>
        <w:t xml:space="preserve"> tab on the ribbon and then select </w:t>
      </w:r>
      <w:r w:rsidRPr="00497723">
        <w:rPr>
          <w:b/>
        </w:rPr>
        <w:t>Media &gt; Camera</w:t>
      </w:r>
      <w:r>
        <w:t xml:space="preserve"> to add a new camera control.</w:t>
      </w:r>
    </w:p>
    <w:p w14:paraId="1E35FF0C" w14:textId="7138A711" w:rsidR="001E2071" w:rsidRDefault="001E2071" w:rsidP="00E96CD9">
      <w:pPr>
        <w:pStyle w:val="LabStepScreenshotLevel2"/>
      </w:pPr>
      <w:r>
        <w:drawing>
          <wp:inline distT="0" distB="0" distL="0" distR="0" wp14:anchorId="117AC525" wp14:editId="3BD83A12">
            <wp:extent cx="2235758" cy="1431330"/>
            <wp:effectExtent l="19050" t="19050" r="12700" b="165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61599" cy="1447874"/>
                    </a:xfrm>
                    <a:prstGeom prst="rect">
                      <a:avLst/>
                    </a:prstGeom>
                    <a:noFill/>
                    <a:ln>
                      <a:solidFill>
                        <a:schemeClr val="tx1">
                          <a:lumMod val="50000"/>
                          <a:lumOff val="50000"/>
                        </a:schemeClr>
                      </a:solidFill>
                    </a:ln>
                  </pic:spPr>
                </pic:pic>
              </a:graphicData>
            </a:graphic>
          </wp:inline>
        </w:drawing>
      </w:r>
    </w:p>
    <w:p w14:paraId="256E31E9" w14:textId="003602EA" w:rsidR="00497723" w:rsidRDefault="00497723" w:rsidP="00497723">
      <w:pPr>
        <w:pStyle w:val="LabExerciseCallout"/>
      </w:pPr>
      <w:r>
        <w:t>If you are working on a laptop computer or a desktop computer with a camera, the camera control should display what the camera is looking at. If you are working on a computer without a camera, you will not be able to see any image at all.</w:t>
      </w:r>
    </w:p>
    <w:p w14:paraId="6A8F49AA" w14:textId="50A86BCF" w:rsidR="008512C0" w:rsidRDefault="00497723" w:rsidP="008512C0">
      <w:pPr>
        <w:pStyle w:val="LabStepNumberedLevel2"/>
      </w:pPr>
      <w:r>
        <w:t xml:space="preserve">Rename the camera control from </w:t>
      </w:r>
      <w:r w:rsidRPr="00497723">
        <w:rPr>
          <w:b/>
        </w:rPr>
        <w:t>Camera1</w:t>
      </w:r>
      <w:r>
        <w:t xml:space="preserve"> to </w:t>
      </w:r>
      <w:r w:rsidRPr="00497723">
        <w:rPr>
          <w:b/>
        </w:rPr>
        <w:t>Camera</w:t>
      </w:r>
      <w:r>
        <w:t>. and reposition it to take up the entire width of the screen.</w:t>
      </w:r>
    </w:p>
    <w:p w14:paraId="2E019CCF" w14:textId="289AFD14" w:rsidR="001E2071" w:rsidRDefault="001E2071" w:rsidP="00E96CD9">
      <w:pPr>
        <w:pStyle w:val="LabStepScreenshotLevel2"/>
      </w:pPr>
      <w:r>
        <w:drawing>
          <wp:inline distT="0" distB="0" distL="0" distR="0" wp14:anchorId="09C62CBC" wp14:editId="5BC546CC">
            <wp:extent cx="3544486" cy="2300941"/>
            <wp:effectExtent l="19050" t="19050" r="18415" b="2349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a:extLst>
                        <a:ext uri="{28A0092B-C50C-407E-A947-70E740481C1C}">
                          <a14:useLocalDpi xmlns:a14="http://schemas.microsoft.com/office/drawing/2010/main" val="0"/>
                        </a:ext>
                      </a:extLst>
                    </a:blip>
                    <a:srcRect b="-1800"/>
                    <a:stretch/>
                  </pic:blipFill>
                  <pic:spPr bwMode="auto">
                    <a:xfrm>
                      <a:off x="0" y="0"/>
                      <a:ext cx="3558335" cy="2309931"/>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CEBBC8F" w14:textId="50B5763E" w:rsidR="008512C0" w:rsidRDefault="00775B87" w:rsidP="008512C0">
      <w:pPr>
        <w:pStyle w:val="LabStepNumberedLevel2"/>
      </w:pPr>
      <w:r>
        <w:lastRenderedPageBreak/>
        <w:t xml:space="preserve">Update the </w:t>
      </w:r>
      <w:proofErr w:type="spellStart"/>
      <w:r w:rsidRPr="00775B87">
        <w:rPr>
          <w:b/>
        </w:rPr>
        <w:t>OnSelect</w:t>
      </w:r>
      <w:proofErr w:type="spellEnd"/>
      <w:r>
        <w:t xml:space="preserve"> property of </w:t>
      </w:r>
      <w:r w:rsidRPr="00775B87">
        <w:rPr>
          <w:b/>
        </w:rPr>
        <w:t>Camera</w:t>
      </w:r>
      <w:r>
        <w:t xml:space="preserve"> with the following expression to save a photo into a global variable</w:t>
      </w:r>
    </w:p>
    <w:p w14:paraId="7575207A" w14:textId="61F524EC" w:rsidR="001E2071" w:rsidRDefault="001E2071" w:rsidP="001E2071">
      <w:pPr>
        <w:pStyle w:val="LabStepCodeBlockLevel2"/>
      </w:pPr>
      <w:r w:rsidRPr="001E2071">
        <w:t>Set(lastPhoto, Camera.Photo)</w:t>
      </w:r>
    </w:p>
    <w:p w14:paraId="14966175" w14:textId="4E0FA044" w:rsidR="008512C0" w:rsidRDefault="00775B87" w:rsidP="008512C0">
      <w:pPr>
        <w:pStyle w:val="LabStepNumberedLevel2"/>
      </w:pPr>
      <w:r>
        <w:t xml:space="preserve">The formula you have entered for </w:t>
      </w:r>
      <w:proofErr w:type="spellStart"/>
      <w:r w:rsidRPr="00775B87">
        <w:rPr>
          <w:b/>
        </w:rPr>
        <w:t>OnSelect</w:t>
      </w:r>
      <w:proofErr w:type="spellEnd"/>
      <w:r>
        <w:t xml:space="preserve"> property for </w:t>
      </w:r>
      <w:r w:rsidRPr="00775B87">
        <w:rPr>
          <w:b/>
        </w:rPr>
        <w:t>Camera</w:t>
      </w:r>
      <w:r>
        <w:t xml:space="preserve"> should match the following screenshot.</w:t>
      </w:r>
    </w:p>
    <w:p w14:paraId="6F4727E6" w14:textId="16F206DB" w:rsidR="001E2071" w:rsidRDefault="001E2071" w:rsidP="00E96CD9">
      <w:pPr>
        <w:pStyle w:val="LabStepScreenshotLevel2"/>
      </w:pPr>
      <w:r>
        <w:drawing>
          <wp:inline distT="0" distB="0" distL="0" distR="0" wp14:anchorId="072893B7" wp14:editId="47073F9D">
            <wp:extent cx="4552450" cy="1634067"/>
            <wp:effectExtent l="19050" t="19050" r="19685" b="2349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1573" cy="1644520"/>
                    </a:xfrm>
                    <a:prstGeom prst="rect">
                      <a:avLst/>
                    </a:prstGeom>
                    <a:noFill/>
                    <a:ln>
                      <a:solidFill>
                        <a:schemeClr val="tx1">
                          <a:lumMod val="50000"/>
                          <a:lumOff val="50000"/>
                        </a:schemeClr>
                      </a:solidFill>
                    </a:ln>
                  </pic:spPr>
                </pic:pic>
              </a:graphicData>
            </a:graphic>
          </wp:inline>
        </w:drawing>
      </w:r>
    </w:p>
    <w:p w14:paraId="5DFDBAC0" w14:textId="3E313527" w:rsidR="008512C0" w:rsidRDefault="00775B87" w:rsidP="00775B87">
      <w:pPr>
        <w:pStyle w:val="LabStepNumbered"/>
      </w:pPr>
      <w:r>
        <w:t xml:space="preserve">Add an image control to display the photo stored in the variable named </w:t>
      </w:r>
      <w:proofErr w:type="spellStart"/>
      <w:r w:rsidRPr="00775B87">
        <w:rPr>
          <w:b/>
        </w:rPr>
        <w:t>lastPhoto</w:t>
      </w:r>
      <w:proofErr w:type="spellEnd"/>
      <w:r>
        <w:t>.</w:t>
      </w:r>
    </w:p>
    <w:p w14:paraId="00D0DBDC" w14:textId="6CADF331" w:rsidR="00775B87" w:rsidRDefault="00775B87" w:rsidP="00775B87">
      <w:pPr>
        <w:pStyle w:val="LabStepNumberedLevel2"/>
      </w:pPr>
      <w:r>
        <w:t xml:space="preserve">From the </w:t>
      </w:r>
      <w:r w:rsidRPr="00775B87">
        <w:rPr>
          <w:b/>
        </w:rPr>
        <w:t>Insert</w:t>
      </w:r>
      <w:r>
        <w:t xml:space="preserve"> tab, select </w:t>
      </w:r>
      <w:r w:rsidRPr="00775B87">
        <w:rPr>
          <w:b/>
        </w:rPr>
        <w:t>Media &gt; Image</w:t>
      </w:r>
      <w:r>
        <w:t xml:space="preserve"> to add a new </w:t>
      </w:r>
      <w:r w:rsidRPr="00775B87">
        <w:rPr>
          <w:b/>
        </w:rPr>
        <w:t>Image</w:t>
      </w:r>
      <w:r>
        <w:t xml:space="preserve"> control to the screen.</w:t>
      </w:r>
    </w:p>
    <w:p w14:paraId="598A149F" w14:textId="4AF83BB3" w:rsidR="001E2071" w:rsidRDefault="001E2071" w:rsidP="00E96CD9">
      <w:pPr>
        <w:pStyle w:val="LabStepScreenshotLevel2"/>
      </w:pPr>
      <w:r>
        <w:drawing>
          <wp:inline distT="0" distB="0" distL="0" distR="0" wp14:anchorId="43E127AD" wp14:editId="76DAC7D7">
            <wp:extent cx="1727200" cy="1456267"/>
            <wp:effectExtent l="19050" t="19050" r="25400" b="1079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61303" cy="1485021"/>
                    </a:xfrm>
                    <a:prstGeom prst="rect">
                      <a:avLst/>
                    </a:prstGeom>
                    <a:noFill/>
                    <a:ln>
                      <a:solidFill>
                        <a:schemeClr val="tx1">
                          <a:lumMod val="50000"/>
                          <a:lumOff val="50000"/>
                        </a:schemeClr>
                      </a:solidFill>
                    </a:ln>
                  </pic:spPr>
                </pic:pic>
              </a:graphicData>
            </a:graphic>
          </wp:inline>
        </w:drawing>
      </w:r>
    </w:p>
    <w:p w14:paraId="30172409" w14:textId="03B59609" w:rsidR="008512C0" w:rsidRDefault="00775B87" w:rsidP="008512C0">
      <w:pPr>
        <w:pStyle w:val="LabStepNumberedLevel2"/>
      </w:pPr>
      <w:r>
        <w:t xml:space="preserve">Rename the </w:t>
      </w:r>
      <w:r w:rsidRPr="00775B87">
        <w:rPr>
          <w:b/>
        </w:rPr>
        <w:t>Image</w:t>
      </w:r>
      <w:r>
        <w:t xml:space="preserve"> control to </w:t>
      </w:r>
      <w:proofErr w:type="spellStart"/>
      <w:r w:rsidRPr="00775B87">
        <w:rPr>
          <w:b/>
        </w:rPr>
        <w:t>imgLastPhoto</w:t>
      </w:r>
      <w:proofErr w:type="spellEnd"/>
      <w:r>
        <w:t>.</w:t>
      </w:r>
    </w:p>
    <w:p w14:paraId="1D73892B" w14:textId="3CA42B2A" w:rsidR="001E2071" w:rsidRDefault="001E2071" w:rsidP="00E96CD9">
      <w:pPr>
        <w:pStyle w:val="LabStepScreenshotLevel2"/>
      </w:pPr>
      <w:r>
        <w:drawing>
          <wp:inline distT="0" distB="0" distL="0" distR="0" wp14:anchorId="1BB06B55" wp14:editId="5C202549">
            <wp:extent cx="2422560" cy="1189317"/>
            <wp:effectExtent l="19050" t="19050" r="15875" b="1143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30492" cy="1193211"/>
                    </a:xfrm>
                    <a:prstGeom prst="rect">
                      <a:avLst/>
                    </a:prstGeom>
                    <a:noFill/>
                    <a:ln>
                      <a:solidFill>
                        <a:schemeClr val="tx1">
                          <a:lumMod val="50000"/>
                          <a:lumOff val="50000"/>
                        </a:schemeClr>
                      </a:solidFill>
                    </a:ln>
                  </pic:spPr>
                </pic:pic>
              </a:graphicData>
            </a:graphic>
          </wp:inline>
        </w:drawing>
      </w:r>
    </w:p>
    <w:p w14:paraId="0118BEA2" w14:textId="115CA6A4" w:rsidR="008512C0" w:rsidRDefault="00775B87" w:rsidP="008512C0">
      <w:pPr>
        <w:pStyle w:val="LabStepNumberedLevel2"/>
      </w:pPr>
      <w:r>
        <w:t xml:space="preserve">Set the </w:t>
      </w:r>
      <w:r w:rsidRPr="00775B87">
        <w:rPr>
          <w:b/>
        </w:rPr>
        <w:t>Image</w:t>
      </w:r>
      <w:r>
        <w:t xml:space="preserve"> property of </w:t>
      </w:r>
      <w:proofErr w:type="spellStart"/>
      <w:r w:rsidRPr="00775B87">
        <w:rPr>
          <w:b/>
        </w:rPr>
        <w:t>imgLastPhoto</w:t>
      </w:r>
      <w:proofErr w:type="spellEnd"/>
      <w:r>
        <w:t xml:space="preserve"> to the variable named </w:t>
      </w:r>
      <w:proofErr w:type="spellStart"/>
      <w:r w:rsidRPr="00775B87">
        <w:rPr>
          <w:b/>
        </w:rPr>
        <w:t>lastPhoto</w:t>
      </w:r>
      <w:proofErr w:type="spellEnd"/>
      <w:r>
        <w:t>.</w:t>
      </w:r>
    </w:p>
    <w:p w14:paraId="74CB1956" w14:textId="58435117" w:rsidR="001E2071" w:rsidRDefault="001E2071" w:rsidP="00E96CD9">
      <w:pPr>
        <w:pStyle w:val="LabStepScreenshotLevel2"/>
      </w:pPr>
      <w:r>
        <w:drawing>
          <wp:inline distT="0" distB="0" distL="0" distR="0" wp14:anchorId="28CE9F48" wp14:editId="07173C32">
            <wp:extent cx="2479922" cy="1290918"/>
            <wp:effectExtent l="19050" t="19050" r="15875" b="2413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94590" cy="1298553"/>
                    </a:xfrm>
                    <a:prstGeom prst="rect">
                      <a:avLst/>
                    </a:prstGeom>
                    <a:noFill/>
                    <a:ln>
                      <a:solidFill>
                        <a:schemeClr val="tx1">
                          <a:lumMod val="50000"/>
                          <a:lumOff val="50000"/>
                        </a:schemeClr>
                      </a:solidFill>
                    </a:ln>
                  </pic:spPr>
                </pic:pic>
              </a:graphicData>
            </a:graphic>
          </wp:inline>
        </w:drawing>
      </w:r>
    </w:p>
    <w:p w14:paraId="298ABB98" w14:textId="3111B61B" w:rsidR="00775B87" w:rsidRDefault="00775B87" w:rsidP="00775B87">
      <w:pPr>
        <w:pStyle w:val="LabExerciseCallout"/>
      </w:pPr>
      <w:r>
        <w:lastRenderedPageBreak/>
        <w:t xml:space="preserve">When you are using the camera control in PowerApps Studio, you must hold down the </w:t>
      </w:r>
      <w:r w:rsidRPr="00775B87">
        <w:rPr>
          <w:b/>
        </w:rPr>
        <w:t>Alt</w:t>
      </w:r>
      <w:r>
        <w:t xml:space="preserve"> key and then click on the </w:t>
      </w:r>
      <w:r w:rsidRPr="00775B87">
        <w:rPr>
          <w:b/>
        </w:rPr>
        <w:t>Camera</w:t>
      </w:r>
      <w:r>
        <w:t xml:space="preserve"> control to simulate taking a photo with a mobile device. When you hold down the </w:t>
      </w:r>
      <w:r w:rsidRPr="00775B87">
        <w:rPr>
          <w:b/>
        </w:rPr>
        <w:t>Alt</w:t>
      </w:r>
      <w:r>
        <w:t xml:space="preserve"> key and click the </w:t>
      </w:r>
      <w:r w:rsidRPr="00535E57">
        <w:rPr>
          <w:b/>
        </w:rPr>
        <w:t>Camera</w:t>
      </w:r>
      <w:r>
        <w:t xml:space="preserve"> control, it will also have the effect of evaluating the </w:t>
      </w:r>
      <w:proofErr w:type="spellStart"/>
      <w:r w:rsidRPr="00775B87">
        <w:rPr>
          <w:b/>
        </w:rPr>
        <w:t>OnSelect</w:t>
      </w:r>
      <w:proofErr w:type="spellEnd"/>
      <w:r>
        <w:t xml:space="preserve"> property of the </w:t>
      </w:r>
      <w:r w:rsidRPr="00535E57">
        <w:rPr>
          <w:b/>
        </w:rPr>
        <w:t>Camera</w:t>
      </w:r>
      <w:r>
        <w:t xml:space="preserve"> control which will write a photo image into the variable named </w:t>
      </w:r>
      <w:proofErr w:type="spellStart"/>
      <w:r w:rsidRPr="00775B87">
        <w:rPr>
          <w:b/>
        </w:rPr>
        <w:t>lastPhoto</w:t>
      </w:r>
      <w:proofErr w:type="spellEnd"/>
      <w:r>
        <w:t>.</w:t>
      </w:r>
    </w:p>
    <w:p w14:paraId="6276C733" w14:textId="4E30C233" w:rsidR="008512C0" w:rsidRDefault="00931D46" w:rsidP="008512C0">
      <w:pPr>
        <w:pStyle w:val="LabStepNumberedLevel2"/>
      </w:pPr>
      <w:r>
        <w:t xml:space="preserve">Hold down the </w:t>
      </w:r>
      <w:r w:rsidRPr="00931D46">
        <w:rPr>
          <w:b/>
        </w:rPr>
        <w:t>Alt</w:t>
      </w:r>
      <w:r>
        <w:t xml:space="preserve"> key and then click on the </w:t>
      </w:r>
      <w:r w:rsidRPr="00931D46">
        <w:rPr>
          <w:b/>
        </w:rPr>
        <w:t>Camera</w:t>
      </w:r>
      <w:r>
        <w:t xml:space="preserve"> control. When you do this, you should then see the photo image displayed below in the </w:t>
      </w:r>
      <w:proofErr w:type="spellStart"/>
      <w:r w:rsidRPr="00931D46">
        <w:rPr>
          <w:b/>
        </w:rPr>
        <w:t>imgLastPhoto</w:t>
      </w:r>
      <w:proofErr w:type="spellEnd"/>
      <w:r>
        <w:t>.</w:t>
      </w:r>
    </w:p>
    <w:p w14:paraId="70A2EFD2" w14:textId="2381E8B2" w:rsidR="001E2071" w:rsidRDefault="001E2071" w:rsidP="00E96CD9">
      <w:pPr>
        <w:pStyle w:val="LabStepScreenshotLevel2"/>
      </w:pPr>
      <w:r>
        <w:drawing>
          <wp:inline distT="0" distB="0" distL="0" distR="0" wp14:anchorId="387B2C67" wp14:editId="7A4E28D8">
            <wp:extent cx="2562213" cy="2057400"/>
            <wp:effectExtent l="19050" t="19050" r="10160" b="190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73618" cy="2066558"/>
                    </a:xfrm>
                    <a:prstGeom prst="rect">
                      <a:avLst/>
                    </a:prstGeom>
                    <a:noFill/>
                    <a:ln>
                      <a:solidFill>
                        <a:schemeClr val="tx1">
                          <a:lumMod val="50000"/>
                          <a:lumOff val="50000"/>
                        </a:schemeClr>
                      </a:solidFill>
                    </a:ln>
                  </pic:spPr>
                </pic:pic>
              </a:graphicData>
            </a:graphic>
          </wp:inline>
        </w:drawing>
      </w:r>
    </w:p>
    <w:p w14:paraId="49C8C2D0" w14:textId="7FFAB917" w:rsidR="008512C0" w:rsidRDefault="00931D46" w:rsidP="00931D46">
      <w:pPr>
        <w:pStyle w:val="LabStepNumbered"/>
      </w:pPr>
      <w:r>
        <w:t>Add a new button to the screen which allows the user to save the last photo to SharePoint.</w:t>
      </w:r>
    </w:p>
    <w:p w14:paraId="509BAFB9" w14:textId="0EC6111D" w:rsidR="00931D46" w:rsidRDefault="00931D46" w:rsidP="00931D46">
      <w:pPr>
        <w:pStyle w:val="LabStepNumberedLevel2"/>
      </w:pPr>
      <w:r>
        <w:t xml:space="preserve">Add a new button to the screen and rename it to </w:t>
      </w:r>
      <w:proofErr w:type="spellStart"/>
      <w:r w:rsidRPr="00931D46">
        <w:rPr>
          <w:b/>
        </w:rPr>
        <w:t>btnSubmitToSharePoint</w:t>
      </w:r>
      <w:proofErr w:type="spellEnd"/>
      <w:r>
        <w:t>.</w:t>
      </w:r>
    </w:p>
    <w:p w14:paraId="5F8B45D2" w14:textId="79E79227" w:rsidR="00931D46" w:rsidRDefault="00931D46" w:rsidP="00931D46">
      <w:pPr>
        <w:pStyle w:val="LabStepNumberedLevel2"/>
      </w:pPr>
      <w:r>
        <w:t xml:space="preserve">Update the Text property of the button to </w:t>
      </w:r>
      <w:r w:rsidRPr="00931D46">
        <w:rPr>
          <w:b/>
        </w:rPr>
        <w:t>Submit Photo to SharePoint</w:t>
      </w:r>
      <w:r>
        <w:t>.</w:t>
      </w:r>
    </w:p>
    <w:p w14:paraId="33BA10BA" w14:textId="1FBB833C" w:rsidR="001E2071" w:rsidRDefault="00931D46" w:rsidP="00E96CD9">
      <w:pPr>
        <w:pStyle w:val="LabStepScreenshotLevel2"/>
      </w:pPr>
      <w:r>
        <w:drawing>
          <wp:inline distT="0" distB="0" distL="0" distR="0" wp14:anchorId="6BDD225B" wp14:editId="4F9D1891">
            <wp:extent cx="2761129" cy="1825995"/>
            <wp:effectExtent l="19050" t="19050" r="20320" b="2222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09027" cy="1857671"/>
                    </a:xfrm>
                    <a:prstGeom prst="rect">
                      <a:avLst/>
                    </a:prstGeom>
                    <a:noFill/>
                    <a:ln>
                      <a:solidFill>
                        <a:schemeClr val="tx1">
                          <a:lumMod val="50000"/>
                          <a:lumOff val="50000"/>
                        </a:schemeClr>
                      </a:solidFill>
                    </a:ln>
                  </pic:spPr>
                </pic:pic>
              </a:graphicData>
            </a:graphic>
          </wp:inline>
        </w:drawing>
      </w:r>
    </w:p>
    <w:p w14:paraId="236283AC" w14:textId="3AF682EC" w:rsidR="008512C0" w:rsidRDefault="00931D46" w:rsidP="00931D46">
      <w:pPr>
        <w:pStyle w:val="LabStepNumbered"/>
      </w:pPr>
      <w:r>
        <w:t xml:space="preserve">Connect </w:t>
      </w:r>
      <w:proofErr w:type="spellStart"/>
      <w:r w:rsidRPr="00931D46">
        <w:rPr>
          <w:b/>
        </w:rPr>
        <w:t>btnSubmitToSharePoint</w:t>
      </w:r>
      <w:proofErr w:type="spellEnd"/>
      <w:r>
        <w:t xml:space="preserve"> to a new flow</w:t>
      </w:r>
      <w:r w:rsidR="00535E57">
        <w:t>.</w:t>
      </w:r>
    </w:p>
    <w:p w14:paraId="5227F127" w14:textId="4BDE8DE3" w:rsidR="00931D46" w:rsidRDefault="00931D46" w:rsidP="00931D46">
      <w:pPr>
        <w:pStyle w:val="LabStepNumberedLevel2"/>
      </w:pPr>
      <w:r>
        <w:t xml:space="preserve">Select </w:t>
      </w:r>
      <w:proofErr w:type="spellStart"/>
      <w:r w:rsidRPr="00931D46">
        <w:rPr>
          <w:b/>
        </w:rPr>
        <w:t>btnSubmitToSharePoint</w:t>
      </w:r>
      <w:proofErr w:type="spellEnd"/>
      <w:r>
        <w:t xml:space="preserve"> in the left tree view.</w:t>
      </w:r>
    </w:p>
    <w:p w14:paraId="33F625B1" w14:textId="736EE90C" w:rsidR="00931D46" w:rsidRDefault="00154ECD" w:rsidP="00931D46">
      <w:pPr>
        <w:pStyle w:val="LabStepNumberedLevel2"/>
      </w:pPr>
      <w:r>
        <w:t xml:space="preserve">Click the </w:t>
      </w:r>
      <w:r w:rsidRPr="00154ECD">
        <w:rPr>
          <w:b/>
        </w:rPr>
        <w:t>Actions</w:t>
      </w:r>
      <w:r>
        <w:t xml:space="preserve"> tab and then click </w:t>
      </w:r>
      <w:r w:rsidRPr="00154ECD">
        <w:rPr>
          <w:b/>
        </w:rPr>
        <w:t>Flows</w:t>
      </w:r>
      <w:r>
        <w:t xml:space="preserve"> as shown in the following screenshot.</w:t>
      </w:r>
    </w:p>
    <w:p w14:paraId="18E4D098" w14:textId="1DDBE1B6" w:rsidR="001E2071" w:rsidRDefault="001E2071" w:rsidP="00E96CD9">
      <w:pPr>
        <w:pStyle w:val="LabStepScreenshotLevel2"/>
      </w:pPr>
      <w:r>
        <w:drawing>
          <wp:inline distT="0" distB="0" distL="0" distR="0" wp14:anchorId="371FB2F0" wp14:editId="2B53F331">
            <wp:extent cx="2824038" cy="1601694"/>
            <wp:effectExtent l="19050" t="19050" r="14605" b="17780"/>
            <wp:docPr id="6791" name="Picture 6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61352" cy="1622857"/>
                    </a:xfrm>
                    <a:prstGeom prst="rect">
                      <a:avLst/>
                    </a:prstGeom>
                    <a:noFill/>
                    <a:ln>
                      <a:solidFill>
                        <a:schemeClr val="tx1">
                          <a:lumMod val="50000"/>
                          <a:lumOff val="50000"/>
                        </a:schemeClr>
                      </a:solidFill>
                    </a:ln>
                  </pic:spPr>
                </pic:pic>
              </a:graphicData>
            </a:graphic>
          </wp:inline>
        </w:drawing>
      </w:r>
    </w:p>
    <w:p w14:paraId="176EB938" w14:textId="65F30326" w:rsidR="008512C0" w:rsidRDefault="00154ECD" w:rsidP="008512C0">
      <w:pPr>
        <w:pStyle w:val="LabStepNumberedLevel2"/>
      </w:pPr>
      <w:r>
        <w:lastRenderedPageBreak/>
        <w:t xml:space="preserve">On the </w:t>
      </w:r>
      <w:r w:rsidRPr="00154ECD">
        <w:rPr>
          <w:b/>
        </w:rPr>
        <w:t>Data</w:t>
      </w:r>
      <w:r>
        <w:t xml:space="preserve"> pane. select the option to </w:t>
      </w:r>
      <w:r w:rsidRPr="00154ECD">
        <w:rPr>
          <w:b/>
        </w:rPr>
        <w:t>Create a new flow</w:t>
      </w:r>
      <w:r>
        <w:t>.</w:t>
      </w:r>
    </w:p>
    <w:p w14:paraId="378FB9AA" w14:textId="7655EE09" w:rsidR="001E2071" w:rsidRDefault="001E2071" w:rsidP="00E96CD9">
      <w:pPr>
        <w:pStyle w:val="LabStepScreenshotLevel2"/>
      </w:pPr>
      <w:r>
        <w:drawing>
          <wp:inline distT="0" distB="0" distL="0" distR="0" wp14:anchorId="0EB1C7C1" wp14:editId="690D9D11">
            <wp:extent cx="2441389" cy="1135529"/>
            <wp:effectExtent l="19050" t="19050" r="16510" b="26670"/>
            <wp:docPr id="6792" name="Picture 6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02919" cy="1164148"/>
                    </a:xfrm>
                    <a:prstGeom prst="rect">
                      <a:avLst/>
                    </a:prstGeom>
                    <a:noFill/>
                    <a:ln>
                      <a:solidFill>
                        <a:schemeClr val="tx1">
                          <a:lumMod val="50000"/>
                          <a:lumOff val="50000"/>
                        </a:schemeClr>
                      </a:solidFill>
                    </a:ln>
                  </pic:spPr>
                </pic:pic>
              </a:graphicData>
            </a:graphic>
          </wp:inline>
        </w:drawing>
      </w:r>
    </w:p>
    <w:p w14:paraId="48E2221C" w14:textId="0C50E2B5" w:rsidR="00441FD2" w:rsidRDefault="00441FD2" w:rsidP="00441FD2">
      <w:pPr>
        <w:pStyle w:val="LabExerciseCallout"/>
      </w:pPr>
      <w:r>
        <w:t xml:space="preserve">At this point, you will be redirected to the Power Automate service in a separate browser tab so you can work on the new flow that has been created. You will first select a flow template and rename the flow that has been created. After that, you will add actions to upload a photo to the SharePoint document library named </w:t>
      </w:r>
      <w:r w:rsidRPr="005761A1">
        <w:rPr>
          <w:b/>
        </w:rPr>
        <w:t>Submitted</w:t>
      </w:r>
      <w:r>
        <w:t xml:space="preserve">. After you have implemented the flow and saved your changes, you will return to </w:t>
      </w:r>
      <w:r w:rsidRPr="005761A1">
        <w:rPr>
          <w:b/>
        </w:rPr>
        <w:t>Photo Tacker</w:t>
      </w:r>
      <w:r>
        <w:t xml:space="preserve"> canvas app and add support to execute the flow by clicking the </w:t>
      </w:r>
      <w:proofErr w:type="spellStart"/>
      <w:r w:rsidRPr="005761A1">
        <w:rPr>
          <w:b/>
        </w:rPr>
        <w:t>btnSubmitToSharePoint</w:t>
      </w:r>
      <w:proofErr w:type="spellEnd"/>
      <w:r>
        <w:t xml:space="preserve"> button.</w:t>
      </w:r>
    </w:p>
    <w:p w14:paraId="5999BB3D" w14:textId="08A54F5C" w:rsidR="00441FD2" w:rsidRDefault="00441FD2" w:rsidP="00441FD2">
      <w:pPr>
        <w:pStyle w:val="LabStepNumberedLevel2"/>
      </w:pPr>
      <w:r>
        <w:t xml:space="preserve">When you are presented with a list of flow templates, select the tile for the </w:t>
      </w:r>
      <w:r w:rsidRPr="00441FD2">
        <w:rPr>
          <w:b/>
        </w:rPr>
        <w:t>PowerApps button</w:t>
      </w:r>
      <w:r>
        <w:t>.</w:t>
      </w:r>
    </w:p>
    <w:p w14:paraId="2D222AA8" w14:textId="2A79B8B6" w:rsidR="00441FD2" w:rsidRDefault="00441FD2" w:rsidP="00441FD2">
      <w:pPr>
        <w:pStyle w:val="LabStepScreenshotLevel2"/>
      </w:pPr>
      <w:r>
        <w:drawing>
          <wp:inline distT="0" distB="0" distL="0" distR="0" wp14:anchorId="4B30ABB7" wp14:editId="105A379E">
            <wp:extent cx="3878580" cy="1900504"/>
            <wp:effectExtent l="19050" t="19050" r="26670" b="241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84241" cy="1903278"/>
                    </a:xfrm>
                    <a:prstGeom prst="rect">
                      <a:avLst/>
                    </a:prstGeom>
                    <a:noFill/>
                    <a:ln>
                      <a:solidFill>
                        <a:schemeClr val="tx1">
                          <a:lumMod val="50000"/>
                          <a:lumOff val="50000"/>
                        </a:schemeClr>
                      </a:solidFill>
                    </a:ln>
                  </pic:spPr>
                </pic:pic>
              </a:graphicData>
            </a:graphic>
          </wp:inline>
        </w:drawing>
      </w:r>
    </w:p>
    <w:p w14:paraId="3ACCA27F" w14:textId="675656FC" w:rsidR="008512C0" w:rsidRDefault="00154ECD" w:rsidP="00154ECD">
      <w:pPr>
        <w:pStyle w:val="LabStepNumbered"/>
      </w:pPr>
      <w:r>
        <w:t>Change the name of the flow.</w:t>
      </w:r>
    </w:p>
    <w:p w14:paraId="7653E5B9" w14:textId="54FD51B4" w:rsidR="00154ECD" w:rsidRDefault="00154ECD" w:rsidP="00154ECD">
      <w:pPr>
        <w:pStyle w:val="LabStepNumberedLevel2"/>
      </w:pPr>
      <w:r>
        <w:t xml:space="preserve">You should be on a page with a new flow that has been given the name </w:t>
      </w:r>
      <w:r w:rsidRPr="005761A1">
        <w:rPr>
          <w:b/>
        </w:rPr>
        <w:t>PowerApps button</w:t>
      </w:r>
      <w:r>
        <w:t>.</w:t>
      </w:r>
    </w:p>
    <w:p w14:paraId="41EAA68D" w14:textId="3942CA33" w:rsidR="001E2071" w:rsidRDefault="00441FD2" w:rsidP="00E96CD9">
      <w:pPr>
        <w:pStyle w:val="LabStepScreenshotLevel2"/>
      </w:pPr>
      <w:r>
        <w:drawing>
          <wp:inline distT="0" distB="0" distL="0" distR="0" wp14:anchorId="3B3B224C" wp14:editId="65319FF6">
            <wp:extent cx="4975860" cy="1172091"/>
            <wp:effectExtent l="19050" t="19050" r="15240"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91511" cy="1175778"/>
                    </a:xfrm>
                    <a:prstGeom prst="rect">
                      <a:avLst/>
                    </a:prstGeom>
                    <a:noFill/>
                    <a:ln>
                      <a:solidFill>
                        <a:schemeClr val="tx1">
                          <a:lumMod val="50000"/>
                          <a:lumOff val="50000"/>
                        </a:schemeClr>
                      </a:solidFill>
                    </a:ln>
                  </pic:spPr>
                </pic:pic>
              </a:graphicData>
            </a:graphic>
          </wp:inline>
        </w:drawing>
      </w:r>
    </w:p>
    <w:p w14:paraId="34A8703D" w14:textId="1DCE07E5" w:rsidR="001E2071" w:rsidRDefault="00154ECD" w:rsidP="008512C0">
      <w:pPr>
        <w:pStyle w:val="LabStepNumberedLevel2"/>
      </w:pPr>
      <w:r>
        <w:t xml:space="preserve">Rename the flow from </w:t>
      </w:r>
      <w:r w:rsidRPr="00D70820">
        <w:rPr>
          <w:b/>
        </w:rPr>
        <w:t xml:space="preserve">PowerApps </w:t>
      </w:r>
      <w:r w:rsidR="00D70820" w:rsidRPr="00D70820">
        <w:rPr>
          <w:b/>
        </w:rPr>
        <w:t>button</w:t>
      </w:r>
      <w:r w:rsidR="00D70820">
        <w:t xml:space="preserve"> to </w:t>
      </w:r>
      <w:r w:rsidR="00D70820" w:rsidRPr="00D70820">
        <w:rPr>
          <w:b/>
        </w:rPr>
        <w:t>Photo Tracker Upload</w:t>
      </w:r>
      <w:r w:rsidR="00D70820">
        <w:t>.</w:t>
      </w:r>
    </w:p>
    <w:p w14:paraId="3E182F40" w14:textId="68D55CFD" w:rsidR="00154ECD" w:rsidRDefault="00441FD2" w:rsidP="00154ECD">
      <w:pPr>
        <w:pStyle w:val="LabStepScreenshotLevel2"/>
      </w:pPr>
      <w:r>
        <w:drawing>
          <wp:inline distT="0" distB="0" distL="0" distR="0" wp14:anchorId="5765BDEF" wp14:editId="0FE356FB">
            <wp:extent cx="4179534" cy="1299210"/>
            <wp:effectExtent l="19050" t="19050" r="12065" b="152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92327" cy="1303187"/>
                    </a:xfrm>
                    <a:prstGeom prst="rect">
                      <a:avLst/>
                    </a:prstGeom>
                    <a:noFill/>
                    <a:ln>
                      <a:solidFill>
                        <a:schemeClr val="tx1">
                          <a:lumMod val="50000"/>
                          <a:lumOff val="50000"/>
                        </a:schemeClr>
                      </a:solidFill>
                    </a:ln>
                  </pic:spPr>
                </pic:pic>
              </a:graphicData>
            </a:graphic>
          </wp:inline>
        </w:drawing>
      </w:r>
    </w:p>
    <w:p w14:paraId="55602578" w14:textId="4E1A9390" w:rsidR="00D70820" w:rsidRDefault="00D70820" w:rsidP="00D70820">
      <w:pPr>
        <w:pStyle w:val="LabStepNumbered"/>
      </w:pPr>
      <w:r>
        <w:lastRenderedPageBreak/>
        <w:t xml:space="preserve">Add a new </w:t>
      </w:r>
      <w:r w:rsidR="000B0C3A">
        <w:t xml:space="preserve">compose action to generate </w:t>
      </w:r>
      <w:r>
        <w:t>a unique file name for each photo.</w:t>
      </w:r>
    </w:p>
    <w:p w14:paraId="0052523D" w14:textId="6C9BD872" w:rsidR="00D70820" w:rsidRDefault="00D70820" w:rsidP="00D70820">
      <w:pPr>
        <w:pStyle w:val="LabStepNumberedLevel2"/>
      </w:pPr>
      <w:r>
        <w:t xml:space="preserve">Click </w:t>
      </w:r>
      <w:r w:rsidRPr="00D70820">
        <w:rPr>
          <w:b/>
        </w:rPr>
        <w:t>New Step</w:t>
      </w:r>
      <w:r>
        <w:t xml:space="preserve"> to add a new step.</w:t>
      </w:r>
    </w:p>
    <w:p w14:paraId="20425C5A" w14:textId="69A203C5" w:rsidR="001E2071" w:rsidRDefault="00441FD2" w:rsidP="00E96CD9">
      <w:pPr>
        <w:pStyle w:val="LabStepScreenshotLevel2"/>
      </w:pPr>
      <w:r>
        <w:drawing>
          <wp:inline distT="0" distB="0" distL="0" distR="0" wp14:anchorId="6F455D8A" wp14:editId="188F2709">
            <wp:extent cx="4949190" cy="1635050"/>
            <wp:effectExtent l="19050" t="19050" r="22860" b="228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72530" cy="1642761"/>
                    </a:xfrm>
                    <a:prstGeom prst="rect">
                      <a:avLst/>
                    </a:prstGeom>
                    <a:noFill/>
                    <a:ln>
                      <a:solidFill>
                        <a:schemeClr val="tx1">
                          <a:lumMod val="50000"/>
                          <a:lumOff val="50000"/>
                        </a:schemeClr>
                      </a:solidFill>
                    </a:ln>
                  </pic:spPr>
                </pic:pic>
              </a:graphicData>
            </a:graphic>
          </wp:inline>
        </w:drawing>
      </w:r>
    </w:p>
    <w:p w14:paraId="517668D5" w14:textId="31CB8527" w:rsidR="007D366E" w:rsidRDefault="00D70820" w:rsidP="008512C0">
      <w:pPr>
        <w:pStyle w:val="LabStepNumberedLevel2"/>
      </w:pPr>
      <w:r>
        <w:t xml:space="preserve">Type </w:t>
      </w:r>
      <w:r w:rsidRPr="00D70820">
        <w:rPr>
          <w:b/>
        </w:rPr>
        <w:t>Compose</w:t>
      </w:r>
      <w:r>
        <w:t xml:space="preserve"> into the search box.</w:t>
      </w:r>
    </w:p>
    <w:p w14:paraId="1B2ACE6E" w14:textId="4B6F29A8" w:rsidR="007D366E" w:rsidRDefault="007D366E" w:rsidP="00E96CD9">
      <w:pPr>
        <w:pStyle w:val="LabStepScreenshotLevel2"/>
      </w:pPr>
      <w:r>
        <w:drawing>
          <wp:inline distT="0" distB="0" distL="0" distR="0" wp14:anchorId="22F69BC3" wp14:editId="2FFDDBC3">
            <wp:extent cx="3784600" cy="1609420"/>
            <wp:effectExtent l="19050" t="19050" r="25400" b="10160"/>
            <wp:docPr id="6796" name="Picture 6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0270" cy="1620336"/>
                    </a:xfrm>
                    <a:prstGeom prst="rect">
                      <a:avLst/>
                    </a:prstGeom>
                    <a:noFill/>
                    <a:ln>
                      <a:solidFill>
                        <a:schemeClr val="tx1">
                          <a:lumMod val="50000"/>
                          <a:lumOff val="50000"/>
                        </a:schemeClr>
                      </a:solidFill>
                    </a:ln>
                  </pic:spPr>
                </pic:pic>
              </a:graphicData>
            </a:graphic>
          </wp:inline>
        </w:drawing>
      </w:r>
    </w:p>
    <w:p w14:paraId="029DFF5B" w14:textId="5104B259" w:rsidR="008512C0" w:rsidRDefault="000B0C3A" w:rsidP="008512C0">
      <w:pPr>
        <w:pStyle w:val="LabStepNumberedLevel2"/>
      </w:pPr>
      <w:r>
        <w:t>Find and s</w:t>
      </w:r>
      <w:r w:rsidR="00D70820">
        <w:t xml:space="preserve">elect the </w:t>
      </w:r>
      <w:r w:rsidR="00D70820" w:rsidRPr="00D70820">
        <w:rPr>
          <w:b/>
        </w:rPr>
        <w:t>Compose</w:t>
      </w:r>
      <w:r w:rsidR="00D70820">
        <w:t xml:space="preserve"> action to add a new step.</w:t>
      </w:r>
    </w:p>
    <w:p w14:paraId="69EAB0CA" w14:textId="7741240A" w:rsidR="007D366E" w:rsidRDefault="007D366E" w:rsidP="00E96CD9">
      <w:pPr>
        <w:pStyle w:val="LabStepScreenshotLevel2"/>
      </w:pPr>
      <w:r>
        <w:drawing>
          <wp:inline distT="0" distB="0" distL="0" distR="0" wp14:anchorId="6E6D4429" wp14:editId="4B1DB131">
            <wp:extent cx="2824392" cy="1649506"/>
            <wp:effectExtent l="19050" t="19050" r="14605" b="27305"/>
            <wp:docPr id="6797" name="Picture 6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74101" cy="1678537"/>
                    </a:xfrm>
                    <a:prstGeom prst="rect">
                      <a:avLst/>
                    </a:prstGeom>
                    <a:noFill/>
                    <a:ln>
                      <a:solidFill>
                        <a:schemeClr val="tx1">
                          <a:lumMod val="50000"/>
                          <a:lumOff val="50000"/>
                        </a:schemeClr>
                      </a:solidFill>
                    </a:ln>
                  </pic:spPr>
                </pic:pic>
              </a:graphicData>
            </a:graphic>
          </wp:inline>
        </w:drawing>
      </w:r>
    </w:p>
    <w:p w14:paraId="191087C6" w14:textId="4BC6916F" w:rsidR="008512C0" w:rsidRDefault="00D70820" w:rsidP="008512C0">
      <w:pPr>
        <w:pStyle w:val="LabStepNumberedLevel2"/>
      </w:pPr>
      <w:r>
        <w:t xml:space="preserve">Click the context menu (…) for the new </w:t>
      </w:r>
      <w:r w:rsidRPr="005761A1">
        <w:rPr>
          <w:b/>
        </w:rPr>
        <w:t>Compose</w:t>
      </w:r>
      <w:r>
        <w:t xml:space="preserve"> action and select the </w:t>
      </w:r>
      <w:r w:rsidRPr="000B0C3A">
        <w:rPr>
          <w:b/>
        </w:rPr>
        <w:t>Rename</w:t>
      </w:r>
      <w:r>
        <w:t xml:space="preserve"> command.</w:t>
      </w:r>
    </w:p>
    <w:p w14:paraId="6FA3C738" w14:textId="0D5FFB10" w:rsidR="007D366E" w:rsidRDefault="007D366E" w:rsidP="00E96CD9">
      <w:pPr>
        <w:pStyle w:val="LabStepScreenshotLevel2"/>
      </w:pPr>
      <w:r>
        <w:drawing>
          <wp:inline distT="0" distB="0" distL="0" distR="0" wp14:anchorId="7D0CF6EF" wp14:editId="0CCF425C">
            <wp:extent cx="4016143" cy="1344706"/>
            <wp:effectExtent l="19050" t="19050" r="22860" b="27305"/>
            <wp:docPr id="6798" name="Picture 6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50135" cy="1356087"/>
                    </a:xfrm>
                    <a:prstGeom prst="rect">
                      <a:avLst/>
                    </a:prstGeom>
                    <a:noFill/>
                    <a:ln>
                      <a:solidFill>
                        <a:schemeClr val="tx1">
                          <a:lumMod val="50000"/>
                          <a:lumOff val="50000"/>
                        </a:schemeClr>
                      </a:solidFill>
                    </a:ln>
                  </pic:spPr>
                </pic:pic>
              </a:graphicData>
            </a:graphic>
          </wp:inline>
        </w:drawing>
      </w:r>
    </w:p>
    <w:p w14:paraId="362F5E4E" w14:textId="25D58218" w:rsidR="008512C0" w:rsidRDefault="000B0C3A" w:rsidP="008512C0">
      <w:pPr>
        <w:pStyle w:val="LabStepNumberedLevel2"/>
      </w:pPr>
      <w:r>
        <w:lastRenderedPageBreak/>
        <w:t xml:space="preserve">Give the </w:t>
      </w:r>
      <w:r w:rsidR="00D70820" w:rsidRPr="00D70820">
        <w:rPr>
          <w:b/>
        </w:rPr>
        <w:t>Compose</w:t>
      </w:r>
      <w:r w:rsidR="00D70820">
        <w:t xml:space="preserve"> action </w:t>
      </w:r>
      <w:r>
        <w:t xml:space="preserve">the </w:t>
      </w:r>
      <w:r w:rsidR="00D70820">
        <w:t xml:space="preserve">name </w:t>
      </w:r>
      <w:r w:rsidR="00D70820" w:rsidRPr="00D70820">
        <w:rPr>
          <w:b/>
        </w:rPr>
        <w:t>File name</w:t>
      </w:r>
      <w:r w:rsidR="00D70820">
        <w:t>.</w:t>
      </w:r>
    </w:p>
    <w:p w14:paraId="43EEAE79" w14:textId="4D5668A7" w:rsidR="007D366E" w:rsidRDefault="007D366E" w:rsidP="00E96CD9">
      <w:pPr>
        <w:pStyle w:val="LabStepScreenshotLevel2"/>
      </w:pPr>
      <w:r>
        <w:drawing>
          <wp:inline distT="0" distB="0" distL="0" distR="0" wp14:anchorId="69BC5533" wp14:editId="6A73BD43">
            <wp:extent cx="4408717" cy="979714"/>
            <wp:effectExtent l="19050" t="19050" r="11430" b="11430"/>
            <wp:docPr id="6799" name="Picture 6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69001" cy="993110"/>
                    </a:xfrm>
                    <a:prstGeom prst="rect">
                      <a:avLst/>
                    </a:prstGeom>
                    <a:noFill/>
                    <a:ln>
                      <a:solidFill>
                        <a:schemeClr val="tx1">
                          <a:lumMod val="50000"/>
                          <a:lumOff val="50000"/>
                        </a:schemeClr>
                      </a:solidFill>
                    </a:ln>
                  </pic:spPr>
                </pic:pic>
              </a:graphicData>
            </a:graphic>
          </wp:inline>
        </w:drawing>
      </w:r>
    </w:p>
    <w:p w14:paraId="06F9AC09" w14:textId="444AC102" w:rsidR="008512C0" w:rsidRDefault="00D70820" w:rsidP="008512C0">
      <w:pPr>
        <w:pStyle w:val="LabStepNumberedLevel2"/>
      </w:pPr>
      <w:r>
        <w:t xml:space="preserve">Click in the </w:t>
      </w:r>
      <w:r w:rsidRPr="00D70820">
        <w:rPr>
          <w:b/>
        </w:rPr>
        <w:t>Inputs</w:t>
      </w:r>
      <w:r>
        <w:t xml:space="preserve"> textbox</w:t>
      </w:r>
      <w:r w:rsidR="000B0C3A">
        <w:t xml:space="preserve"> so you can modify its value</w:t>
      </w:r>
      <w:r>
        <w:t>.</w:t>
      </w:r>
    </w:p>
    <w:p w14:paraId="7686A211" w14:textId="43A734BE" w:rsidR="007D366E" w:rsidRDefault="007D366E" w:rsidP="00E96CD9">
      <w:pPr>
        <w:pStyle w:val="LabStepScreenshotLevel2"/>
      </w:pPr>
      <w:r>
        <w:drawing>
          <wp:inline distT="0" distB="0" distL="0" distR="0" wp14:anchorId="6D65A902" wp14:editId="5EAB741B">
            <wp:extent cx="4216153" cy="1358538"/>
            <wp:effectExtent l="19050" t="19050" r="13335" b="13335"/>
            <wp:docPr id="6801" name="Picture 6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284374" cy="1380520"/>
                    </a:xfrm>
                    <a:prstGeom prst="rect">
                      <a:avLst/>
                    </a:prstGeom>
                    <a:noFill/>
                    <a:ln>
                      <a:solidFill>
                        <a:schemeClr val="tx1">
                          <a:lumMod val="50000"/>
                          <a:lumOff val="50000"/>
                        </a:schemeClr>
                      </a:solidFill>
                    </a:ln>
                  </pic:spPr>
                </pic:pic>
              </a:graphicData>
            </a:graphic>
          </wp:inline>
        </w:drawing>
      </w:r>
    </w:p>
    <w:p w14:paraId="009F45DA" w14:textId="6E2EA12D" w:rsidR="008512C0" w:rsidRDefault="00D70820" w:rsidP="008512C0">
      <w:pPr>
        <w:pStyle w:val="LabStepNumberedLevel2"/>
      </w:pPr>
      <w:r>
        <w:t xml:space="preserve">With the </w:t>
      </w:r>
      <w:r w:rsidRPr="00D70820">
        <w:rPr>
          <w:b/>
        </w:rPr>
        <w:t>Inputs</w:t>
      </w:r>
      <w:r>
        <w:t xml:space="preserve"> textbox selected, click </w:t>
      </w:r>
      <w:r w:rsidRPr="00D70820">
        <w:rPr>
          <w:b/>
        </w:rPr>
        <w:t>Expressions</w:t>
      </w:r>
      <w:r>
        <w:t xml:space="preserve"> link </w:t>
      </w:r>
      <w:r w:rsidR="000B0C3A">
        <w:t xml:space="preserve">to the right </w:t>
      </w:r>
      <w:r>
        <w:t>so you can add an expression</w:t>
      </w:r>
      <w:r w:rsidR="000B0C3A">
        <w:t xml:space="preserve"> for the </w:t>
      </w:r>
      <w:r w:rsidR="000B0C3A" w:rsidRPr="000B0C3A">
        <w:rPr>
          <w:b/>
        </w:rPr>
        <w:t>Inputs</w:t>
      </w:r>
      <w:r w:rsidR="000B0C3A">
        <w:t xml:space="preserve"> </w:t>
      </w:r>
      <w:r w:rsidR="005761A1">
        <w:t>parameter</w:t>
      </w:r>
      <w:r>
        <w:t>.</w:t>
      </w:r>
    </w:p>
    <w:p w14:paraId="4C68D139" w14:textId="08F88F84" w:rsidR="007D366E" w:rsidRDefault="007D366E" w:rsidP="00E96CD9">
      <w:pPr>
        <w:pStyle w:val="LabStepScreenshotLevel2"/>
      </w:pPr>
      <w:r>
        <w:drawing>
          <wp:inline distT="0" distB="0" distL="0" distR="0" wp14:anchorId="3D9969BC" wp14:editId="24E7048D">
            <wp:extent cx="5584367" cy="1240971"/>
            <wp:effectExtent l="19050" t="19050" r="16510" b="16510"/>
            <wp:docPr id="6800" name="Picture 6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75960" cy="1261325"/>
                    </a:xfrm>
                    <a:prstGeom prst="rect">
                      <a:avLst/>
                    </a:prstGeom>
                    <a:noFill/>
                    <a:ln>
                      <a:solidFill>
                        <a:schemeClr val="tx1">
                          <a:lumMod val="50000"/>
                          <a:lumOff val="50000"/>
                        </a:schemeClr>
                      </a:solidFill>
                    </a:ln>
                  </pic:spPr>
                </pic:pic>
              </a:graphicData>
            </a:graphic>
          </wp:inline>
        </w:drawing>
      </w:r>
    </w:p>
    <w:p w14:paraId="42A66EA8" w14:textId="36CCC307" w:rsidR="008512C0" w:rsidRDefault="00D70820" w:rsidP="008512C0">
      <w:pPr>
        <w:pStyle w:val="LabStepNumberedLevel2"/>
      </w:pPr>
      <w:r>
        <w:t>Add the following expression</w:t>
      </w:r>
      <w:r w:rsidR="000B0C3A">
        <w:t xml:space="preserve"> into the </w:t>
      </w:r>
      <w:r w:rsidR="000B0C3A" w:rsidRPr="000B0C3A">
        <w:rPr>
          <w:b/>
        </w:rPr>
        <w:t>Expressions</w:t>
      </w:r>
      <w:r w:rsidR="000B0C3A">
        <w:t xml:space="preserve"> </w:t>
      </w:r>
      <w:proofErr w:type="gramStart"/>
      <w:r w:rsidR="000B0C3A">
        <w:t xml:space="preserve">textbox </w:t>
      </w:r>
      <w:r>
        <w:t>.</w:t>
      </w:r>
      <w:proofErr w:type="gramEnd"/>
    </w:p>
    <w:p w14:paraId="60B11B2F" w14:textId="62D40B43" w:rsidR="007D366E" w:rsidRDefault="007D366E" w:rsidP="007D366E">
      <w:pPr>
        <w:pStyle w:val="LabStepCodeBlockLevel2"/>
      </w:pPr>
      <w:r w:rsidRPr="007D366E">
        <w:t>concat('Photo-', substring( guid(),0,8), '.png')</w:t>
      </w:r>
    </w:p>
    <w:p w14:paraId="6063855E" w14:textId="127356C9" w:rsidR="000B0C3A" w:rsidRDefault="005761A1" w:rsidP="005352D1">
      <w:pPr>
        <w:pStyle w:val="LabStepNumberedLevel2"/>
      </w:pPr>
      <w:r>
        <w:t>The expression</w:t>
      </w:r>
      <w:r w:rsidR="0025714C">
        <w:t xml:space="preserve"> </w:t>
      </w:r>
      <w:r>
        <w:t xml:space="preserve">you </w:t>
      </w:r>
      <w:r w:rsidR="0025714C">
        <w:t xml:space="preserve">have </w:t>
      </w:r>
      <w:r>
        <w:t xml:space="preserve">entered in the </w:t>
      </w:r>
      <w:r w:rsidR="000B0C3A" w:rsidRPr="0025714C">
        <w:rPr>
          <w:b/>
        </w:rPr>
        <w:t>Expressions</w:t>
      </w:r>
      <w:r w:rsidR="000B0C3A">
        <w:t xml:space="preserve"> textbox is </w:t>
      </w:r>
      <w:r>
        <w:t>should match the following screenshot</w:t>
      </w:r>
      <w:r w:rsidR="000B0C3A">
        <w:t>.</w:t>
      </w:r>
    </w:p>
    <w:p w14:paraId="12899D5B" w14:textId="4D70185D" w:rsidR="00D70820" w:rsidRDefault="00D70820" w:rsidP="00D70820">
      <w:pPr>
        <w:pStyle w:val="LabStepScreenshotLevel2"/>
      </w:pPr>
      <w:r>
        <w:drawing>
          <wp:inline distT="0" distB="0" distL="0" distR="0" wp14:anchorId="24BF8FB7" wp14:editId="52BAE321">
            <wp:extent cx="3284400" cy="718457"/>
            <wp:effectExtent l="19050" t="19050" r="11430" b="2476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60448" t="35952" b="23065"/>
                    <a:stretch/>
                  </pic:blipFill>
                  <pic:spPr bwMode="auto">
                    <a:xfrm>
                      <a:off x="0" y="0"/>
                      <a:ext cx="3615060" cy="790788"/>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CD8BB04" w14:textId="36D926E0" w:rsidR="008512C0" w:rsidRDefault="00D70820" w:rsidP="008512C0">
      <w:pPr>
        <w:pStyle w:val="LabStepNumberedLevel2"/>
      </w:pPr>
      <w:r>
        <w:t xml:space="preserve">Click the </w:t>
      </w:r>
      <w:r w:rsidRPr="000B0C3A">
        <w:rPr>
          <w:b/>
        </w:rPr>
        <w:t>OK</w:t>
      </w:r>
      <w:r>
        <w:t xml:space="preserve"> button to </w:t>
      </w:r>
      <w:r w:rsidR="000B0C3A">
        <w:t xml:space="preserve">save the expression for the </w:t>
      </w:r>
      <w:r w:rsidR="000B0C3A" w:rsidRPr="000B0C3A">
        <w:rPr>
          <w:b/>
        </w:rPr>
        <w:t>Inputs</w:t>
      </w:r>
      <w:r w:rsidR="000B0C3A">
        <w:t xml:space="preserve"> </w:t>
      </w:r>
      <w:r w:rsidR="0025714C">
        <w:t>parameter</w:t>
      </w:r>
      <w:r w:rsidR="000B0C3A">
        <w:t xml:space="preserve"> of the </w:t>
      </w:r>
      <w:r w:rsidR="000B0C3A" w:rsidRPr="000B0C3A">
        <w:rPr>
          <w:b/>
        </w:rPr>
        <w:t>File name</w:t>
      </w:r>
      <w:r w:rsidR="000B0C3A">
        <w:t xml:space="preserve"> action.</w:t>
      </w:r>
    </w:p>
    <w:p w14:paraId="4B6CB3B6" w14:textId="114A0C32" w:rsidR="007D366E" w:rsidRDefault="007D366E" w:rsidP="00E96CD9">
      <w:pPr>
        <w:pStyle w:val="LabStepScreenshotLevel2"/>
      </w:pPr>
      <w:r>
        <w:drawing>
          <wp:inline distT="0" distB="0" distL="0" distR="0" wp14:anchorId="463F9F30" wp14:editId="236C0AB8">
            <wp:extent cx="5507025" cy="1162594"/>
            <wp:effectExtent l="19050" t="19050" r="17780" b="19050"/>
            <wp:docPr id="6803" name="Picture 6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61112" cy="1174012"/>
                    </a:xfrm>
                    <a:prstGeom prst="rect">
                      <a:avLst/>
                    </a:prstGeom>
                    <a:noFill/>
                    <a:ln>
                      <a:solidFill>
                        <a:schemeClr val="tx1">
                          <a:lumMod val="50000"/>
                          <a:lumOff val="50000"/>
                        </a:schemeClr>
                      </a:solidFill>
                    </a:ln>
                  </pic:spPr>
                </pic:pic>
              </a:graphicData>
            </a:graphic>
          </wp:inline>
        </w:drawing>
      </w:r>
    </w:p>
    <w:p w14:paraId="60C282A0" w14:textId="5D389E45" w:rsidR="008512C0" w:rsidRDefault="00EB0641" w:rsidP="00321B15">
      <w:pPr>
        <w:pStyle w:val="LabStepNumbered"/>
      </w:pPr>
      <w:r>
        <w:lastRenderedPageBreak/>
        <w:t xml:space="preserve">Add a SharePoint </w:t>
      </w:r>
      <w:r w:rsidRPr="00EB0641">
        <w:rPr>
          <w:b/>
        </w:rPr>
        <w:t>Create file</w:t>
      </w:r>
      <w:r>
        <w:t xml:space="preserve"> action to upload </w:t>
      </w:r>
      <w:r w:rsidR="0071319B">
        <w:t>photos to SharePoint.</w:t>
      </w:r>
    </w:p>
    <w:p w14:paraId="103FDAD2" w14:textId="77777777" w:rsidR="0071319B" w:rsidRDefault="0071319B" w:rsidP="0071319B">
      <w:pPr>
        <w:pStyle w:val="LabStepNumberedLevel2"/>
      </w:pPr>
      <w:r>
        <w:t xml:space="preserve">Click </w:t>
      </w:r>
      <w:r w:rsidRPr="00D70820">
        <w:rPr>
          <w:b/>
        </w:rPr>
        <w:t>New Step</w:t>
      </w:r>
      <w:r>
        <w:t xml:space="preserve"> to add a new step.</w:t>
      </w:r>
    </w:p>
    <w:p w14:paraId="3DF75EE2" w14:textId="14944C4E" w:rsidR="00321B15" w:rsidRDefault="0071319B" w:rsidP="00321B15">
      <w:pPr>
        <w:pStyle w:val="LabStepNumberedLevel2"/>
      </w:pPr>
      <w:r>
        <w:t xml:space="preserve">Select </w:t>
      </w:r>
      <w:r w:rsidRPr="0071319B">
        <w:rPr>
          <w:b/>
        </w:rPr>
        <w:t>SharePoint</w:t>
      </w:r>
      <w:r>
        <w:t xml:space="preserve"> to filter the actions displayed below.</w:t>
      </w:r>
    </w:p>
    <w:p w14:paraId="2425DE17" w14:textId="4105007E" w:rsidR="007D366E" w:rsidRDefault="007D366E" w:rsidP="00E96CD9">
      <w:pPr>
        <w:pStyle w:val="LabStepScreenshotLevel2"/>
      </w:pPr>
      <w:r>
        <w:drawing>
          <wp:inline distT="0" distB="0" distL="0" distR="0" wp14:anchorId="7DD89B48" wp14:editId="5CFD6E6F">
            <wp:extent cx="3000189" cy="1200146"/>
            <wp:effectExtent l="19050" t="19050" r="10160" b="19685"/>
            <wp:docPr id="6804" name="Picture 6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41920" cy="1216839"/>
                    </a:xfrm>
                    <a:prstGeom prst="rect">
                      <a:avLst/>
                    </a:prstGeom>
                    <a:noFill/>
                    <a:ln>
                      <a:solidFill>
                        <a:schemeClr val="tx1">
                          <a:lumMod val="50000"/>
                          <a:lumOff val="50000"/>
                        </a:schemeClr>
                      </a:solidFill>
                    </a:ln>
                  </pic:spPr>
                </pic:pic>
              </a:graphicData>
            </a:graphic>
          </wp:inline>
        </w:drawing>
      </w:r>
    </w:p>
    <w:p w14:paraId="77F0B025" w14:textId="2BBDFC12" w:rsidR="008512C0" w:rsidRDefault="0071319B" w:rsidP="008512C0">
      <w:pPr>
        <w:pStyle w:val="LabStepNumberedLevel2"/>
      </w:pPr>
      <w:r>
        <w:t>Find and select the</w:t>
      </w:r>
      <w:r w:rsidR="0025714C">
        <w:t xml:space="preserve"> SharePoint</w:t>
      </w:r>
      <w:r>
        <w:t xml:space="preserve"> </w:t>
      </w:r>
      <w:r w:rsidRPr="0071319B">
        <w:rPr>
          <w:b/>
        </w:rPr>
        <w:t>Create file</w:t>
      </w:r>
      <w:r>
        <w:t xml:space="preserve"> action.</w:t>
      </w:r>
    </w:p>
    <w:p w14:paraId="04CCBDE6" w14:textId="5B65181D" w:rsidR="007D366E" w:rsidRDefault="007D366E" w:rsidP="00E96CD9">
      <w:pPr>
        <w:pStyle w:val="LabStepScreenshotLevel2"/>
      </w:pPr>
      <w:r>
        <w:drawing>
          <wp:inline distT="0" distB="0" distL="0" distR="0" wp14:anchorId="4A8D4373" wp14:editId="3E683DA5">
            <wp:extent cx="2151530" cy="1072303"/>
            <wp:effectExtent l="19050" t="19050" r="20320" b="13970"/>
            <wp:docPr id="6805" name="Picture 6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01398" cy="1097157"/>
                    </a:xfrm>
                    <a:prstGeom prst="rect">
                      <a:avLst/>
                    </a:prstGeom>
                    <a:noFill/>
                    <a:ln>
                      <a:solidFill>
                        <a:schemeClr val="tx1">
                          <a:lumMod val="50000"/>
                          <a:lumOff val="50000"/>
                        </a:schemeClr>
                      </a:solidFill>
                    </a:ln>
                  </pic:spPr>
                </pic:pic>
              </a:graphicData>
            </a:graphic>
          </wp:inline>
        </w:drawing>
      </w:r>
    </w:p>
    <w:p w14:paraId="505AF7B6" w14:textId="6F82CF8C" w:rsidR="008512C0" w:rsidRDefault="0071319B" w:rsidP="008512C0">
      <w:pPr>
        <w:pStyle w:val="LabStepNumberedLevel2"/>
      </w:pPr>
      <w:r>
        <w:t xml:space="preserve">Update the </w:t>
      </w:r>
      <w:r w:rsidRPr="0071319B">
        <w:rPr>
          <w:b/>
        </w:rPr>
        <w:t>Site Address</w:t>
      </w:r>
      <w:r>
        <w:t xml:space="preserve"> input </w:t>
      </w:r>
      <w:r w:rsidR="0025714C">
        <w:t>parameter</w:t>
      </w:r>
      <w:r>
        <w:t xml:space="preserve"> with </w:t>
      </w:r>
      <w:r w:rsidR="0025714C">
        <w:t xml:space="preserve">the URL to </w:t>
      </w:r>
      <w:r>
        <w:t>your SharePoint site.</w:t>
      </w:r>
    </w:p>
    <w:p w14:paraId="1966923D" w14:textId="2A6CD482" w:rsidR="007D366E" w:rsidRDefault="007D366E" w:rsidP="00E96CD9">
      <w:pPr>
        <w:pStyle w:val="LabStepScreenshotLevel2"/>
      </w:pPr>
      <w:r>
        <w:drawing>
          <wp:inline distT="0" distB="0" distL="0" distR="0" wp14:anchorId="039BAC00" wp14:editId="56BBBE54">
            <wp:extent cx="3741271" cy="808270"/>
            <wp:effectExtent l="19050" t="19050" r="12065" b="11430"/>
            <wp:docPr id="6806" name="Picture 6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54662" cy="832767"/>
                    </a:xfrm>
                    <a:prstGeom prst="rect">
                      <a:avLst/>
                    </a:prstGeom>
                    <a:noFill/>
                    <a:ln>
                      <a:solidFill>
                        <a:schemeClr val="tx1">
                          <a:lumMod val="50000"/>
                          <a:lumOff val="50000"/>
                        </a:schemeClr>
                      </a:solidFill>
                    </a:ln>
                  </pic:spPr>
                </pic:pic>
              </a:graphicData>
            </a:graphic>
          </wp:inline>
        </w:drawing>
      </w:r>
    </w:p>
    <w:p w14:paraId="2C2144D6" w14:textId="2C636B6E" w:rsidR="0071319B" w:rsidRDefault="0071319B" w:rsidP="0071319B">
      <w:pPr>
        <w:pStyle w:val="LabExerciseCallout"/>
      </w:pPr>
      <w:r>
        <w:t xml:space="preserve">If the drop down does not automatically include your SharePoint site, you should select </w:t>
      </w:r>
      <w:r w:rsidRPr="0071319B">
        <w:rPr>
          <w:b/>
        </w:rPr>
        <w:t>Enter custom value</w:t>
      </w:r>
      <w:r>
        <w:t xml:space="preserve"> and then you must manually enter the URL </w:t>
      </w:r>
      <w:r w:rsidR="0025714C">
        <w:t>to</w:t>
      </w:r>
      <w:r>
        <w:t xml:space="preserve"> your </w:t>
      </w:r>
      <w:r w:rsidR="0025714C">
        <w:t xml:space="preserve">SharePoint </w:t>
      </w:r>
      <w:r>
        <w:t>site.</w:t>
      </w:r>
    </w:p>
    <w:p w14:paraId="1EF1B7C7" w14:textId="51BFCE3B" w:rsidR="008512C0" w:rsidRDefault="0071319B" w:rsidP="008512C0">
      <w:pPr>
        <w:pStyle w:val="LabStepNumberedLevel2"/>
      </w:pPr>
      <w:r>
        <w:t xml:space="preserve">For </w:t>
      </w:r>
      <w:r w:rsidRPr="0071319B">
        <w:rPr>
          <w:b/>
        </w:rPr>
        <w:t>Folder Path</w:t>
      </w:r>
      <w:r>
        <w:t xml:space="preserve">, select </w:t>
      </w:r>
      <w:r w:rsidRPr="0071319B">
        <w:rPr>
          <w:b/>
        </w:rPr>
        <w:t>/Submitted</w:t>
      </w:r>
      <w:r>
        <w:t xml:space="preserve"> to reference the </w:t>
      </w:r>
      <w:r w:rsidRPr="0071319B">
        <w:rPr>
          <w:b/>
        </w:rPr>
        <w:t>Submitted</w:t>
      </w:r>
      <w:r>
        <w:t xml:space="preserve"> document library you created earlier.</w:t>
      </w:r>
    </w:p>
    <w:p w14:paraId="4A9CE428" w14:textId="76CDE0FD" w:rsidR="007D366E" w:rsidRDefault="007D366E" w:rsidP="00E96CD9">
      <w:pPr>
        <w:pStyle w:val="LabStepScreenshotLevel2"/>
      </w:pPr>
      <w:r>
        <w:drawing>
          <wp:inline distT="0" distB="0" distL="0" distR="0" wp14:anchorId="7BB3F6C8" wp14:editId="69B4FDD2">
            <wp:extent cx="3104349" cy="645458"/>
            <wp:effectExtent l="19050" t="19050" r="20320" b="21590"/>
            <wp:docPr id="6807" name="Picture 6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75864" cy="681119"/>
                    </a:xfrm>
                    <a:prstGeom prst="rect">
                      <a:avLst/>
                    </a:prstGeom>
                    <a:noFill/>
                    <a:ln>
                      <a:solidFill>
                        <a:schemeClr val="tx1">
                          <a:lumMod val="50000"/>
                          <a:lumOff val="50000"/>
                        </a:schemeClr>
                      </a:solidFill>
                    </a:ln>
                  </pic:spPr>
                </pic:pic>
              </a:graphicData>
            </a:graphic>
          </wp:inline>
        </w:drawing>
      </w:r>
    </w:p>
    <w:p w14:paraId="533D4CF5" w14:textId="6FBFD9F7" w:rsidR="008512C0" w:rsidRDefault="0025714C" w:rsidP="008512C0">
      <w:pPr>
        <w:pStyle w:val="LabStepNumberedLevel2"/>
      </w:pPr>
      <w:r>
        <w:t>Place</w:t>
      </w:r>
      <w:r w:rsidR="0071319B">
        <w:t xml:space="preserve"> your cursor into the </w:t>
      </w:r>
      <w:r w:rsidR="0071319B" w:rsidRPr="0071319B">
        <w:rPr>
          <w:b/>
        </w:rPr>
        <w:t>File Name</w:t>
      </w:r>
      <w:r w:rsidR="0071319B">
        <w:t xml:space="preserve"> textbox.</w:t>
      </w:r>
    </w:p>
    <w:p w14:paraId="15EBE2FD" w14:textId="6E2DB18D" w:rsidR="0071319B" w:rsidRDefault="00D8176A" w:rsidP="00995889">
      <w:pPr>
        <w:pStyle w:val="LabStepNumberedLevel2"/>
      </w:pPr>
      <w:r>
        <w:t xml:space="preserve">Click on the </w:t>
      </w:r>
      <w:r w:rsidRPr="00D8176A">
        <w:rPr>
          <w:b/>
        </w:rPr>
        <w:t>Output</w:t>
      </w:r>
      <w:r>
        <w:t xml:space="preserve"> property of the </w:t>
      </w:r>
      <w:r w:rsidRPr="00D8176A">
        <w:rPr>
          <w:b/>
        </w:rPr>
        <w:t>File name</w:t>
      </w:r>
      <w:r>
        <w:t xml:space="preserve"> </w:t>
      </w:r>
      <w:proofErr w:type="gramStart"/>
      <w:r>
        <w:t>action.</w:t>
      </w:r>
      <w:r w:rsidR="0071319B">
        <w:t>.</w:t>
      </w:r>
      <w:proofErr w:type="gramEnd"/>
    </w:p>
    <w:p w14:paraId="0006678B" w14:textId="46B0AB48" w:rsidR="007D366E" w:rsidRDefault="00D8176A" w:rsidP="00E96CD9">
      <w:pPr>
        <w:pStyle w:val="LabStepScreenshotLevel2"/>
      </w:pPr>
      <w:r>
        <w:drawing>
          <wp:inline distT="0" distB="0" distL="0" distR="0" wp14:anchorId="09E81EF3" wp14:editId="0F938A85">
            <wp:extent cx="4538274" cy="1329690"/>
            <wp:effectExtent l="19050" t="19050" r="15240" b="228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b="20812"/>
                    <a:stretch/>
                  </pic:blipFill>
                  <pic:spPr bwMode="auto">
                    <a:xfrm>
                      <a:off x="0" y="0"/>
                      <a:ext cx="4555038" cy="1334602"/>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6A32CE5A" w14:textId="6A05AB42" w:rsidR="008512C0" w:rsidRDefault="00DC437B" w:rsidP="008512C0">
      <w:pPr>
        <w:pStyle w:val="LabStepNumberedLevel2"/>
      </w:pPr>
      <w:r>
        <w:lastRenderedPageBreak/>
        <w:t xml:space="preserve">You should be able to confirm that the </w:t>
      </w:r>
      <w:r w:rsidRPr="00DC437B">
        <w:rPr>
          <w:b/>
        </w:rPr>
        <w:t>File Name</w:t>
      </w:r>
      <w:r>
        <w:t xml:space="preserve"> textbox contains the </w:t>
      </w:r>
      <w:r w:rsidRPr="00DC437B">
        <w:rPr>
          <w:b/>
        </w:rPr>
        <w:t>Output</w:t>
      </w:r>
      <w:r>
        <w:t xml:space="preserve"> property from the </w:t>
      </w:r>
      <w:r w:rsidRPr="00DC437B">
        <w:rPr>
          <w:b/>
        </w:rPr>
        <w:t>File name</w:t>
      </w:r>
      <w:r>
        <w:t xml:space="preserve"> action.</w:t>
      </w:r>
    </w:p>
    <w:p w14:paraId="653D8B41" w14:textId="160F519A" w:rsidR="007D366E" w:rsidRDefault="007D366E" w:rsidP="00E96CD9">
      <w:pPr>
        <w:pStyle w:val="LabStepScreenshotLevel2"/>
      </w:pPr>
      <w:r>
        <w:drawing>
          <wp:inline distT="0" distB="0" distL="0" distR="0" wp14:anchorId="7818F7D3" wp14:editId="5E7A9FCD">
            <wp:extent cx="3285067" cy="963908"/>
            <wp:effectExtent l="19050" t="19050" r="10795" b="27305"/>
            <wp:docPr id="6810" name="Picture 6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07943" cy="970620"/>
                    </a:xfrm>
                    <a:prstGeom prst="rect">
                      <a:avLst/>
                    </a:prstGeom>
                    <a:noFill/>
                    <a:ln>
                      <a:solidFill>
                        <a:schemeClr val="tx1">
                          <a:lumMod val="50000"/>
                          <a:lumOff val="50000"/>
                        </a:schemeClr>
                      </a:solidFill>
                    </a:ln>
                  </pic:spPr>
                </pic:pic>
              </a:graphicData>
            </a:graphic>
          </wp:inline>
        </w:drawing>
      </w:r>
    </w:p>
    <w:p w14:paraId="64BA4F3E" w14:textId="3A9F4DA5" w:rsidR="008512C0" w:rsidRDefault="00F14390" w:rsidP="00F14390">
      <w:pPr>
        <w:pStyle w:val="LabStepNumbered"/>
      </w:pPr>
      <w:r>
        <w:t xml:space="preserve">Create a </w:t>
      </w:r>
      <w:r w:rsidR="004D5B19">
        <w:t>PowerApps trigger parameter to pass the photo image from PowerApps to Flow.</w:t>
      </w:r>
    </w:p>
    <w:p w14:paraId="0C727E19" w14:textId="0626E29F" w:rsidR="004D5B19" w:rsidRDefault="004D5B19" w:rsidP="004D5B19">
      <w:pPr>
        <w:pStyle w:val="LabStepNumberedLevel2"/>
      </w:pPr>
      <w:r>
        <w:t xml:space="preserve">Click on the textbox for the </w:t>
      </w:r>
      <w:r w:rsidRPr="004D5B19">
        <w:rPr>
          <w:b/>
        </w:rPr>
        <w:t>File Content</w:t>
      </w:r>
      <w:r>
        <w:t xml:space="preserve"> property to place the cursor inside.</w:t>
      </w:r>
    </w:p>
    <w:p w14:paraId="5D0E6B09" w14:textId="76AE5F7F" w:rsidR="00321B15" w:rsidRDefault="004D5B19" w:rsidP="00321B15">
      <w:pPr>
        <w:pStyle w:val="LabStepNumberedLevel2"/>
      </w:pPr>
      <w:r>
        <w:t xml:space="preserve">Click on </w:t>
      </w:r>
      <w:r w:rsidRPr="004D5B19">
        <w:rPr>
          <w:b/>
        </w:rPr>
        <w:t>Ask in PowerApps</w:t>
      </w:r>
      <w:r>
        <w:t xml:space="preserve"> to create a new parameter for the PowerApps trigger.</w:t>
      </w:r>
    </w:p>
    <w:p w14:paraId="3EF97CF0" w14:textId="22BB544F" w:rsidR="007D366E" w:rsidRDefault="00D8176A" w:rsidP="00E96CD9">
      <w:pPr>
        <w:pStyle w:val="LabStepScreenshotLevel2"/>
      </w:pPr>
      <w:r>
        <w:drawing>
          <wp:inline distT="0" distB="0" distL="0" distR="0" wp14:anchorId="438728E0" wp14:editId="2479C3BE">
            <wp:extent cx="5311140" cy="1770380"/>
            <wp:effectExtent l="19050" t="19050" r="22860" b="203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11140" cy="1770380"/>
                    </a:xfrm>
                    <a:prstGeom prst="rect">
                      <a:avLst/>
                    </a:prstGeom>
                    <a:noFill/>
                    <a:ln>
                      <a:solidFill>
                        <a:schemeClr val="tx1">
                          <a:lumMod val="50000"/>
                          <a:lumOff val="50000"/>
                        </a:schemeClr>
                      </a:solidFill>
                    </a:ln>
                  </pic:spPr>
                </pic:pic>
              </a:graphicData>
            </a:graphic>
          </wp:inline>
        </w:drawing>
      </w:r>
    </w:p>
    <w:p w14:paraId="49722AEC" w14:textId="00CB1CA2" w:rsidR="00321B15" w:rsidRDefault="004D5B19" w:rsidP="00321B15">
      <w:pPr>
        <w:pStyle w:val="LabStepNumberedLevel2"/>
      </w:pPr>
      <w:r>
        <w:t xml:space="preserve">You should see that a new trigger output parameter has been created named </w:t>
      </w:r>
      <w:proofErr w:type="spellStart"/>
      <w:r w:rsidRPr="004D5B19">
        <w:rPr>
          <w:b/>
        </w:rPr>
        <w:t>Createfile_FileContent</w:t>
      </w:r>
      <w:proofErr w:type="spellEnd"/>
      <w:r>
        <w:t>.</w:t>
      </w:r>
    </w:p>
    <w:p w14:paraId="34F7D653" w14:textId="698EE579" w:rsidR="007D366E" w:rsidRDefault="007D366E" w:rsidP="00E96CD9">
      <w:pPr>
        <w:pStyle w:val="LabStepScreenshotLevel2"/>
      </w:pPr>
      <w:r>
        <w:drawing>
          <wp:inline distT="0" distB="0" distL="0" distR="0" wp14:anchorId="134187DE" wp14:editId="5CB594E7">
            <wp:extent cx="3197414" cy="1278965"/>
            <wp:effectExtent l="19050" t="19050" r="22225" b="16510"/>
            <wp:docPr id="6813" name="Picture 6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24407" cy="1289762"/>
                    </a:xfrm>
                    <a:prstGeom prst="rect">
                      <a:avLst/>
                    </a:prstGeom>
                    <a:noFill/>
                    <a:ln>
                      <a:solidFill>
                        <a:schemeClr val="tx1">
                          <a:lumMod val="50000"/>
                          <a:lumOff val="50000"/>
                        </a:schemeClr>
                      </a:solidFill>
                    </a:ln>
                  </pic:spPr>
                </pic:pic>
              </a:graphicData>
            </a:graphic>
          </wp:inline>
        </w:drawing>
      </w:r>
    </w:p>
    <w:p w14:paraId="3FBDCF43" w14:textId="3F1BCF4F" w:rsidR="004D5B19" w:rsidRDefault="004D5B19" w:rsidP="004D5B19">
      <w:pPr>
        <w:pStyle w:val="LabExerciseCallout"/>
      </w:pPr>
      <w:r>
        <w:t xml:space="preserve">In the last step you created the new parameter named </w:t>
      </w:r>
      <w:proofErr w:type="spellStart"/>
      <w:r w:rsidRPr="004D5B19">
        <w:rPr>
          <w:b/>
        </w:rPr>
        <w:t>Createfile_FileContent</w:t>
      </w:r>
      <w:proofErr w:type="spellEnd"/>
      <w:r>
        <w:t xml:space="preserve"> so PowerApps can pass a phot</w:t>
      </w:r>
      <w:r w:rsidR="0025714C">
        <w:t>o</w:t>
      </w:r>
      <w:r>
        <w:t xml:space="preserve"> image to </w:t>
      </w:r>
      <w:r w:rsidR="0025714C">
        <w:t>this flow</w:t>
      </w:r>
      <w:r>
        <w:t xml:space="preserve">. However, you cannot pass the </w:t>
      </w:r>
      <w:proofErr w:type="spellStart"/>
      <w:r w:rsidRPr="004D5B19">
        <w:rPr>
          <w:b/>
        </w:rPr>
        <w:t>Createfile_FileContent</w:t>
      </w:r>
      <w:proofErr w:type="spellEnd"/>
      <w:r>
        <w:t xml:space="preserve"> output parameter directly to the </w:t>
      </w:r>
      <w:r w:rsidRPr="004D5B19">
        <w:rPr>
          <w:b/>
        </w:rPr>
        <w:t>File Contents</w:t>
      </w:r>
      <w:r>
        <w:t xml:space="preserve"> input parameter. Instead, you must convert the photo image using the </w:t>
      </w:r>
      <w:proofErr w:type="spellStart"/>
      <w:r w:rsidRPr="004D5B19">
        <w:rPr>
          <w:b/>
        </w:rPr>
        <w:t>dataUriToBinary</w:t>
      </w:r>
      <w:proofErr w:type="spellEnd"/>
      <w:r>
        <w:t xml:space="preserve"> function</w:t>
      </w:r>
      <w:r w:rsidR="0025714C">
        <w:t xml:space="preserve"> before you can upload the photo to SharePoint</w:t>
      </w:r>
      <w:r>
        <w:t>.</w:t>
      </w:r>
    </w:p>
    <w:p w14:paraId="2A063484" w14:textId="424A3966" w:rsidR="00321B15" w:rsidRDefault="004D5B19" w:rsidP="00321B15">
      <w:pPr>
        <w:pStyle w:val="LabStepNumberedLevel2"/>
      </w:pPr>
      <w:r>
        <w:t xml:space="preserve">Delete the parameter named </w:t>
      </w:r>
      <w:proofErr w:type="spellStart"/>
      <w:r w:rsidRPr="004D5B19">
        <w:rPr>
          <w:b/>
        </w:rPr>
        <w:t>Createfile_FileContent</w:t>
      </w:r>
      <w:proofErr w:type="spellEnd"/>
      <w:r w:rsidRPr="004D5B19">
        <w:t xml:space="preserve"> from the </w:t>
      </w:r>
      <w:r>
        <w:rPr>
          <w:b/>
        </w:rPr>
        <w:t>File Content</w:t>
      </w:r>
      <w:r w:rsidRPr="004D5B19">
        <w:t xml:space="preserve"> textbox.</w:t>
      </w:r>
    </w:p>
    <w:p w14:paraId="3488DC9E" w14:textId="3CEF9227" w:rsidR="00B70317" w:rsidRDefault="00B70317" w:rsidP="00321B15">
      <w:pPr>
        <w:pStyle w:val="LabStepNumberedLevel2"/>
      </w:pPr>
      <w:r>
        <w:t xml:space="preserve">Click the </w:t>
      </w:r>
      <w:r w:rsidRPr="00B70317">
        <w:rPr>
          <w:b/>
        </w:rPr>
        <w:t>Expressions</w:t>
      </w:r>
      <w:r>
        <w:t xml:space="preserve"> link on the right so you can enter an expression for the </w:t>
      </w:r>
      <w:r w:rsidRPr="00B70317">
        <w:rPr>
          <w:b/>
        </w:rPr>
        <w:t>File Contents</w:t>
      </w:r>
      <w:r>
        <w:t xml:space="preserve"> parameter.</w:t>
      </w:r>
    </w:p>
    <w:p w14:paraId="7E8ECA21" w14:textId="43C856BA" w:rsidR="00BF4716" w:rsidRDefault="00BF4716" w:rsidP="00E96CD9">
      <w:pPr>
        <w:pStyle w:val="LabStepScreenshotLevel2"/>
      </w:pPr>
      <w:r>
        <w:drawing>
          <wp:inline distT="0" distB="0" distL="0" distR="0" wp14:anchorId="6B0ED348" wp14:editId="7797959D">
            <wp:extent cx="5408471" cy="1322070"/>
            <wp:effectExtent l="19050" t="19050" r="20955" b="11430"/>
            <wp:docPr id="6814" name="Picture 6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85345" cy="1340861"/>
                    </a:xfrm>
                    <a:prstGeom prst="rect">
                      <a:avLst/>
                    </a:prstGeom>
                    <a:noFill/>
                    <a:ln>
                      <a:solidFill>
                        <a:schemeClr val="tx1">
                          <a:lumMod val="50000"/>
                          <a:lumOff val="50000"/>
                        </a:schemeClr>
                      </a:solidFill>
                    </a:ln>
                  </pic:spPr>
                </pic:pic>
              </a:graphicData>
            </a:graphic>
          </wp:inline>
        </w:drawing>
      </w:r>
    </w:p>
    <w:p w14:paraId="77B3F083" w14:textId="3D4981E9" w:rsidR="00BF4716" w:rsidRDefault="00B70317" w:rsidP="00321B15">
      <w:pPr>
        <w:pStyle w:val="LabStepNumberedLevel2"/>
      </w:pPr>
      <w:r>
        <w:lastRenderedPageBreak/>
        <w:t>Enter the following expression</w:t>
      </w:r>
      <w:r w:rsidR="0025714C">
        <w:t xml:space="preserve"> to convert the value passed to </w:t>
      </w:r>
      <w:proofErr w:type="spellStart"/>
      <w:r w:rsidR="0025714C" w:rsidRPr="0025714C">
        <w:rPr>
          <w:b/>
        </w:rPr>
        <w:t>Createfile_FileContent</w:t>
      </w:r>
      <w:proofErr w:type="spellEnd"/>
      <w:r w:rsidR="0025714C">
        <w:t xml:space="preserve"> using the </w:t>
      </w:r>
      <w:proofErr w:type="spellStart"/>
      <w:r w:rsidR="0025714C" w:rsidRPr="0025714C">
        <w:rPr>
          <w:b/>
        </w:rPr>
        <w:t>dataUriToBinary</w:t>
      </w:r>
      <w:proofErr w:type="spellEnd"/>
      <w:r w:rsidR="0025714C">
        <w:t xml:space="preserve"> function</w:t>
      </w:r>
      <w:r>
        <w:t>.</w:t>
      </w:r>
    </w:p>
    <w:p w14:paraId="2CDFB24D" w14:textId="50E0070F" w:rsidR="00BF4716" w:rsidRDefault="00BF4716" w:rsidP="00BF4716">
      <w:pPr>
        <w:pStyle w:val="LabStepCodeBlockLevel2"/>
      </w:pPr>
      <w:r w:rsidRPr="00BF4716">
        <w:t>dataUriToBinary(triggerBody()['Createfile_FileContent'])</w:t>
      </w:r>
    </w:p>
    <w:p w14:paraId="6AD36F7A" w14:textId="1B2E2ED1" w:rsidR="00321B15" w:rsidRDefault="00B70317" w:rsidP="00321B15">
      <w:pPr>
        <w:pStyle w:val="LabStepNumberedLevel2"/>
      </w:pPr>
      <w:r>
        <w:t xml:space="preserve">Click the </w:t>
      </w:r>
      <w:r w:rsidRPr="00B70317">
        <w:rPr>
          <w:b/>
        </w:rPr>
        <w:t>OK</w:t>
      </w:r>
      <w:r>
        <w:t xml:space="preserve"> button to save the expression for the </w:t>
      </w:r>
      <w:r w:rsidRPr="00B70317">
        <w:rPr>
          <w:b/>
        </w:rPr>
        <w:t>File Contents</w:t>
      </w:r>
      <w:r>
        <w:t xml:space="preserve"> parameter.</w:t>
      </w:r>
    </w:p>
    <w:p w14:paraId="3FFDAACC" w14:textId="1BA8C2CA" w:rsidR="00BF4716" w:rsidRDefault="00BF4716" w:rsidP="00E96CD9">
      <w:pPr>
        <w:pStyle w:val="LabStepScreenshotLevel2"/>
      </w:pPr>
      <w:r>
        <w:drawing>
          <wp:inline distT="0" distB="0" distL="0" distR="0" wp14:anchorId="0B180335" wp14:editId="652676C0">
            <wp:extent cx="2561928" cy="1306285"/>
            <wp:effectExtent l="19050" t="19050" r="10160" b="27305"/>
            <wp:docPr id="6815" name="Picture 6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48770" cy="1350565"/>
                    </a:xfrm>
                    <a:prstGeom prst="rect">
                      <a:avLst/>
                    </a:prstGeom>
                    <a:noFill/>
                    <a:ln>
                      <a:solidFill>
                        <a:schemeClr val="tx1">
                          <a:lumMod val="50000"/>
                          <a:lumOff val="50000"/>
                        </a:schemeClr>
                      </a:solidFill>
                    </a:ln>
                  </pic:spPr>
                </pic:pic>
              </a:graphicData>
            </a:graphic>
          </wp:inline>
        </w:drawing>
      </w:r>
    </w:p>
    <w:p w14:paraId="344582D2" w14:textId="2B2625D7" w:rsidR="00321B15" w:rsidRDefault="00B70317" w:rsidP="00321B15">
      <w:pPr>
        <w:pStyle w:val="LabStepNumberedLevel2"/>
      </w:pPr>
      <w:r>
        <w:t xml:space="preserve">The </w:t>
      </w:r>
      <w:r w:rsidRPr="00B70317">
        <w:rPr>
          <w:b/>
        </w:rPr>
        <w:t>File Contents</w:t>
      </w:r>
      <w:r>
        <w:t xml:space="preserve"> parameter should now be configured with the expression which calls </w:t>
      </w:r>
      <w:proofErr w:type="spellStart"/>
      <w:r w:rsidRPr="00B70317">
        <w:rPr>
          <w:b/>
        </w:rPr>
        <w:t>dataUriToBinary</w:t>
      </w:r>
      <w:proofErr w:type="spellEnd"/>
    </w:p>
    <w:p w14:paraId="20E503D9" w14:textId="6446A2B6" w:rsidR="00BF4716" w:rsidRDefault="00BF4716" w:rsidP="00E96CD9">
      <w:pPr>
        <w:pStyle w:val="LabStepScreenshotLevel2"/>
      </w:pPr>
      <w:r w:rsidRPr="00B70317">
        <w:rPr>
          <w:b/>
        </w:rPr>
        <w:drawing>
          <wp:inline distT="0" distB="0" distL="0" distR="0" wp14:anchorId="3D951195" wp14:editId="0E5BB5F2">
            <wp:extent cx="2767106" cy="1106842"/>
            <wp:effectExtent l="19050" t="19050" r="14605" b="17145"/>
            <wp:docPr id="6816" name="Picture 6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894777" cy="1157910"/>
                    </a:xfrm>
                    <a:prstGeom prst="rect">
                      <a:avLst/>
                    </a:prstGeom>
                    <a:noFill/>
                    <a:ln>
                      <a:solidFill>
                        <a:schemeClr val="tx1">
                          <a:lumMod val="50000"/>
                          <a:lumOff val="50000"/>
                        </a:schemeClr>
                      </a:solidFill>
                    </a:ln>
                  </pic:spPr>
                </pic:pic>
              </a:graphicData>
            </a:graphic>
          </wp:inline>
        </w:drawing>
      </w:r>
    </w:p>
    <w:p w14:paraId="04DD02F4" w14:textId="001540F1" w:rsidR="00321B15" w:rsidRDefault="00B70317" w:rsidP="00321B15">
      <w:pPr>
        <w:pStyle w:val="LabStepNumberedLevel2"/>
      </w:pPr>
      <w:r>
        <w:t xml:space="preserve">Click the </w:t>
      </w:r>
      <w:r w:rsidRPr="00B70317">
        <w:rPr>
          <w:b/>
        </w:rPr>
        <w:t>Save</w:t>
      </w:r>
      <w:r>
        <w:t xml:space="preserve"> button to save your changes to the </w:t>
      </w:r>
      <w:r w:rsidRPr="00B70317">
        <w:rPr>
          <w:b/>
        </w:rPr>
        <w:t>Photo Tracker Upload</w:t>
      </w:r>
      <w:r>
        <w:t xml:space="preserve"> flow.</w:t>
      </w:r>
    </w:p>
    <w:p w14:paraId="58FC0D48" w14:textId="5F6F8815" w:rsidR="00BF4716" w:rsidRDefault="00BF4716" w:rsidP="00E96CD9">
      <w:pPr>
        <w:pStyle w:val="LabStepScreenshotLevel2"/>
      </w:pPr>
      <w:r>
        <w:drawing>
          <wp:inline distT="0" distB="0" distL="0" distR="0" wp14:anchorId="1A6C3861" wp14:editId="0E04E76F">
            <wp:extent cx="2568867" cy="1175657"/>
            <wp:effectExtent l="19050" t="19050" r="22225" b="24765"/>
            <wp:docPr id="6817" name="Picture 6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664288" cy="1219327"/>
                    </a:xfrm>
                    <a:prstGeom prst="rect">
                      <a:avLst/>
                    </a:prstGeom>
                    <a:noFill/>
                    <a:ln>
                      <a:solidFill>
                        <a:schemeClr val="tx1">
                          <a:lumMod val="50000"/>
                          <a:lumOff val="50000"/>
                        </a:schemeClr>
                      </a:solidFill>
                    </a:ln>
                  </pic:spPr>
                </pic:pic>
              </a:graphicData>
            </a:graphic>
          </wp:inline>
        </w:drawing>
      </w:r>
    </w:p>
    <w:p w14:paraId="12357AF3" w14:textId="3EA2FD62" w:rsidR="00B70317" w:rsidRDefault="00B70317" w:rsidP="00B70317">
      <w:pPr>
        <w:pStyle w:val="LabExerciseCallout"/>
      </w:pPr>
      <w:r>
        <w:t xml:space="preserve">You have now </w:t>
      </w:r>
      <w:r w:rsidR="00661B8F">
        <w:t xml:space="preserve">finished </w:t>
      </w:r>
      <w:r>
        <w:t>creat</w:t>
      </w:r>
      <w:r w:rsidR="00661B8F">
        <w:t>ing</w:t>
      </w:r>
      <w:r>
        <w:t xml:space="preserve"> the </w:t>
      </w:r>
      <w:r w:rsidRPr="00B70317">
        <w:rPr>
          <w:b/>
        </w:rPr>
        <w:t>Photo Tracker Upload</w:t>
      </w:r>
      <w:r>
        <w:t xml:space="preserve"> flow. Now you will </w:t>
      </w:r>
      <w:proofErr w:type="gramStart"/>
      <w:r>
        <w:t>return back</w:t>
      </w:r>
      <w:proofErr w:type="gramEnd"/>
      <w:r>
        <w:t xml:space="preserve"> to the </w:t>
      </w:r>
      <w:r w:rsidRPr="00B70317">
        <w:rPr>
          <w:b/>
        </w:rPr>
        <w:t>Photo Tracker</w:t>
      </w:r>
      <w:r>
        <w:t xml:space="preserve"> canvas app in Power</w:t>
      </w:r>
      <w:r w:rsidR="003A1980">
        <w:t xml:space="preserve"> </w:t>
      </w:r>
      <w:r>
        <w:t xml:space="preserve">Apps Studio </w:t>
      </w:r>
      <w:r w:rsidR="0025714C">
        <w:t>to</w:t>
      </w:r>
      <w:r w:rsidR="00661B8F">
        <w:t xml:space="preserve"> </w:t>
      </w:r>
      <w:r>
        <w:t>configure</w:t>
      </w:r>
      <w:r w:rsidR="00661B8F">
        <w:t xml:space="preserve"> the</w:t>
      </w:r>
      <w:r>
        <w:t xml:space="preserve"> </w:t>
      </w:r>
      <w:proofErr w:type="spellStart"/>
      <w:r w:rsidRPr="00B70317">
        <w:rPr>
          <w:b/>
        </w:rPr>
        <w:t>btnSubmitToSharePoint</w:t>
      </w:r>
      <w:proofErr w:type="spellEnd"/>
      <w:r>
        <w:t xml:space="preserve"> </w:t>
      </w:r>
      <w:r w:rsidR="00661B8F">
        <w:t xml:space="preserve">button control </w:t>
      </w:r>
      <w:r>
        <w:t>to execute the flow</w:t>
      </w:r>
      <w:r w:rsidR="00661B8F">
        <w:t xml:space="preserve"> each time it is clicked</w:t>
      </w:r>
      <w:r>
        <w:t>.</w:t>
      </w:r>
    </w:p>
    <w:p w14:paraId="54C470AF" w14:textId="6D2F533B" w:rsidR="00321B15" w:rsidRDefault="00661B8F" w:rsidP="00661B8F">
      <w:pPr>
        <w:pStyle w:val="LabStepNumbered"/>
      </w:pPr>
      <w:r>
        <w:t xml:space="preserve">Configure the </w:t>
      </w:r>
      <w:proofErr w:type="spellStart"/>
      <w:r w:rsidRPr="00B70317">
        <w:rPr>
          <w:b/>
        </w:rPr>
        <w:t>btnSubmitToSharePoint</w:t>
      </w:r>
      <w:proofErr w:type="spellEnd"/>
      <w:r>
        <w:t xml:space="preserve"> button to execute the </w:t>
      </w:r>
      <w:r w:rsidRPr="00661B8F">
        <w:rPr>
          <w:b/>
        </w:rPr>
        <w:t>Photo Tracker Upload</w:t>
      </w:r>
      <w:r>
        <w:t xml:space="preserve"> flow.</w:t>
      </w:r>
    </w:p>
    <w:p w14:paraId="303756C6" w14:textId="36328480" w:rsidR="00661B8F" w:rsidRDefault="00661B8F" w:rsidP="00661B8F">
      <w:pPr>
        <w:pStyle w:val="LabStepNumberedLevel2"/>
      </w:pPr>
      <w:r>
        <w:t xml:space="preserve">In the browser, switch back to the tab with the </w:t>
      </w:r>
      <w:r w:rsidRPr="00661B8F">
        <w:rPr>
          <w:b/>
        </w:rPr>
        <w:t>Photo Tracker</w:t>
      </w:r>
      <w:r>
        <w:t xml:space="preserve"> app in PowerApps Studio.</w:t>
      </w:r>
    </w:p>
    <w:p w14:paraId="4B11EEC7" w14:textId="5DA9A5D5" w:rsidR="00661B8F" w:rsidRDefault="00661B8F" w:rsidP="00661B8F">
      <w:pPr>
        <w:pStyle w:val="LabStepNumberedLevel2"/>
      </w:pPr>
      <w:r>
        <w:t xml:space="preserve">In the </w:t>
      </w:r>
      <w:r w:rsidRPr="00661B8F">
        <w:rPr>
          <w:b/>
        </w:rPr>
        <w:t>Flows</w:t>
      </w:r>
      <w:r>
        <w:t xml:space="preserve"> section on the </w:t>
      </w:r>
      <w:r w:rsidRPr="00661B8F">
        <w:rPr>
          <w:b/>
        </w:rPr>
        <w:t>Data</w:t>
      </w:r>
      <w:r>
        <w:t xml:space="preserve"> tab, you should </w:t>
      </w:r>
      <w:r w:rsidR="0025714C">
        <w:t xml:space="preserve">now </w:t>
      </w:r>
      <w:r>
        <w:t xml:space="preserve">see the new flow named </w:t>
      </w:r>
      <w:r w:rsidRPr="00661B8F">
        <w:rPr>
          <w:b/>
        </w:rPr>
        <w:t>Photo Tracker Upload</w:t>
      </w:r>
      <w:r>
        <w:t>.</w:t>
      </w:r>
    </w:p>
    <w:p w14:paraId="3B700752" w14:textId="7C951917" w:rsidR="00661B8F" w:rsidRDefault="00661B8F" w:rsidP="00661B8F">
      <w:pPr>
        <w:pStyle w:val="LabStepNumberedLevel2"/>
      </w:pPr>
      <w:r>
        <w:t xml:space="preserve">Click on the flow named </w:t>
      </w:r>
      <w:r w:rsidRPr="00661B8F">
        <w:rPr>
          <w:b/>
        </w:rPr>
        <w:t>Photo Tracker Upload</w:t>
      </w:r>
      <w:r>
        <w:t>.</w:t>
      </w:r>
    </w:p>
    <w:p w14:paraId="09AC8930" w14:textId="0FFCDD3B" w:rsidR="00BF4716" w:rsidRDefault="00BF4716" w:rsidP="00E96CD9">
      <w:pPr>
        <w:pStyle w:val="LabStepScreenshotLevel2"/>
      </w:pPr>
      <w:r>
        <w:drawing>
          <wp:inline distT="0" distB="0" distL="0" distR="0" wp14:anchorId="5F4DCDB2" wp14:editId="070663B3">
            <wp:extent cx="3440676" cy="1344930"/>
            <wp:effectExtent l="19050" t="19050" r="26670" b="26670"/>
            <wp:docPr id="6818" name="Picture 6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b="9795"/>
                    <a:stretch/>
                  </pic:blipFill>
                  <pic:spPr bwMode="auto">
                    <a:xfrm>
                      <a:off x="0" y="0"/>
                      <a:ext cx="3488686" cy="1363697"/>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2BFD195" w14:textId="3962B6D3" w:rsidR="00321B15" w:rsidRDefault="00661B8F" w:rsidP="00321B15">
      <w:pPr>
        <w:pStyle w:val="LabStepNumberedLevel2"/>
      </w:pPr>
      <w:r>
        <w:lastRenderedPageBreak/>
        <w:t xml:space="preserve">PowerApps Studio will update the </w:t>
      </w:r>
      <w:proofErr w:type="spellStart"/>
      <w:r w:rsidRPr="00661B8F">
        <w:rPr>
          <w:b/>
        </w:rPr>
        <w:t>OnSelect</w:t>
      </w:r>
      <w:proofErr w:type="spellEnd"/>
      <w:r>
        <w:t xml:space="preserve"> property of the button with </w:t>
      </w:r>
      <w:proofErr w:type="spellStart"/>
      <w:r w:rsidRPr="00661B8F">
        <w:rPr>
          <w:b/>
        </w:rPr>
        <w:t>PhotoTrackerUpload.Run</w:t>
      </w:r>
      <w:proofErr w:type="spellEnd"/>
      <w:proofErr w:type="gramStart"/>
      <w:r w:rsidRPr="00661B8F">
        <w:rPr>
          <w:b/>
        </w:rPr>
        <w:t>(</w:t>
      </w:r>
      <w:r>
        <w:t xml:space="preserve"> .</w:t>
      </w:r>
      <w:proofErr w:type="gramEnd"/>
    </w:p>
    <w:p w14:paraId="1A7D284C" w14:textId="2AD16FE5" w:rsidR="00BF4716" w:rsidRDefault="00BF4716" w:rsidP="00E96CD9">
      <w:pPr>
        <w:pStyle w:val="LabStepScreenshotLevel2"/>
      </w:pPr>
      <w:r>
        <w:drawing>
          <wp:inline distT="0" distB="0" distL="0" distR="0" wp14:anchorId="44B93416" wp14:editId="0F527560">
            <wp:extent cx="3352799" cy="1284942"/>
            <wp:effectExtent l="19050" t="19050" r="19685" b="10795"/>
            <wp:docPr id="6819" name="Picture 6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b="11559"/>
                    <a:stretch/>
                  </pic:blipFill>
                  <pic:spPr bwMode="auto">
                    <a:xfrm>
                      <a:off x="0" y="0"/>
                      <a:ext cx="3380321" cy="1295489"/>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FBE7D0F" w14:textId="38CD8196" w:rsidR="00321B15" w:rsidRDefault="00661B8F" w:rsidP="00321B15">
      <w:pPr>
        <w:pStyle w:val="LabStepNumberedLevel2"/>
      </w:pPr>
      <w:r>
        <w:t xml:space="preserve">Complete the expression by passing the </w:t>
      </w:r>
      <w:proofErr w:type="spellStart"/>
      <w:r w:rsidRPr="00661B8F">
        <w:rPr>
          <w:b/>
        </w:rPr>
        <w:t>lastPhoto</w:t>
      </w:r>
      <w:proofErr w:type="spellEnd"/>
      <w:r>
        <w:t xml:space="preserve"> variable in the call to </w:t>
      </w:r>
      <w:r w:rsidRPr="00661B8F">
        <w:rPr>
          <w:b/>
        </w:rPr>
        <w:t>Run</w:t>
      </w:r>
      <w:r>
        <w:t>.</w:t>
      </w:r>
    </w:p>
    <w:p w14:paraId="5510235F" w14:textId="7E4DE3E2" w:rsidR="007D366E" w:rsidRDefault="00BF4716" w:rsidP="00BF4716">
      <w:pPr>
        <w:pStyle w:val="LabStepCodeBlockLevel2"/>
      </w:pPr>
      <w:r w:rsidRPr="00BF4716">
        <w:t>PhotoTrackerUpload.Run(lastPhoto)</w:t>
      </w:r>
    </w:p>
    <w:p w14:paraId="3638E7B7" w14:textId="07C0F102" w:rsidR="00321B15" w:rsidRDefault="00661B8F" w:rsidP="00321B15">
      <w:pPr>
        <w:pStyle w:val="LabStepNumberedLevel2"/>
      </w:pPr>
      <w:r>
        <w:t xml:space="preserve">The formula bar for the </w:t>
      </w:r>
      <w:proofErr w:type="spellStart"/>
      <w:r w:rsidRPr="00566941">
        <w:rPr>
          <w:b/>
        </w:rPr>
        <w:t>OnSelect</w:t>
      </w:r>
      <w:proofErr w:type="spellEnd"/>
      <w:r>
        <w:t xml:space="preserve"> </w:t>
      </w:r>
      <w:r w:rsidR="00566941">
        <w:t>property should match the following screenshot.</w:t>
      </w:r>
    </w:p>
    <w:p w14:paraId="440F0333" w14:textId="5A57BCEB" w:rsidR="007D366E" w:rsidRDefault="00BF4716" w:rsidP="00E96CD9">
      <w:pPr>
        <w:pStyle w:val="LabStepScreenshotLevel2"/>
      </w:pPr>
      <w:r>
        <w:drawing>
          <wp:inline distT="0" distB="0" distL="0" distR="0" wp14:anchorId="2944F0C1" wp14:editId="3C76CBDB">
            <wp:extent cx="5884545" cy="398145"/>
            <wp:effectExtent l="19050" t="19050" r="20955" b="20955"/>
            <wp:docPr id="6820" name="Picture 6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84545" cy="398145"/>
                    </a:xfrm>
                    <a:prstGeom prst="rect">
                      <a:avLst/>
                    </a:prstGeom>
                    <a:noFill/>
                    <a:ln>
                      <a:solidFill>
                        <a:schemeClr val="tx1">
                          <a:lumMod val="50000"/>
                          <a:lumOff val="50000"/>
                        </a:schemeClr>
                      </a:solidFill>
                    </a:ln>
                  </pic:spPr>
                </pic:pic>
              </a:graphicData>
            </a:graphic>
          </wp:inline>
        </w:drawing>
      </w:r>
    </w:p>
    <w:p w14:paraId="7BFB0ECA" w14:textId="4B7B9911" w:rsidR="00566941" w:rsidRDefault="00566941" w:rsidP="00566941">
      <w:pPr>
        <w:pStyle w:val="LabStepNumbered"/>
      </w:pPr>
      <w:r>
        <w:t xml:space="preserve">Test the </w:t>
      </w:r>
      <w:r w:rsidR="0025714C" w:rsidRPr="0025714C">
        <w:rPr>
          <w:b/>
        </w:rPr>
        <w:t>Photo Tracker</w:t>
      </w:r>
      <w:r w:rsidR="0025714C">
        <w:t xml:space="preserve"> </w:t>
      </w:r>
      <w:r>
        <w:t>app to verify you can use the app to upload photos.</w:t>
      </w:r>
    </w:p>
    <w:p w14:paraId="72F76D51" w14:textId="2E23C972" w:rsidR="00321B15" w:rsidRDefault="00566941" w:rsidP="00321B15">
      <w:pPr>
        <w:pStyle w:val="LabStepNumberedLevel2"/>
      </w:pPr>
      <w:r>
        <w:t>Run the app and then click the camera control so that a photo is displayed in the image control on the bottom of the screen.</w:t>
      </w:r>
    </w:p>
    <w:p w14:paraId="2DF3D708" w14:textId="587593FE" w:rsidR="00566941" w:rsidRDefault="00566941" w:rsidP="00321B15">
      <w:pPr>
        <w:pStyle w:val="LabStepNumberedLevel2"/>
      </w:pPr>
      <w:r>
        <w:t xml:space="preserve">Click the </w:t>
      </w:r>
      <w:r w:rsidRPr="00566941">
        <w:rPr>
          <w:b/>
        </w:rPr>
        <w:t>Submit Photo to SharePoint</w:t>
      </w:r>
      <w:r>
        <w:t xml:space="preserve"> button to execute the </w:t>
      </w:r>
      <w:r w:rsidRPr="00566941">
        <w:rPr>
          <w:b/>
        </w:rPr>
        <w:t>Photo Tracker Upload</w:t>
      </w:r>
      <w:r>
        <w:t xml:space="preserve"> flow.</w:t>
      </w:r>
    </w:p>
    <w:p w14:paraId="05455F4C" w14:textId="5FAC04D4" w:rsidR="007D366E" w:rsidRDefault="00566941" w:rsidP="00E96CD9">
      <w:pPr>
        <w:pStyle w:val="LabStepScreenshotLevel2"/>
      </w:pPr>
      <w:r>
        <w:drawing>
          <wp:inline distT="0" distB="0" distL="0" distR="0" wp14:anchorId="22BE9D17" wp14:editId="2D064EE1">
            <wp:extent cx="1410447" cy="1888418"/>
            <wp:effectExtent l="19050" t="19050" r="18415" b="17145"/>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444801" cy="1934414"/>
                    </a:xfrm>
                    <a:prstGeom prst="rect">
                      <a:avLst/>
                    </a:prstGeom>
                    <a:noFill/>
                    <a:ln>
                      <a:solidFill>
                        <a:schemeClr val="tx1">
                          <a:lumMod val="50000"/>
                          <a:lumOff val="50000"/>
                        </a:schemeClr>
                      </a:solidFill>
                    </a:ln>
                  </pic:spPr>
                </pic:pic>
              </a:graphicData>
            </a:graphic>
          </wp:inline>
        </w:drawing>
      </w:r>
    </w:p>
    <w:p w14:paraId="6542292E" w14:textId="509639F1" w:rsidR="0025714C" w:rsidRDefault="0025714C" w:rsidP="0025714C">
      <w:pPr>
        <w:pStyle w:val="LabExerciseCallout"/>
      </w:pPr>
      <w:r>
        <w:t xml:space="preserve">At this point, the </w:t>
      </w:r>
      <w:r w:rsidRPr="00B5079A">
        <w:rPr>
          <w:b/>
        </w:rPr>
        <w:t xml:space="preserve">Photo </w:t>
      </w:r>
      <w:r w:rsidR="00B5079A" w:rsidRPr="00B5079A">
        <w:rPr>
          <w:b/>
        </w:rPr>
        <w:t>Tracker</w:t>
      </w:r>
      <w:r w:rsidR="00B5079A">
        <w:t xml:space="preserve"> </w:t>
      </w:r>
      <w:r>
        <w:t xml:space="preserve">app should have uploaded the photo to the </w:t>
      </w:r>
      <w:r w:rsidRPr="0025714C">
        <w:rPr>
          <w:b/>
        </w:rPr>
        <w:t>Submitted</w:t>
      </w:r>
      <w:r>
        <w:t xml:space="preserve"> library in SharePoint.</w:t>
      </w:r>
    </w:p>
    <w:p w14:paraId="4C2A10F8" w14:textId="20809FF8" w:rsidR="00566941" w:rsidRDefault="00566941" w:rsidP="00566941">
      <w:pPr>
        <w:pStyle w:val="LabStepNumbered"/>
      </w:pPr>
      <w:r>
        <w:t xml:space="preserve">Confirm that a photo was uploaded to the </w:t>
      </w:r>
      <w:r w:rsidRPr="00566941">
        <w:rPr>
          <w:b/>
        </w:rPr>
        <w:t>Submitted</w:t>
      </w:r>
      <w:r>
        <w:t xml:space="preserve"> document library.</w:t>
      </w:r>
    </w:p>
    <w:p w14:paraId="3BD61AF8" w14:textId="152C591D" w:rsidR="00321B15" w:rsidRDefault="00566941" w:rsidP="00321B15">
      <w:pPr>
        <w:pStyle w:val="LabStepNumberedLevel2"/>
      </w:pPr>
      <w:r>
        <w:t xml:space="preserve">Navigate to the </w:t>
      </w:r>
      <w:r w:rsidRPr="00566941">
        <w:rPr>
          <w:b/>
        </w:rPr>
        <w:t>Site contents</w:t>
      </w:r>
      <w:r>
        <w:t xml:space="preserve"> page of your SharePoint site.</w:t>
      </w:r>
    </w:p>
    <w:p w14:paraId="61635878" w14:textId="224C4372" w:rsidR="00566941" w:rsidRDefault="00566941" w:rsidP="00321B15">
      <w:pPr>
        <w:pStyle w:val="LabStepNumberedLevel2"/>
      </w:pPr>
      <w:r>
        <w:t xml:space="preserve">Click on the link for the </w:t>
      </w:r>
      <w:r w:rsidRPr="00566941">
        <w:rPr>
          <w:b/>
        </w:rPr>
        <w:t>Submitted</w:t>
      </w:r>
      <w:r>
        <w:t xml:space="preserve"> document library.</w:t>
      </w:r>
    </w:p>
    <w:p w14:paraId="03F9DE6C" w14:textId="35FECB94" w:rsidR="00BF4716" w:rsidRDefault="00BF4716" w:rsidP="00E96CD9">
      <w:pPr>
        <w:pStyle w:val="LabStepScreenshotLevel2"/>
      </w:pPr>
      <w:r>
        <w:drawing>
          <wp:inline distT="0" distB="0" distL="0" distR="0" wp14:anchorId="08A784F6" wp14:editId="1B485591">
            <wp:extent cx="3196406" cy="1195294"/>
            <wp:effectExtent l="19050" t="19050" r="23495" b="24130"/>
            <wp:docPr id="6823" name="Picture 6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t="34009"/>
                    <a:stretch/>
                  </pic:blipFill>
                  <pic:spPr bwMode="auto">
                    <a:xfrm>
                      <a:off x="0" y="0"/>
                      <a:ext cx="3243031" cy="1212729"/>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AD4CD6D" w14:textId="2D2B0382" w:rsidR="00321B15" w:rsidRDefault="00566941" w:rsidP="00321B15">
      <w:pPr>
        <w:pStyle w:val="LabStepNumberedLevel2"/>
      </w:pPr>
      <w:r>
        <w:lastRenderedPageBreak/>
        <w:t xml:space="preserve">You should see that a file with a </w:t>
      </w:r>
      <w:proofErr w:type="spellStart"/>
      <w:r w:rsidRPr="00566941">
        <w:rPr>
          <w:b/>
        </w:rPr>
        <w:t>png</w:t>
      </w:r>
      <w:proofErr w:type="spellEnd"/>
      <w:r>
        <w:t xml:space="preserve"> extension has been created.</w:t>
      </w:r>
    </w:p>
    <w:p w14:paraId="43CFB24E" w14:textId="3AE56EFD" w:rsidR="008512C0" w:rsidRDefault="008512C0" w:rsidP="00E96CD9">
      <w:pPr>
        <w:pStyle w:val="LabStepScreenshotLevel2"/>
      </w:pPr>
      <w:r>
        <w:drawing>
          <wp:inline distT="0" distB="0" distL="0" distR="0" wp14:anchorId="0519053B" wp14:editId="156B290A">
            <wp:extent cx="5276850" cy="1055370"/>
            <wp:effectExtent l="19050" t="19050" r="19050" b="11430"/>
            <wp:docPr id="6824" name="Picture 6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99565" cy="1059913"/>
                    </a:xfrm>
                    <a:prstGeom prst="rect">
                      <a:avLst/>
                    </a:prstGeom>
                    <a:noFill/>
                    <a:ln>
                      <a:solidFill>
                        <a:schemeClr val="tx1">
                          <a:lumMod val="50000"/>
                          <a:lumOff val="50000"/>
                        </a:schemeClr>
                      </a:solidFill>
                    </a:ln>
                  </pic:spPr>
                </pic:pic>
              </a:graphicData>
            </a:graphic>
          </wp:inline>
        </w:drawing>
      </w:r>
    </w:p>
    <w:p w14:paraId="0EDFAB71" w14:textId="2D80FFDB" w:rsidR="00321B15" w:rsidRDefault="00566941" w:rsidP="00321B15">
      <w:pPr>
        <w:pStyle w:val="LabStepNumberedLevel2"/>
      </w:pPr>
      <w:r>
        <w:t xml:space="preserve">Change the view for the document library by dropping down the view menu on the right and selecting the </w:t>
      </w:r>
      <w:r w:rsidRPr="00566941">
        <w:rPr>
          <w:b/>
        </w:rPr>
        <w:t>Tiles</w:t>
      </w:r>
      <w:r>
        <w:t xml:space="preserve"> view.</w:t>
      </w:r>
    </w:p>
    <w:p w14:paraId="6CDEF2C3" w14:textId="6B18009F" w:rsidR="008512C0" w:rsidRDefault="008512C0" w:rsidP="00E96CD9">
      <w:pPr>
        <w:pStyle w:val="LabStepScreenshotLevel2"/>
      </w:pPr>
      <w:r>
        <w:drawing>
          <wp:inline distT="0" distB="0" distL="0" distR="0" wp14:anchorId="686B01FF" wp14:editId="1C5C6C2A">
            <wp:extent cx="5329238" cy="1421130"/>
            <wp:effectExtent l="19050" t="19050" r="24130" b="26670"/>
            <wp:docPr id="6825" name="Picture 6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463255" cy="1456868"/>
                    </a:xfrm>
                    <a:prstGeom prst="rect">
                      <a:avLst/>
                    </a:prstGeom>
                    <a:noFill/>
                    <a:ln>
                      <a:solidFill>
                        <a:schemeClr val="tx1">
                          <a:lumMod val="50000"/>
                          <a:lumOff val="50000"/>
                        </a:schemeClr>
                      </a:solidFill>
                    </a:ln>
                  </pic:spPr>
                </pic:pic>
              </a:graphicData>
            </a:graphic>
          </wp:inline>
        </w:drawing>
      </w:r>
    </w:p>
    <w:p w14:paraId="12DCCE93" w14:textId="5C2A55F2" w:rsidR="00321B15" w:rsidRDefault="00566941" w:rsidP="00321B15">
      <w:pPr>
        <w:pStyle w:val="LabStepNumberedLevel2"/>
      </w:pPr>
      <w:r>
        <w:t xml:space="preserve">You should now see </w:t>
      </w:r>
      <w:r w:rsidR="009A4FEC">
        <w:t>the photo image.</w:t>
      </w:r>
    </w:p>
    <w:p w14:paraId="5F0BC48E" w14:textId="5E9AEF34" w:rsidR="008512C0" w:rsidRDefault="008512C0" w:rsidP="00E96CD9">
      <w:pPr>
        <w:pStyle w:val="LabStepScreenshotLevel2"/>
      </w:pPr>
      <w:r>
        <w:drawing>
          <wp:inline distT="0" distB="0" distL="0" distR="0" wp14:anchorId="34F8BB48" wp14:editId="7A4979BA">
            <wp:extent cx="2702840" cy="1840230"/>
            <wp:effectExtent l="19050" t="19050" r="21590" b="26670"/>
            <wp:docPr id="6826" name="Picture 6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742060" cy="1866933"/>
                    </a:xfrm>
                    <a:prstGeom prst="rect">
                      <a:avLst/>
                    </a:prstGeom>
                    <a:noFill/>
                    <a:ln>
                      <a:solidFill>
                        <a:schemeClr val="tx1">
                          <a:lumMod val="50000"/>
                          <a:lumOff val="50000"/>
                        </a:schemeClr>
                      </a:solidFill>
                    </a:ln>
                  </pic:spPr>
                </pic:pic>
              </a:graphicData>
            </a:graphic>
          </wp:inline>
        </w:drawing>
      </w:r>
    </w:p>
    <w:p w14:paraId="78D79792" w14:textId="07698EC9" w:rsidR="00321B15" w:rsidRDefault="009A4FEC" w:rsidP="00321B15">
      <w:pPr>
        <w:pStyle w:val="LabStepNumberedLevel2"/>
      </w:pPr>
      <w:r>
        <w:t>Return to the Photo Track canvas app and upload a few more photos.</w:t>
      </w:r>
    </w:p>
    <w:p w14:paraId="61EB410C" w14:textId="45955815" w:rsidR="008512C0" w:rsidRDefault="008512C0" w:rsidP="00E96CD9">
      <w:pPr>
        <w:pStyle w:val="LabStepScreenshotLevel2"/>
      </w:pPr>
      <w:r>
        <w:drawing>
          <wp:inline distT="0" distB="0" distL="0" distR="0" wp14:anchorId="692B2A80" wp14:editId="6707BC12">
            <wp:extent cx="4807149" cy="1809750"/>
            <wp:effectExtent l="19050" t="19050" r="12700" b="19050"/>
            <wp:docPr id="6827" name="Picture 6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917063" cy="1851129"/>
                    </a:xfrm>
                    <a:prstGeom prst="rect">
                      <a:avLst/>
                    </a:prstGeom>
                    <a:noFill/>
                    <a:ln>
                      <a:solidFill>
                        <a:schemeClr val="tx1">
                          <a:lumMod val="50000"/>
                          <a:lumOff val="50000"/>
                        </a:schemeClr>
                      </a:solidFill>
                    </a:ln>
                  </pic:spPr>
                </pic:pic>
              </a:graphicData>
            </a:graphic>
          </wp:inline>
        </w:drawing>
      </w:r>
    </w:p>
    <w:p w14:paraId="0D60FCDE" w14:textId="3D8FBE89" w:rsidR="00321B15" w:rsidRDefault="009A4FEC" w:rsidP="00321B15">
      <w:pPr>
        <w:pStyle w:val="LabStepNumbered"/>
      </w:pPr>
      <w:r w:rsidRPr="009A4FEC">
        <w:rPr>
          <w:b/>
        </w:rPr>
        <w:t xml:space="preserve">Optional </w:t>
      </w:r>
      <w:r w:rsidRPr="009A4FEC">
        <w:rPr>
          <w:b/>
          <w:i/>
        </w:rPr>
        <w:t>step</w:t>
      </w:r>
      <w:r>
        <w:t xml:space="preserve">: launch the </w:t>
      </w:r>
      <w:r w:rsidRPr="009A4FEC">
        <w:rPr>
          <w:b/>
        </w:rPr>
        <w:t>Photo Tracker</w:t>
      </w:r>
      <w:r>
        <w:t xml:space="preserve"> app using PowerApps mobile and upload a photo from your mobile phone.</w:t>
      </w:r>
    </w:p>
    <w:p w14:paraId="2E14DFB2" w14:textId="069DA25E" w:rsidR="00A427C7" w:rsidRDefault="00A427C7" w:rsidP="00A427C7">
      <w:pPr>
        <w:pStyle w:val="Heading3"/>
      </w:pPr>
      <w:r>
        <w:lastRenderedPageBreak/>
        <w:t xml:space="preserve">Exercise 3: Create A Flow to Automate </w:t>
      </w:r>
      <w:r w:rsidR="00FD3A91">
        <w:t>a Photo Approval Process</w:t>
      </w:r>
    </w:p>
    <w:p w14:paraId="71D6896D" w14:textId="13B2C5D2" w:rsidR="00A427C7" w:rsidRDefault="00A427C7" w:rsidP="00A427C7">
      <w:pPr>
        <w:pStyle w:val="LabExerciseLeadIn"/>
        <w:shd w:val="clear" w:color="auto" w:fill="auto"/>
      </w:pPr>
      <w:r>
        <w:rPr>
          <w:rFonts w:ascii="Segoe UI" w:eastAsia="Segoe UI" w:hAnsi="Segoe UI" w:cs="Segoe UI"/>
        </w:rPr>
        <w:t xml:space="preserve">In this exercise, you’ll use Microsoft </w:t>
      </w:r>
      <w:r>
        <w:t xml:space="preserve">Flow to create </w:t>
      </w:r>
      <w:proofErr w:type="gramStart"/>
      <w:r>
        <w:t xml:space="preserve">a </w:t>
      </w:r>
      <w:r w:rsidR="009A4FEC">
        <w:t>an</w:t>
      </w:r>
      <w:proofErr w:type="gramEnd"/>
      <w:r w:rsidR="009A4FEC">
        <w:t xml:space="preserve"> a</w:t>
      </w:r>
      <w:r>
        <w:t xml:space="preserve">pproval workflow associated with </w:t>
      </w:r>
      <w:r w:rsidR="009A4FEC">
        <w:t xml:space="preserve">a photo </w:t>
      </w:r>
      <w:r>
        <w:t xml:space="preserve">that </w:t>
      </w:r>
      <w:r w:rsidR="009A4FEC">
        <w:t xml:space="preserve">has been </w:t>
      </w:r>
      <w:r>
        <w:t xml:space="preserve">added to the </w:t>
      </w:r>
      <w:r w:rsidR="009A4FEC">
        <w:t>Submitted document library</w:t>
      </w:r>
      <w:r>
        <w:t>.</w:t>
      </w:r>
    </w:p>
    <w:p w14:paraId="1E3CB0FE" w14:textId="6AE6E3A7" w:rsidR="00975D81" w:rsidRDefault="00DF2AB5" w:rsidP="003A1980">
      <w:pPr>
        <w:pStyle w:val="LabStepNumbered"/>
        <w:numPr>
          <w:ilvl w:val="0"/>
          <w:numId w:val="19"/>
        </w:numPr>
      </w:pPr>
      <w:r>
        <w:t xml:space="preserve">Create a new blank </w:t>
      </w:r>
      <w:r w:rsidR="0099557B">
        <w:t>f</w:t>
      </w:r>
      <w:r>
        <w:t>low</w:t>
      </w:r>
      <w:r w:rsidR="0099557B">
        <w:t xml:space="preserve"> named </w:t>
      </w:r>
      <w:r w:rsidR="0099557B" w:rsidRPr="003A1980">
        <w:rPr>
          <w:b/>
        </w:rPr>
        <w:t>Photo Approval</w:t>
      </w:r>
      <w:r>
        <w:t>.</w:t>
      </w:r>
    </w:p>
    <w:p w14:paraId="026A154B" w14:textId="705E1B33" w:rsidR="003A1980" w:rsidRDefault="003A1980" w:rsidP="00D45CC1">
      <w:pPr>
        <w:pStyle w:val="LabStepNumberedLevel2"/>
      </w:pPr>
      <w:r>
        <w:t xml:space="preserve">Navigate to the Power Automate service at </w:t>
      </w:r>
      <w:hyperlink r:id="rId59">
        <w:r w:rsidRPr="00E2185B">
          <w:rPr>
            <w:color w:val="0078D7"/>
            <w:u w:val="single" w:color="0078D7"/>
          </w:rPr>
          <w:t>http://flow.microsoft.com</w:t>
        </w:r>
      </w:hyperlink>
      <w:r>
        <w:t xml:space="preserve"> and sign in using your Office 365 trial account.</w:t>
      </w:r>
    </w:p>
    <w:p w14:paraId="195ECC07" w14:textId="5C8F5984" w:rsidR="00975D81" w:rsidRDefault="00CA1F1B" w:rsidP="00D45CC1">
      <w:pPr>
        <w:pStyle w:val="LabStepNumberedLevel2"/>
      </w:pPr>
      <w:r>
        <w:t xml:space="preserve">Click the </w:t>
      </w:r>
      <w:r w:rsidR="00CF28A5">
        <w:rPr>
          <w:b/>
        </w:rPr>
        <w:t>My f</w:t>
      </w:r>
      <w:r w:rsidRPr="000E3833">
        <w:rPr>
          <w:b/>
        </w:rPr>
        <w:t>lows</w:t>
      </w:r>
      <w:r>
        <w:t xml:space="preserve"> link to see your existing flows.</w:t>
      </w:r>
    </w:p>
    <w:p w14:paraId="64C5F485" w14:textId="6B355C2C" w:rsidR="00975D81" w:rsidRDefault="003A1980" w:rsidP="00D45CC1">
      <w:pPr>
        <w:pStyle w:val="LabStepScreenshotLevel2"/>
      </w:pPr>
      <w:r>
        <w:drawing>
          <wp:inline distT="0" distB="0" distL="0" distR="0" wp14:anchorId="4F667D96" wp14:editId="5D8AF10B">
            <wp:extent cx="5312353" cy="1558290"/>
            <wp:effectExtent l="19050" t="19050" r="22225" b="228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338049" cy="1565827"/>
                    </a:xfrm>
                    <a:prstGeom prst="rect">
                      <a:avLst/>
                    </a:prstGeom>
                    <a:noFill/>
                    <a:ln>
                      <a:solidFill>
                        <a:schemeClr val="tx1">
                          <a:lumMod val="50000"/>
                          <a:lumOff val="50000"/>
                        </a:schemeClr>
                      </a:solidFill>
                    </a:ln>
                  </pic:spPr>
                </pic:pic>
              </a:graphicData>
            </a:graphic>
          </wp:inline>
        </w:drawing>
      </w:r>
    </w:p>
    <w:p w14:paraId="19427334" w14:textId="1BA40F4B" w:rsidR="00975D81" w:rsidRDefault="00CF28A5" w:rsidP="00D45CC1">
      <w:pPr>
        <w:pStyle w:val="LabStepNumberedLevel2"/>
      </w:pPr>
      <w:r>
        <w:t xml:space="preserve">Drop down the </w:t>
      </w:r>
      <w:r w:rsidRPr="00CF28A5">
        <w:rPr>
          <w:b/>
        </w:rPr>
        <w:t>+ New</w:t>
      </w:r>
      <w:r>
        <w:t xml:space="preserve"> menu select the </w:t>
      </w:r>
      <w:r w:rsidR="00975D81" w:rsidRPr="00C4023B">
        <w:rPr>
          <w:b/>
          <w:shd w:val="clear" w:color="auto" w:fill="F2F2F2"/>
        </w:rPr>
        <w:t xml:space="preserve">+ </w:t>
      </w:r>
      <w:r w:rsidR="003A1980">
        <w:rPr>
          <w:b/>
          <w:shd w:val="clear" w:color="auto" w:fill="F2F2F2"/>
        </w:rPr>
        <w:t>Automated--</w:t>
      </w:r>
      <w:r w:rsidR="00975D81" w:rsidRPr="00C4023B">
        <w:rPr>
          <w:b/>
          <w:shd w:val="clear" w:color="auto" w:fill="F2F2F2"/>
        </w:rPr>
        <w:t>from blank</w:t>
      </w:r>
      <w:r>
        <w:rPr>
          <w:shd w:val="clear" w:color="auto" w:fill="F2F2F2"/>
        </w:rPr>
        <w:t xml:space="preserve"> menu command.</w:t>
      </w:r>
    </w:p>
    <w:p w14:paraId="254A400C" w14:textId="69DF6AC6" w:rsidR="00975D81" w:rsidRDefault="003A1980" w:rsidP="00D45CC1">
      <w:pPr>
        <w:pStyle w:val="LabStepScreenshotLevel2"/>
      </w:pPr>
      <w:r>
        <w:drawing>
          <wp:inline distT="0" distB="0" distL="0" distR="0" wp14:anchorId="115908D9" wp14:editId="041E2D6A">
            <wp:extent cx="2541270" cy="1340981"/>
            <wp:effectExtent l="19050" t="19050" r="11430" b="120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59236" cy="1350462"/>
                    </a:xfrm>
                    <a:prstGeom prst="rect">
                      <a:avLst/>
                    </a:prstGeom>
                    <a:noFill/>
                    <a:ln>
                      <a:solidFill>
                        <a:schemeClr val="tx1">
                          <a:lumMod val="50000"/>
                          <a:lumOff val="50000"/>
                        </a:schemeClr>
                      </a:solidFill>
                    </a:ln>
                  </pic:spPr>
                </pic:pic>
              </a:graphicData>
            </a:graphic>
          </wp:inline>
        </w:drawing>
      </w:r>
    </w:p>
    <w:p w14:paraId="4DE38D25" w14:textId="342FE2B4" w:rsidR="0092109B" w:rsidRDefault="0092109B" w:rsidP="00D45CC1">
      <w:pPr>
        <w:pStyle w:val="LabStepNumberedLevel2"/>
      </w:pPr>
      <w:r>
        <w:t xml:space="preserve">In the </w:t>
      </w:r>
      <w:r w:rsidRPr="0092109B">
        <w:rPr>
          <w:b/>
        </w:rPr>
        <w:t>Build an automated flow</w:t>
      </w:r>
      <w:r>
        <w:t xml:space="preserve"> dialog, give the new flow a name of </w:t>
      </w:r>
      <w:r w:rsidRPr="0092109B">
        <w:rPr>
          <w:b/>
        </w:rPr>
        <w:t>Photo Approval</w:t>
      </w:r>
      <w:r>
        <w:t>.</w:t>
      </w:r>
    </w:p>
    <w:p w14:paraId="2C18F4CD" w14:textId="7C187D7A" w:rsidR="0092109B" w:rsidRDefault="0092109B" w:rsidP="00D45CC1">
      <w:pPr>
        <w:pStyle w:val="LabStepNumberedLevel2"/>
      </w:pPr>
      <w:r>
        <w:t xml:space="preserve">Select the </w:t>
      </w:r>
      <w:r w:rsidRPr="0092109B">
        <w:rPr>
          <w:b/>
        </w:rPr>
        <w:t>SharePoint</w:t>
      </w:r>
      <w:r>
        <w:t xml:space="preserve"> trigger named </w:t>
      </w:r>
      <w:r w:rsidRPr="0092109B">
        <w:rPr>
          <w:b/>
        </w:rPr>
        <w:t xml:space="preserve">When a file is created </w:t>
      </w:r>
      <w:r w:rsidR="006E6C35">
        <w:rPr>
          <w:b/>
        </w:rPr>
        <w:t>(properties only)</w:t>
      </w:r>
      <w:r>
        <w:t>.</w:t>
      </w:r>
    </w:p>
    <w:p w14:paraId="5EB861C7" w14:textId="1EE9B56C" w:rsidR="0092109B" w:rsidRDefault="0092109B" w:rsidP="00D45CC1">
      <w:pPr>
        <w:pStyle w:val="LabStepNumberedLevel2"/>
      </w:pPr>
      <w:r>
        <w:t xml:space="preserve">Click the </w:t>
      </w:r>
      <w:r w:rsidRPr="0092109B">
        <w:rPr>
          <w:b/>
        </w:rPr>
        <w:t>Create</w:t>
      </w:r>
      <w:r>
        <w:t xml:space="preserve"> button to create the new flow.</w:t>
      </w:r>
    </w:p>
    <w:p w14:paraId="2F3B3DEE" w14:textId="2D2BAB0F" w:rsidR="0092109B" w:rsidRDefault="008F39EF" w:rsidP="0092109B">
      <w:pPr>
        <w:pStyle w:val="LabStepScreenshotLevel2"/>
      </w:pPr>
      <w:r>
        <w:drawing>
          <wp:inline distT="0" distB="0" distL="0" distR="0" wp14:anchorId="3FB3C57B" wp14:editId="66407A55">
            <wp:extent cx="3836934" cy="2472690"/>
            <wp:effectExtent l="19050" t="19050" r="11430" b="2286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854526" cy="2484027"/>
                    </a:xfrm>
                    <a:prstGeom prst="rect">
                      <a:avLst/>
                    </a:prstGeom>
                    <a:noFill/>
                    <a:ln>
                      <a:solidFill>
                        <a:schemeClr val="tx1">
                          <a:lumMod val="50000"/>
                          <a:lumOff val="50000"/>
                        </a:schemeClr>
                      </a:solidFill>
                    </a:ln>
                  </pic:spPr>
                </pic:pic>
              </a:graphicData>
            </a:graphic>
          </wp:inline>
        </w:drawing>
      </w:r>
    </w:p>
    <w:p w14:paraId="54F72A49" w14:textId="3E45D6EA" w:rsidR="00424885" w:rsidRDefault="004362C6" w:rsidP="00D45CC1">
      <w:pPr>
        <w:pStyle w:val="LabStepNumberedLevel2"/>
      </w:pPr>
      <w:r>
        <w:lastRenderedPageBreak/>
        <w:t xml:space="preserve">The new flow should </w:t>
      </w:r>
      <w:r w:rsidR="0092109B">
        <w:t xml:space="preserve">be created with a </w:t>
      </w:r>
      <w:r w:rsidRPr="004362C6">
        <w:rPr>
          <w:b/>
        </w:rPr>
        <w:t xml:space="preserve">When </w:t>
      </w:r>
      <w:r w:rsidR="0092109B">
        <w:rPr>
          <w:b/>
        </w:rPr>
        <w:t xml:space="preserve">a file is created </w:t>
      </w:r>
      <w:r w:rsidR="006E6C35">
        <w:rPr>
          <w:b/>
        </w:rPr>
        <w:t>(properties only)</w:t>
      </w:r>
      <w:r>
        <w:t xml:space="preserve"> trigger for </w:t>
      </w:r>
      <w:r w:rsidR="0099557B">
        <w:t xml:space="preserve">a </w:t>
      </w:r>
      <w:r>
        <w:t xml:space="preserve">SharePoint </w:t>
      </w:r>
      <w:r w:rsidR="0092109B">
        <w:t>document library</w:t>
      </w:r>
      <w:r>
        <w:t>.</w:t>
      </w:r>
    </w:p>
    <w:p w14:paraId="073DD255" w14:textId="53A608A4" w:rsidR="00424885" w:rsidRDefault="006E6C35" w:rsidP="0099557B">
      <w:pPr>
        <w:pStyle w:val="LabStepScreenshotLevel2"/>
        <w:pBdr>
          <w:bottom w:val="single" w:sz="4" w:space="7" w:color="FFFFFF" w:themeColor="background1"/>
        </w:pBdr>
      </w:pPr>
      <w:r>
        <w:drawing>
          <wp:inline distT="0" distB="0" distL="0" distR="0" wp14:anchorId="5B11EC7F" wp14:editId="5494A161">
            <wp:extent cx="4476750" cy="1343025"/>
            <wp:effectExtent l="19050" t="19050" r="19050" b="285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489037" cy="1346711"/>
                    </a:xfrm>
                    <a:prstGeom prst="rect">
                      <a:avLst/>
                    </a:prstGeom>
                    <a:noFill/>
                    <a:ln>
                      <a:solidFill>
                        <a:schemeClr val="tx1">
                          <a:lumMod val="50000"/>
                          <a:lumOff val="50000"/>
                        </a:schemeClr>
                      </a:solidFill>
                    </a:ln>
                  </pic:spPr>
                </pic:pic>
              </a:graphicData>
            </a:graphic>
          </wp:inline>
        </w:drawing>
      </w:r>
    </w:p>
    <w:p w14:paraId="59E4CDB5" w14:textId="3CB2E149" w:rsidR="009F7924" w:rsidRDefault="009F7924" w:rsidP="009F7924">
      <w:pPr>
        <w:pStyle w:val="LabStepNumbered"/>
      </w:pPr>
      <w:r>
        <w:t xml:space="preserve">Configure the </w:t>
      </w:r>
      <w:r w:rsidRPr="009F7924">
        <w:rPr>
          <w:b/>
        </w:rPr>
        <w:t>When a file is created</w:t>
      </w:r>
      <w:r w:rsidR="006E6C35">
        <w:rPr>
          <w:b/>
        </w:rPr>
        <w:t xml:space="preserve"> (properties only) </w:t>
      </w:r>
      <w:r>
        <w:t>trigger.</w:t>
      </w:r>
    </w:p>
    <w:p w14:paraId="5D99868A" w14:textId="303CD479" w:rsidR="00975D81" w:rsidRDefault="00975D81" w:rsidP="00D45CC1">
      <w:pPr>
        <w:pStyle w:val="LabStepNumberedLevel2"/>
      </w:pPr>
      <w:r>
        <w:t xml:space="preserve">Select your site URL from the </w:t>
      </w:r>
      <w:r>
        <w:rPr>
          <w:rFonts w:ascii="Segoe UI" w:eastAsia="Segoe UI" w:hAnsi="Segoe UI" w:cs="Segoe UI"/>
          <w:b/>
        </w:rPr>
        <w:t>Site Address</w:t>
      </w:r>
      <w:r w:rsidR="00241351">
        <w:t xml:space="preserve"> dropdown</w:t>
      </w:r>
      <w:r w:rsidR="00F015BA">
        <w:t>.</w:t>
      </w:r>
    </w:p>
    <w:p w14:paraId="0154E550" w14:textId="1208ECD9" w:rsidR="009F7924" w:rsidRDefault="009F7924" w:rsidP="009F7924">
      <w:pPr>
        <w:pStyle w:val="LabStepNumberedLevel2"/>
      </w:pPr>
      <w:r>
        <w:t xml:space="preserve">Configure the </w:t>
      </w:r>
      <w:r w:rsidR="006E6C35">
        <w:rPr>
          <w:b/>
        </w:rPr>
        <w:t>Library Name</w:t>
      </w:r>
      <w:r w:rsidR="006E6C35" w:rsidRPr="006E6C35">
        <w:t xml:space="preserve"> parameter </w:t>
      </w:r>
      <w:r>
        <w:t xml:space="preserve">to reference the </w:t>
      </w:r>
      <w:r w:rsidRPr="009F7924">
        <w:rPr>
          <w:b/>
        </w:rPr>
        <w:t>/Submitted</w:t>
      </w:r>
      <w:r>
        <w:t xml:space="preserve"> document library.</w:t>
      </w:r>
    </w:p>
    <w:p w14:paraId="1A012B99" w14:textId="7B720DA7" w:rsidR="006E6C35" w:rsidRDefault="006E6C35" w:rsidP="009F7924">
      <w:pPr>
        <w:pStyle w:val="LabStepNumberedLevel2"/>
      </w:pPr>
      <w:r>
        <w:t xml:space="preserve">Leave the textbox for the </w:t>
      </w:r>
      <w:r w:rsidRPr="006E6C35">
        <w:rPr>
          <w:b/>
        </w:rPr>
        <w:t>Folder</w:t>
      </w:r>
      <w:r>
        <w:t xml:space="preserve"> parameter as a blank value.</w:t>
      </w:r>
    </w:p>
    <w:p w14:paraId="15A9DDD3" w14:textId="6E62E9D5" w:rsidR="009F7924" w:rsidRDefault="006E6C35" w:rsidP="00D45CC1">
      <w:pPr>
        <w:pStyle w:val="LabStepScreenshotLevel2"/>
      </w:pPr>
      <w:r>
        <w:drawing>
          <wp:inline distT="0" distB="0" distL="0" distR="0" wp14:anchorId="21E93BE2" wp14:editId="25223631">
            <wp:extent cx="3627120" cy="13042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61595" cy="1316637"/>
                    </a:xfrm>
                    <a:prstGeom prst="rect">
                      <a:avLst/>
                    </a:prstGeom>
                    <a:noFill/>
                    <a:ln>
                      <a:noFill/>
                    </a:ln>
                  </pic:spPr>
                </pic:pic>
              </a:graphicData>
            </a:graphic>
          </wp:inline>
        </w:drawing>
      </w:r>
    </w:p>
    <w:p w14:paraId="2599091D" w14:textId="113961B3" w:rsidR="00975D81" w:rsidRDefault="00DF2AB5" w:rsidP="00D45CC1">
      <w:pPr>
        <w:pStyle w:val="LabStepNumbered"/>
      </w:pPr>
      <w:r>
        <w:t xml:space="preserve">Add an </w:t>
      </w:r>
      <w:r w:rsidRPr="004362C6">
        <w:rPr>
          <w:b/>
        </w:rPr>
        <w:t>Approvals</w:t>
      </w:r>
      <w:r>
        <w:t xml:space="preserve"> action.</w:t>
      </w:r>
    </w:p>
    <w:p w14:paraId="7AFF5355" w14:textId="77777777" w:rsidR="00975D81" w:rsidRDefault="00975D81" w:rsidP="00D45CC1">
      <w:pPr>
        <w:pStyle w:val="LabStepNumberedLevel2"/>
      </w:pPr>
      <w:r>
        <w:t xml:space="preserve">Click </w:t>
      </w:r>
      <w:r w:rsidRPr="00D45CC1">
        <w:t>+New step</w:t>
      </w:r>
      <w:r>
        <w:t xml:space="preserve"> and then </w:t>
      </w:r>
      <w:r w:rsidRPr="00D45CC1">
        <w:t>Add an action.</w:t>
      </w:r>
      <w:r>
        <w:t xml:space="preserve"> </w:t>
      </w:r>
    </w:p>
    <w:p w14:paraId="302CCDC1" w14:textId="2D062BA3" w:rsidR="00975D81" w:rsidRDefault="00241351" w:rsidP="00D45CC1">
      <w:pPr>
        <w:pStyle w:val="LabStepScreenshotLevel2"/>
      </w:pPr>
      <w:r>
        <w:rPr>
          <w:rFonts w:ascii="Segoe UI" w:eastAsia="Segoe UI" w:hAnsi="Segoe UI" w:cs="Segoe UI"/>
          <w:b/>
        </w:rPr>
        <w:drawing>
          <wp:inline distT="0" distB="0" distL="0" distR="0" wp14:anchorId="7AEC3E56" wp14:editId="0C83AB01">
            <wp:extent cx="2072640" cy="372462"/>
            <wp:effectExtent l="19050" t="19050" r="22860" b="279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61381" cy="388409"/>
                    </a:xfrm>
                    <a:prstGeom prst="rect">
                      <a:avLst/>
                    </a:prstGeom>
                    <a:noFill/>
                    <a:ln>
                      <a:solidFill>
                        <a:schemeClr val="tx1">
                          <a:lumMod val="50000"/>
                          <a:lumOff val="50000"/>
                        </a:schemeClr>
                      </a:solidFill>
                    </a:ln>
                  </pic:spPr>
                </pic:pic>
              </a:graphicData>
            </a:graphic>
          </wp:inline>
        </w:drawing>
      </w:r>
      <w:r w:rsidR="00975D81">
        <w:rPr>
          <w:rFonts w:ascii="Segoe UI" w:eastAsia="Segoe UI" w:hAnsi="Segoe UI" w:cs="Segoe UI"/>
          <w:b/>
        </w:rPr>
        <w:t xml:space="preserve"> </w:t>
      </w:r>
    </w:p>
    <w:p w14:paraId="41DE31EA" w14:textId="6AED8402" w:rsidR="00975D81" w:rsidRDefault="00975D81" w:rsidP="00D45CC1">
      <w:pPr>
        <w:pStyle w:val="LabStepNumberedLevel2"/>
      </w:pPr>
      <w:r>
        <w:t xml:space="preserve">Search for: </w:t>
      </w:r>
      <w:r>
        <w:rPr>
          <w:rFonts w:ascii="Segoe UI" w:eastAsia="Segoe UI" w:hAnsi="Segoe UI" w:cs="Segoe UI"/>
          <w:b/>
        </w:rPr>
        <w:t>Approvals</w:t>
      </w:r>
      <w:r w:rsidR="00DF2AB5">
        <w:t>.</w:t>
      </w:r>
    </w:p>
    <w:p w14:paraId="042DBED2" w14:textId="566B6BD6" w:rsidR="00975D81" w:rsidRDefault="00D45CC1" w:rsidP="00D45CC1">
      <w:pPr>
        <w:pStyle w:val="LabStepNumberedLevel2"/>
      </w:pPr>
      <w:r>
        <w:t xml:space="preserve">Select the </w:t>
      </w:r>
      <w:r w:rsidR="00975D81" w:rsidRPr="00D45CC1">
        <w:rPr>
          <w:b/>
        </w:rPr>
        <w:t xml:space="preserve">Start </w:t>
      </w:r>
      <w:r w:rsidR="000D46FD">
        <w:rPr>
          <w:b/>
        </w:rPr>
        <w:t xml:space="preserve">and wait for </w:t>
      </w:r>
      <w:r w:rsidR="00975D81" w:rsidRPr="00D45CC1">
        <w:rPr>
          <w:b/>
        </w:rPr>
        <w:t>an approval</w:t>
      </w:r>
      <w:r w:rsidR="004362C6">
        <w:rPr>
          <w:b/>
        </w:rPr>
        <w:t xml:space="preserve"> </w:t>
      </w:r>
      <w:r w:rsidR="004362C6">
        <w:t>action</w:t>
      </w:r>
      <w:r w:rsidR="00975D81" w:rsidRPr="00D45CC1">
        <w:t>.</w:t>
      </w:r>
    </w:p>
    <w:p w14:paraId="69FE2579" w14:textId="71FE3F37" w:rsidR="00975D81" w:rsidRDefault="0092109B" w:rsidP="00D45CC1">
      <w:pPr>
        <w:pStyle w:val="LabStepScreenshotLevel2"/>
      </w:pPr>
      <w:r>
        <w:drawing>
          <wp:inline distT="0" distB="0" distL="0" distR="0" wp14:anchorId="74D3C6A9" wp14:editId="386D0A3F">
            <wp:extent cx="3613940" cy="2343150"/>
            <wp:effectExtent l="19050" t="19050" r="24765"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632410" cy="2355125"/>
                    </a:xfrm>
                    <a:prstGeom prst="rect">
                      <a:avLst/>
                    </a:prstGeom>
                    <a:noFill/>
                    <a:ln>
                      <a:solidFill>
                        <a:schemeClr val="tx1">
                          <a:lumMod val="50000"/>
                          <a:lumOff val="50000"/>
                        </a:schemeClr>
                      </a:solidFill>
                    </a:ln>
                  </pic:spPr>
                </pic:pic>
              </a:graphicData>
            </a:graphic>
          </wp:inline>
        </w:drawing>
      </w:r>
      <w:r w:rsidR="00975D81">
        <w:t xml:space="preserve"> </w:t>
      </w:r>
    </w:p>
    <w:p w14:paraId="55F09315" w14:textId="5CC185F8" w:rsidR="00975D81" w:rsidRDefault="00D45CC1" w:rsidP="00D45CC1">
      <w:pPr>
        <w:pStyle w:val="LabStepNumbered"/>
      </w:pPr>
      <w:r>
        <w:lastRenderedPageBreak/>
        <w:t xml:space="preserve">Configure the approval so anyone </w:t>
      </w:r>
      <w:r w:rsidR="00975D81">
        <w:t>from the assigned list should</w:t>
      </w:r>
      <w:r w:rsidR="00DF2AB5">
        <w:t xml:space="preserve"> be able to approve the request.</w:t>
      </w:r>
    </w:p>
    <w:p w14:paraId="09477DB3" w14:textId="0ACB53A5" w:rsidR="00975D81" w:rsidRDefault="00D45CC1" w:rsidP="00D45CC1">
      <w:pPr>
        <w:pStyle w:val="LabStepNumberedLevel2"/>
      </w:pPr>
      <w:r>
        <w:t xml:space="preserve">Set </w:t>
      </w:r>
      <w:r w:rsidR="00975D81">
        <w:t xml:space="preserve">the </w:t>
      </w:r>
      <w:r w:rsidR="00975D81" w:rsidRPr="00D45CC1">
        <w:rPr>
          <w:rFonts w:ascii="Segoe UI" w:eastAsia="Segoe UI" w:hAnsi="Segoe UI" w:cs="Segoe UI"/>
          <w:b/>
        </w:rPr>
        <w:t>Approval type</w:t>
      </w:r>
      <w:r w:rsidR="00975D81" w:rsidRPr="00D45CC1">
        <w:t xml:space="preserve"> </w:t>
      </w:r>
      <w:r>
        <w:t xml:space="preserve">with the </w:t>
      </w:r>
      <w:r w:rsidR="00975D81">
        <w:t>option</w:t>
      </w:r>
      <w:r>
        <w:t xml:space="preserve"> </w:t>
      </w:r>
      <w:r w:rsidR="000D46FD" w:rsidRPr="000D46FD">
        <w:rPr>
          <w:b/>
        </w:rPr>
        <w:t xml:space="preserve">Approve/Reject </w:t>
      </w:r>
      <w:r w:rsidR="000D46FD">
        <w:rPr>
          <w:b/>
        </w:rPr>
        <w:t>–</w:t>
      </w:r>
      <w:r w:rsidR="000D46FD" w:rsidRPr="000D46FD">
        <w:rPr>
          <w:b/>
        </w:rPr>
        <w:t xml:space="preserve"> </w:t>
      </w:r>
      <w:r w:rsidR="000D46FD">
        <w:rPr>
          <w:rFonts w:ascii="Segoe UI" w:eastAsia="Segoe UI" w:hAnsi="Segoe UI" w:cs="Segoe UI"/>
          <w:b/>
        </w:rPr>
        <w:t>First to respond</w:t>
      </w:r>
      <w:r w:rsidR="00975D81" w:rsidRPr="00D45CC1">
        <w:t>.</w:t>
      </w:r>
    </w:p>
    <w:p w14:paraId="16ADF32D" w14:textId="79ACD24D" w:rsidR="00975D81" w:rsidRDefault="0092109B" w:rsidP="00D45CC1">
      <w:pPr>
        <w:pStyle w:val="LabStepScreenshotLevel2"/>
      </w:pPr>
      <w:r>
        <w:drawing>
          <wp:inline distT="0" distB="0" distL="0" distR="0" wp14:anchorId="7675DE72" wp14:editId="1D3E1A45">
            <wp:extent cx="3733800" cy="1182218"/>
            <wp:effectExtent l="19050" t="19050" r="19050" b="184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46795" cy="1186333"/>
                    </a:xfrm>
                    <a:prstGeom prst="rect">
                      <a:avLst/>
                    </a:prstGeom>
                    <a:noFill/>
                    <a:ln>
                      <a:solidFill>
                        <a:schemeClr val="tx1">
                          <a:lumMod val="50000"/>
                          <a:lumOff val="50000"/>
                        </a:schemeClr>
                      </a:solidFill>
                    </a:ln>
                  </pic:spPr>
                </pic:pic>
              </a:graphicData>
            </a:graphic>
          </wp:inline>
        </w:drawing>
      </w:r>
      <w:r w:rsidR="00975D81">
        <w:t xml:space="preserve"> </w:t>
      </w:r>
    </w:p>
    <w:p w14:paraId="2A56D333" w14:textId="293CF954" w:rsidR="00975D81" w:rsidRDefault="00D34B37" w:rsidP="00D45CC1">
      <w:pPr>
        <w:pStyle w:val="LabStepNumbered"/>
      </w:pPr>
      <w:r>
        <w:t xml:space="preserve">Set the </w:t>
      </w:r>
      <w:r w:rsidRPr="00D34B37">
        <w:rPr>
          <w:b/>
        </w:rPr>
        <w:t>T</w:t>
      </w:r>
      <w:r w:rsidR="00975D81" w:rsidRPr="00D34B37">
        <w:rPr>
          <w:b/>
        </w:rPr>
        <w:t>itle</w:t>
      </w:r>
      <w:r w:rsidR="00975D81">
        <w:t xml:space="preserve"> of the </w:t>
      </w:r>
      <w:r>
        <w:t xml:space="preserve">approval </w:t>
      </w:r>
      <w:r w:rsidR="00975D81">
        <w:t>request</w:t>
      </w:r>
      <w:r w:rsidR="00D45CC1">
        <w:t>.</w:t>
      </w:r>
    </w:p>
    <w:p w14:paraId="5FF11ACD" w14:textId="0185A619" w:rsidR="00975D81" w:rsidRDefault="00975D81" w:rsidP="00D45CC1">
      <w:pPr>
        <w:pStyle w:val="LabStepNumberedLevel2"/>
      </w:pPr>
      <w:r>
        <w:t xml:space="preserve">Click on the </w:t>
      </w:r>
      <w:r>
        <w:rPr>
          <w:b/>
        </w:rPr>
        <w:t>Title</w:t>
      </w:r>
      <w:r>
        <w:t xml:space="preserve"> edit box and type </w:t>
      </w:r>
      <w:r w:rsidR="00D45CC1">
        <w:t>“</w:t>
      </w:r>
      <w:r>
        <w:rPr>
          <w:b/>
        </w:rPr>
        <w:t xml:space="preserve">New </w:t>
      </w:r>
      <w:r w:rsidR="000D46FD">
        <w:rPr>
          <w:b/>
        </w:rPr>
        <w:t xml:space="preserve">approval </w:t>
      </w:r>
      <w:r>
        <w:rPr>
          <w:b/>
        </w:rPr>
        <w:t>request for</w:t>
      </w:r>
      <w:r w:rsidR="00D45CC1">
        <w:t xml:space="preserve"> “</w:t>
      </w:r>
      <w:r>
        <w:t xml:space="preserve">. </w:t>
      </w:r>
      <w:r w:rsidR="00D45CC1">
        <w:t>(</w:t>
      </w:r>
      <w:r w:rsidRPr="00D45CC1">
        <w:rPr>
          <w:i/>
        </w:rPr>
        <w:t>Do not</w:t>
      </w:r>
      <w:r w:rsidR="00D45CC1" w:rsidRPr="00D45CC1">
        <w:rPr>
          <w:i/>
        </w:rPr>
        <w:t xml:space="preserve"> type quotation mark, but add a space at the end</w:t>
      </w:r>
      <w:r w:rsidR="00D45CC1">
        <w:t>)</w:t>
      </w:r>
    </w:p>
    <w:p w14:paraId="3F9E0B0E" w14:textId="39B4635B" w:rsidR="00975D81" w:rsidRDefault="00975D81" w:rsidP="00D45CC1">
      <w:pPr>
        <w:pStyle w:val="LabStepNumberedLevel2"/>
      </w:pPr>
      <w:r>
        <w:t xml:space="preserve">In the Dynamic content box, select </w:t>
      </w:r>
      <w:r w:rsidR="006E6C35">
        <w:t xml:space="preserve">the </w:t>
      </w:r>
      <w:r w:rsidR="006E6C35" w:rsidRPr="006E6C35">
        <w:rPr>
          <w:b/>
        </w:rPr>
        <w:t>Name</w:t>
      </w:r>
      <w:r w:rsidR="006E6C35">
        <w:t xml:space="preserve"> parameter from the </w:t>
      </w:r>
      <w:r w:rsidR="006E6C35" w:rsidRPr="009F7924">
        <w:rPr>
          <w:b/>
        </w:rPr>
        <w:t>When a file is created</w:t>
      </w:r>
      <w:r w:rsidR="006E6C35">
        <w:rPr>
          <w:b/>
        </w:rPr>
        <w:t xml:space="preserve"> (properties only) </w:t>
      </w:r>
      <w:r w:rsidR="006E6C35">
        <w:t>trigger</w:t>
      </w:r>
      <w:r w:rsidR="000D46FD">
        <w:t>.</w:t>
      </w:r>
    </w:p>
    <w:p w14:paraId="5B5235D3" w14:textId="07479FF8" w:rsidR="000D46FD" w:rsidRDefault="000D46FD" w:rsidP="00D45CC1">
      <w:pPr>
        <w:pStyle w:val="LabStepNumberedLevel2"/>
      </w:pPr>
      <w:r>
        <w:t>Your screen should match the following screenshot.</w:t>
      </w:r>
    </w:p>
    <w:p w14:paraId="7E660368" w14:textId="728A1E29" w:rsidR="00975D81" w:rsidRDefault="006E6C35" w:rsidP="00D45CC1">
      <w:pPr>
        <w:pStyle w:val="LabStepScreenshotLevel2"/>
      </w:pPr>
      <w:r>
        <w:drawing>
          <wp:inline distT="0" distB="0" distL="0" distR="0" wp14:anchorId="44F257C2" wp14:editId="3FBECF0C">
            <wp:extent cx="4118610" cy="1014808"/>
            <wp:effectExtent l="19050" t="19050" r="15240" b="139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42703" cy="1020744"/>
                    </a:xfrm>
                    <a:prstGeom prst="rect">
                      <a:avLst/>
                    </a:prstGeom>
                    <a:noFill/>
                    <a:ln>
                      <a:solidFill>
                        <a:schemeClr val="tx1">
                          <a:lumMod val="50000"/>
                          <a:lumOff val="50000"/>
                        </a:schemeClr>
                      </a:solidFill>
                    </a:ln>
                  </pic:spPr>
                </pic:pic>
              </a:graphicData>
            </a:graphic>
          </wp:inline>
        </w:drawing>
      </w:r>
      <w:r w:rsidR="00975D81">
        <w:t xml:space="preserve">  </w:t>
      </w:r>
    </w:p>
    <w:p w14:paraId="37B4064E" w14:textId="7FEB1120" w:rsidR="002A2FC1" w:rsidRDefault="002A2FC1" w:rsidP="002A2FC1">
      <w:pPr>
        <w:pStyle w:val="LabExerciseCallout"/>
      </w:pPr>
      <w:r>
        <w:t xml:space="preserve">Note that the </w:t>
      </w:r>
      <w:r w:rsidRPr="002A2FC1">
        <w:rPr>
          <w:b/>
        </w:rPr>
        <w:t>Name</w:t>
      </w:r>
      <w:r>
        <w:t xml:space="preserve"> parameter used in the previous step does not include the file extension. If you want to include the file extension at the end of the file name, you can use the parameter named </w:t>
      </w:r>
      <w:r w:rsidRPr="002A2FC1">
        <w:rPr>
          <w:b/>
        </w:rPr>
        <w:t>File name with extension</w:t>
      </w:r>
      <w:r>
        <w:t>.</w:t>
      </w:r>
    </w:p>
    <w:p w14:paraId="656F3251" w14:textId="14CEE5E9" w:rsidR="00B5079A" w:rsidRDefault="00B5079A" w:rsidP="00F340DB">
      <w:pPr>
        <w:pStyle w:val="LabStepNumbered"/>
      </w:pPr>
      <w:r>
        <w:t xml:space="preserve">Fill in the remaining input parameters for the </w:t>
      </w:r>
      <w:r w:rsidRPr="00B5079A">
        <w:rPr>
          <w:b/>
        </w:rPr>
        <w:t>Start and wait for approval</w:t>
      </w:r>
      <w:r>
        <w:t xml:space="preserve"> action.</w:t>
      </w:r>
    </w:p>
    <w:p w14:paraId="426AFAF7" w14:textId="6B257CE2" w:rsidR="00FA15BD" w:rsidRDefault="00975D81" w:rsidP="00B5079A">
      <w:pPr>
        <w:pStyle w:val="LabStepNumberedLevel2"/>
      </w:pPr>
      <w:r>
        <w:t>Ass</w:t>
      </w:r>
      <w:r w:rsidR="00DF2AB5">
        <w:t xml:space="preserve">ign </w:t>
      </w:r>
      <w:r w:rsidR="00B5079A">
        <w:t xml:space="preserve">the email address for your Office 365 user account to the </w:t>
      </w:r>
      <w:r w:rsidR="00B5079A" w:rsidRPr="00B5079A">
        <w:rPr>
          <w:b/>
        </w:rPr>
        <w:t>Assigned to</w:t>
      </w:r>
      <w:r w:rsidR="00B5079A">
        <w:t xml:space="preserve"> parameter</w:t>
      </w:r>
      <w:r w:rsidR="000B112B">
        <w:t>.</w:t>
      </w:r>
      <w:r w:rsidR="00F340DB">
        <w:t xml:space="preserve"> </w:t>
      </w:r>
    </w:p>
    <w:p w14:paraId="1834E97B" w14:textId="55D93DB6" w:rsidR="00B5079A" w:rsidRDefault="00B5079A" w:rsidP="00B5079A">
      <w:pPr>
        <w:pStyle w:val="LabStepNumberedLevel2"/>
      </w:pPr>
      <w:r>
        <w:t xml:space="preserve">For the </w:t>
      </w:r>
      <w:r w:rsidRPr="00B5079A">
        <w:rPr>
          <w:b/>
        </w:rPr>
        <w:t>Details</w:t>
      </w:r>
      <w:r>
        <w:t xml:space="preserve"> parameter, enter </w:t>
      </w:r>
      <w:r w:rsidRPr="00B5079A">
        <w:rPr>
          <w:b/>
        </w:rPr>
        <w:t>Please approve or reject the photo</w:t>
      </w:r>
      <w:r>
        <w:t>.</w:t>
      </w:r>
    </w:p>
    <w:p w14:paraId="0A216462" w14:textId="74A6ED25" w:rsidR="00B5079A" w:rsidRDefault="00B5079A" w:rsidP="00B5079A">
      <w:pPr>
        <w:pStyle w:val="LabStepNumberedLevel2"/>
      </w:pPr>
      <w:r>
        <w:t xml:space="preserve">For the </w:t>
      </w:r>
      <w:r w:rsidR="00D33A95" w:rsidRPr="00D33A95">
        <w:rPr>
          <w:b/>
        </w:rPr>
        <w:t>Item link</w:t>
      </w:r>
      <w:r w:rsidR="00D33A95">
        <w:t xml:space="preserve"> parameter, </w:t>
      </w:r>
      <w:r w:rsidR="00D116D6">
        <w:t xml:space="preserve">add the </w:t>
      </w:r>
      <w:r w:rsidR="006E6C35">
        <w:rPr>
          <w:b/>
        </w:rPr>
        <w:t xml:space="preserve">Link to item </w:t>
      </w:r>
      <w:r w:rsidR="00D116D6">
        <w:t xml:space="preserve">parameter from </w:t>
      </w:r>
      <w:r w:rsidR="006E6C35">
        <w:t xml:space="preserve">the </w:t>
      </w:r>
      <w:r w:rsidR="006E6C35" w:rsidRPr="009F7924">
        <w:rPr>
          <w:b/>
        </w:rPr>
        <w:t>When a file is created</w:t>
      </w:r>
      <w:r w:rsidR="006E6C35">
        <w:rPr>
          <w:b/>
        </w:rPr>
        <w:t xml:space="preserve"> (properties only) </w:t>
      </w:r>
      <w:r w:rsidR="006E6C35">
        <w:t>trigger.</w:t>
      </w:r>
    </w:p>
    <w:p w14:paraId="3AE97A21" w14:textId="3CE23948" w:rsidR="00D33A95" w:rsidRDefault="00D33A95" w:rsidP="00B5079A">
      <w:pPr>
        <w:pStyle w:val="LabStepNumberedLevel2"/>
      </w:pPr>
      <w:r>
        <w:t xml:space="preserve">or the </w:t>
      </w:r>
      <w:r w:rsidRPr="00D33A95">
        <w:rPr>
          <w:b/>
        </w:rPr>
        <w:t>Item link</w:t>
      </w:r>
      <w:r>
        <w:rPr>
          <w:b/>
        </w:rPr>
        <w:t xml:space="preserve"> description</w:t>
      </w:r>
      <w:r>
        <w:t xml:space="preserve"> parameter, enter </w:t>
      </w:r>
      <w:r w:rsidRPr="00D33A95">
        <w:rPr>
          <w:b/>
        </w:rPr>
        <w:t>Photo</w:t>
      </w:r>
      <w:r w:rsidR="00D116D6">
        <w:rPr>
          <w:b/>
        </w:rPr>
        <w:t xml:space="preserve"> to approve or reject</w:t>
      </w:r>
      <w:r>
        <w:t>.</w:t>
      </w:r>
    </w:p>
    <w:p w14:paraId="17751CED" w14:textId="4A95C538" w:rsidR="00D33A95" w:rsidRDefault="00D33A95" w:rsidP="00B5079A">
      <w:pPr>
        <w:pStyle w:val="LabStepNumberedLevel2"/>
      </w:pPr>
      <w:r>
        <w:t xml:space="preserve">The </w:t>
      </w:r>
      <w:r w:rsidRPr="00B5079A">
        <w:rPr>
          <w:b/>
        </w:rPr>
        <w:t>Start and wait for approval</w:t>
      </w:r>
      <w:r>
        <w:t xml:space="preserve"> action in your flow should match the following screenshot.</w:t>
      </w:r>
    </w:p>
    <w:p w14:paraId="73956013" w14:textId="23C7D199" w:rsidR="00F340DB" w:rsidRDefault="006E6C35" w:rsidP="00F340DB">
      <w:pPr>
        <w:pStyle w:val="LabStepScreenshotLevel2"/>
      </w:pPr>
      <w:r>
        <w:drawing>
          <wp:inline distT="0" distB="0" distL="0" distR="0" wp14:anchorId="7A159E2E" wp14:editId="6D49CD5E">
            <wp:extent cx="3325091" cy="204149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53767" cy="2059099"/>
                    </a:xfrm>
                    <a:prstGeom prst="rect">
                      <a:avLst/>
                    </a:prstGeom>
                    <a:noFill/>
                    <a:ln>
                      <a:noFill/>
                    </a:ln>
                  </pic:spPr>
                </pic:pic>
              </a:graphicData>
            </a:graphic>
          </wp:inline>
        </w:drawing>
      </w:r>
    </w:p>
    <w:p w14:paraId="58EF9819" w14:textId="51660C99" w:rsidR="00975D81" w:rsidRPr="00D33A95" w:rsidRDefault="00975D81" w:rsidP="00EC6918">
      <w:pPr>
        <w:pStyle w:val="LabExerciseCallout"/>
      </w:pPr>
      <w:r>
        <w:t xml:space="preserve">Now that we have an approval, we can customize the actions to take based on the result of the approval. </w:t>
      </w:r>
      <w:r w:rsidR="00D33A95">
        <w:t xml:space="preserve">The </w:t>
      </w:r>
      <w:r w:rsidR="00D33A95" w:rsidRPr="00D33A95">
        <w:rPr>
          <w:b/>
        </w:rPr>
        <w:t>Output</w:t>
      </w:r>
      <w:r w:rsidR="00D33A95">
        <w:t xml:space="preserve"> parameter of the </w:t>
      </w:r>
      <w:r w:rsidR="00D33A95" w:rsidRPr="00B5079A">
        <w:rPr>
          <w:b/>
        </w:rPr>
        <w:t>Start and wait for approval</w:t>
      </w:r>
      <w:r w:rsidR="00D33A95">
        <w:t xml:space="preserve"> action will have a value of </w:t>
      </w:r>
      <w:r w:rsidR="00D33A95" w:rsidRPr="00D33A95">
        <w:rPr>
          <w:b/>
        </w:rPr>
        <w:t>Approve</w:t>
      </w:r>
      <w:r w:rsidR="00D33A95">
        <w:t xml:space="preserve"> if the photo has been approved and a value of </w:t>
      </w:r>
      <w:r w:rsidR="00D33A95" w:rsidRPr="00D33A95">
        <w:rPr>
          <w:b/>
        </w:rPr>
        <w:t>Reject</w:t>
      </w:r>
      <w:r w:rsidR="00D33A95">
        <w:t xml:space="preserve"> if the photo was rejected.</w:t>
      </w:r>
    </w:p>
    <w:p w14:paraId="7AAAC9F3" w14:textId="3AA81DFE" w:rsidR="00975D81" w:rsidRDefault="00975D81" w:rsidP="00EC6918">
      <w:pPr>
        <w:pStyle w:val="LabStepNumbered"/>
      </w:pPr>
      <w:r>
        <w:lastRenderedPageBreak/>
        <w:t xml:space="preserve">Add a condition to the </w:t>
      </w:r>
      <w:r w:rsidR="00B71609">
        <w:t xml:space="preserve">flow to determine is the </w:t>
      </w:r>
      <w:r w:rsidR="00D33A95" w:rsidRPr="00D33A95">
        <w:rPr>
          <w:b/>
        </w:rPr>
        <w:t>Output</w:t>
      </w:r>
      <w:r w:rsidR="00D33A95">
        <w:t xml:space="preserve"> parameter</w:t>
      </w:r>
      <w:r>
        <w:t xml:space="preserve"> </w:t>
      </w:r>
      <w:r w:rsidR="00B71609">
        <w:t xml:space="preserve">of the approval is </w:t>
      </w:r>
      <w:r w:rsidR="00B71609" w:rsidRPr="00D33A95">
        <w:rPr>
          <w:b/>
          <w:i/>
        </w:rPr>
        <w:t>Approve</w:t>
      </w:r>
      <w:r w:rsidR="00B71609">
        <w:t xml:space="preserve"> or </w:t>
      </w:r>
      <w:r w:rsidR="00B71609" w:rsidRPr="00D33A95">
        <w:rPr>
          <w:b/>
          <w:i/>
        </w:rPr>
        <w:t>Reject</w:t>
      </w:r>
      <w:r w:rsidR="00B71609">
        <w:t>.</w:t>
      </w:r>
    </w:p>
    <w:p w14:paraId="05126B70" w14:textId="70A8DFBC" w:rsidR="00975D81" w:rsidRPr="00B71609" w:rsidRDefault="00B71609" w:rsidP="00B71609">
      <w:pPr>
        <w:pStyle w:val="LabStepNumberedLevel2"/>
      </w:pPr>
      <w:r w:rsidRPr="00B71609">
        <w:t xml:space="preserve">Click the </w:t>
      </w:r>
      <w:r w:rsidRPr="00B71609">
        <w:rPr>
          <w:b/>
        </w:rPr>
        <w:t>+ New Step</w:t>
      </w:r>
      <w:r w:rsidRPr="00B71609">
        <w:t xml:space="preserve"> button to add a new step at the bottom of the flow.</w:t>
      </w:r>
    </w:p>
    <w:p w14:paraId="199C308D" w14:textId="344A675E" w:rsidR="00B71609" w:rsidRPr="00B71609" w:rsidRDefault="00B71609" w:rsidP="00B71609">
      <w:pPr>
        <w:pStyle w:val="LabStepNumberedLevel2"/>
      </w:pPr>
      <w:r w:rsidRPr="00B71609">
        <w:t xml:space="preserve">Search for </w:t>
      </w:r>
      <w:r w:rsidRPr="00B71609">
        <w:rPr>
          <w:b/>
        </w:rPr>
        <w:t>Condition</w:t>
      </w:r>
      <w:r w:rsidRPr="00B71609">
        <w:t xml:space="preserve"> and then select </w:t>
      </w:r>
      <w:r>
        <w:t xml:space="preserve">the </w:t>
      </w:r>
      <w:r w:rsidRPr="00B71609">
        <w:rPr>
          <w:b/>
        </w:rPr>
        <w:t>Condition</w:t>
      </w:r>
      <w:r>
        <w:t xml:space="preserve"> action.</w:t>
      </w:r>
    </w:p>
    <w:p w14:paraId="2EB05A6A" w14:textId="22B8AC2F" w:rsidR="00975D81" w:rsidRDefault="00B77D5E" w:rsidP="00D45CC1">
      <w:pPr>
        <w:pStyle w:val="LabStepScreenshotLevel2"/>
        <w:rPr>
          <w:rFonts w:ascii="Segoe UI" w:eastAsia="Segoe UI" w:hAnsi="Segoe UI" w:cs="Segoe UI"/>
          <w:b/>
        </w:rPr>
      </w:pPr>
      <w:r>
        <w:rPr>
          <w:rFonts w:ascii="Segoe UI" w:eastAsia="Segoe UI" w:hAnsi="Segoe UI" w:cs="Segoe UI"/>
          <w:b/>
        </w:rPr>
        <w:drawing>
          <wp:inline distT="0" distB="0" distL="0" distR="0" wp14:anchorId="398CC51F" wp14:editId="5652F6AB">
            <wp:extent cx="3100071" cy="824753"/>
            <wp:effectExtent l="19050" t="19050" r="24130" b="139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t="58741"/>
                    <a:stretch/>
                  </pic:blipFill>
                  <pic:spPr bwMode="auto">
                    <a:xfrm>
                      <a:off x="0" y="0"/>
                      <a:ext cx="3233871" cy="860350"/>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BBE63C1" w14:textId="6AE26E47" w:rsidR="00B77D5E" w:rsidRDefault="00B71609" w:rsidP="00B77D5E">
      <w:pPr>
        <w:pStyle w:val="LabStepNumberedLevel2"/>
      </w:pPr>
      <w:r>
        <w:t xml:space="preserve">You should now see a new </w:t>
      </w:r>
      <w:r w:rsidRPr="00B71609">
        <w:rPr>
          <w:b/>
        </w:rPr>
        <w:t>Condition</w:t>
      </w:r>
      <w:r>
        <w:t xml:space="preserve"> action in the flow designer as shown in the following screenshot.</w:t>
      </w:r>
    </w:p>
    <w:p w14:paraId="4238311F" w14:textId="3289BCFA" w:rsidR="00B77D5E" w:rsidRDefault="00D116D6" w:rsidP="00D45CC1">
      <w:pPr>
        <w:pStyle w:val="LabStepScreenshotLevel2"/>
      </w:pPr>
      <w:r>
        <w:drawing>
          <wp:inline distT="0" distB="0" distL="0" distR="0" wp14:anchorId="30138B34" wp14:editId="38A1B951">
            <wp:extent cx="3206288" cy="1380237"/>
            <wp:effectExtent l="19050" t="19050" r="13335" b="107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249210" cy="1398714"/>
                    </a:xfrm>
                    <a:prstGeom prst="rect">
                      <a:avLst/>
                    </a:prstGeom>
                    <a:noFill/>
                    <a:ln>
                      <a:solidFill>
                        <a:schemeClr val="tx1">
                          <a:lumMod val="50000"/>
                          <a:lumOff val="50000"/>
                        </a:schemeClr>
                      </a:solidFill>
                    </a:ln>
                  </pic:spPr>
                </pic:pic>
              </a:graphicData>
            </a:graphic>
          </wp:inline>
        </w:drawing>
      </w:r>
    </w:p>
    <w:p w14:paraId="3E896D39" w14:textId="19A0257E" w:rsidR="00975D81" w:rsidRDefault="00975D81" w:rsidP="00D45CC1">
      <w:pPr>
        <w:pStyle w:val="LabStepNumberedLevel2"/>
      </w:pPr>
      <w:r>
        <w:t xml:space="preserve">Click in the left edit box </w:t>
      </w:r>
      <w:r w:rsidR="00FA15BD">
        <w:t xml:space="preserve">with the hint </w:t>
      </w:r>
      <w:r w:rsidRPr="00FA15BD">
        <w:rPr>
          <w:b/>
        </w:rPr>
        <w:t>Choose</w:t>
      </w:r>
      <w:r w:rsidR="00FA15BD" w:rsidRPr="00FA15BD">
        <w:rPr>
          <w:b/>
        </w:rPr>
        <w:t xml:space="preserve"> a value</w:t>
      </w:r>
      <w:r>
        <w:t xml:space="preserve"> and select </w:t>
      </w:r>
      <w:r w:rsidR="00D33A95">
        <w:rPr>
          <w:b/>
          <w:shd w:val="clear" w:color="auto" w:fill="F2F2F2"/>
        </w:rPr>
        <w:t xml:space="preserve">Output </w:t>
      </w:r>
      <w:r>
        <w:t xml:space="preserve">from the dynamic content pane. </w:t>
      </w:r>
    </w:p>
    <w:p w14:paraId="017AB166" w14:textId="586E957B" w:rsidR="00975D81" w:rsidRDefault="00F340DB" w:rsidP="00D45CC1">
      <w:pPr>
        <w:pStyle w:val="LabStepScreenshotLevel2"/>
      </w:pPr>
      <w:r>
        <w:drawing>
          <wp:inline distT="0" distB="0" distL="0" distR="0" wp14:anchorId="712730DE" wp14:editId="02ED5DE0">
            <wp:extent cx="3340847" cy="1237338"/>
            <wp:effectExtent l="19050" t="19050" r="12065" b="2032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90272" cy="1255643"/>
                    </a:xfrm>
                    <a:prstGeom prst="rect">
                      <a:avLst/>
                    </a:prstGeom>
                    <a:noFill/>
                    <a:ln>
                      <a:solidFill>
                        <a:schemeClr val="tx1">
                          <a:lumMod val="50000"/>
                          <a:lumOff val="50000"/>
                        </a:schemeClr>
                      </a:solidFill>
                    </a:ln>
                  </pic:spPr>
                </pic:pic>
              </a:graphicData>
            </a:graphic>
          </wp:inline>
        </w:drawing>
      </w:r>
      <w:r w:rsidR="00975D81">
        <w:t xml:space="preserve"> </w:t>
      </w:r>
    </w:p>
    <w:p w14:paraId="5AF4384C" w14:textId="39915ABA" w:rsidR="00975D81" w:rsidRDefault="00FA15BD" w:rsidP="00D45CC1">
      <w:pPr>
        <w:pStyle w:val="LabStepNumberedLevel2"/>
      </w:pPr>
      <w:r>
        <w:t xml:space="preserve">Make sure the </w:t>
      </w:r>
      <w:r w:rsidR="00975D81">
        <w:t xml:space="preserve">dropdown </w:t>
      </w:r>
      <w:r>
        <w:t xml:space="preserve">menu </w:t>
      </w:r>
      <w:r w:rsidR="00975D81">
        <w:t xml:space="preserve">in the middle </w:t>
      </w:r>
      <w:r>
        <w:t xml:space="preserve">is set to </w:t>
      </w:r>
      <w:r w:rsidRPr="00FA15BD">
        <w:rPr>
          <w:b/>
        </w:rPr>
        <w:t>is equal to</w:t>
      </w:r>
      <w:r>
        <w:t>.</w:t>
      </w:r>
    </w:p>
    <w:p w14:paraId="662095D2" w14:textId="206287F2" w:rsidR="00975D81" w:rsidRDefault="00975D81" w:rsidP="00D45CC1">
      <w:pPr>
        <w:pStyle w:val="LabStepNumberedLevel2"/>
      </w:pPr>
      <w:r>
        <w:t>Click in the right edit box and type</w:t>
      </w:r>
      <w:r w:rsidR="00FA15BD">
        <w:t xml:space="preserve"> a string value of </w:t>
      </w:r>
      <w:r>
        <w:rPr>
          <w:rFonts w:ascii="Segoe UI" w:eastAsia="Segoe UI" w:hAnsi="Segoe UI" w:cs="Segoe UI"/>
          <w:b/>
        </w:rPr>
        <w:t>Approve</w:t>
      </w:r>
      <w:r w:rsidR="00FA15BD">
        <w:t>.</w:t>
      </w:r>
    </w:p>
    <w:p w14:paraId="0B209945" w14:textId="1B3C7E23" w:rsidR="00975D81" w:rsidRDefault="00F340DB" w:rsidP="00D45CC1">
      <w:pPr>
        <w:pStyle w:val="LabStepScreenshotLevel2"/>
      </w:pPr>
      <w:r>
        <w:drawing>
          <wp:inline distT="0" distB="0" distL="0" distR="0" wp14:anchorId="71B0D252" wp14:editId="10B6FE68">
            <wp:extent cx="3502212" cy="919331"/>
            <wp:effectExtent l="19050" t="19050" r="22225" b="14605"/>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80547" cy="939894"/>
                    </a:xfrm>
                    <a:prstGeom prst="rect">
                      <a:avLst/>
                    </a:prstGeom>
                    <a:noFill/>
                    <a:ln>
                      <a:solidFill>
                        <a:schemeClr val="tx1">
                          <a:lumMod val="50000"/>
                          <a:lumOff val="50000"/>
                        </a:schemeClr>
                      </a:solidFill>
                    </a:ln>
                  </pic:spPr>
                </pic:pic>
              </a:graphicData>
            </a:graphic>
          </wp:inline>
        </w:drawing>
      </w:r>
      <w:r w:rsidR="00975D81">
        <w:t xml:space="preserve"> </w:t>
      </w:r>
    </w:p>
    <w:p w14:paraId="779A3E99" w14:textId="2B1C4780" w:rsidR="00FA15BD" w:rsidRDefault="00B71609" w:rsidP="00D45CC1">
      <w:pPr>
        <w:pStyle w:val="LabStepNumberedLevel2"/>
      </w:pPr>
      <w:r>
        <w:t xml:space="preserve">You should see that </w:t>
      </w:r>
      <w:r w:rsidR="00FA15BD">
        <w:t xml:space="preserve">below the </w:t>
      </w:r>
      <w:r w:rsidR="00FA15BD" w:rsidRPr="00FA15BD">
        <w:rPr>
          <w:b/>
        </w:rPr>
        <w:t>Condition</w:t>
      </w:r>
      <w:r w:rsidR="00FA15BD">
        <w:t xml:space="preserve"> box, there are two more boxes </w:t>
      </w:r>
      <w:r w:rsidR="00D33A95">
        <w:t xml:space="preserve">with branches for </w:t>
      </w:r>
      <w:r w:rsidR="00FA15BD" w:rsidRPr="00FA15BD">
        <w:rPr>
          <w:b/>
        </w:rPr>
        <w:t>If yes</w:t>
      </w:r>
      <w:r w:rsidR="00FA15BD">
        <w:t xml:space="preserve"> and </w:t>
      </w:r>
      <w:r w:rsidR="00FA15BD" w:rsidRPr="00FA15BD">
        <w:rPr>
          <w:b/>
        </w:rPr>
        <w:t>If no</w:t>
      </w:r>
      <w:r w:rsidR="00FA15BD">
        <w:t>.</w:t>
      </w:r>
    </w:p>
    <w:p w14:paraId="2A18AA55" w14:textId="03B044CA" w:rsidR="00FA15BD" w:rsidRPr="00FA15BD" w:rsidRDefault="00F340DB" w:rsidP="00FA15BD">
      <w:pPr>
        <w:pStyle w:val="LabStepScreenshotLevel2"/>
      </w:pPr>
      <w:r>
        <w:drawing>
          <wp:inline distT="0" distB="0" distL="0" distR="0" wp14:anchorId="103D1C52" wp14:editId="1E9BB9C2">
            <wp:extent cx="5271837" cy="1101090"/>
            <wp:effectExtent l="19050" t="19050" r="24130" b="2286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306775" cy="1108387"/>
                    </a:xfrm>
                    <a:prstGeom prst="rect">
                      <a:avLst/>
                    </a:prstGeom>
                    <a:noFill/>
                    <a:ln>
                      <a:solidFill>
                        <a:schemeClr val="tx1">
                          <a:lumMod val="50000"/>
                          <a:lumOff val="50000"/>
                        </a:schemeClr>
                      </a:solidFill>
                    </a:ln>
                  </pic:spPr>
                </pic:pic>
              </a:graphicData>
            </a:graphic>
          </wp:inline>
        </w:drawing>
      </w:r>
    </w:p>
    <w:p w14:paraId="1455D470" w14:textId="594EACC3" w:rsidR="00EE125B" w:rsidRPr="00EE125B" w:rsidRDefault="00EE125B" w:rsidP="00EE125B">
      <w:pPr>
        <w:pStyle w:val="LabExerciseCallout"/>
      </w:pPr>
      <w:r>
        <w:lastRenderedPageBreak/>
        <w:t xml:space="preserve">Over the next few steps you will implement the logic for the </w:t>
      </w:r>
      <w:r w:rsidRPr="00EE125B">
        <w:rPr>
          <w:b/>
        </w:rPr>
        <w:t>If yes</w:t>
      </w:r>
      <w:r>
        <w:t xml:space="preserve"> branch. You will </w:t>
      </w:r>
      <w:r w:rsidR="00D33A95">
        <w:t xml:space="preserve">perform an action on </w:t>
      </w:r>
      <w:r>
        <w:t xml:space="preserve">the same </w:t>
      </w:r>
      <w:r w:rsidR="00D33A95">
        <w:t xml:space="preserve">photo </w:t>
      </w:r>
      <w:r>
        <w:t>that trigger</w:t>
      </w:r>
      <w:r w:rsidR="00BB63D6">
        <w:t>ed</w:t>
      </w:r>
      <w:r>
        <w:t xml:space="preserve"> the flow, based on </w:t>
      </w:r>
      <w:r w:rsidR="00D33A95">
        <w:t xml:space="preserve">information passed from the </w:t>
      </w:r>
      <w:r w:rsidR="00D33A95" w:rsidRPr="00D33A95">
        <w:rPr>
          <w:b/>
        </w:rPr>
        <w:t>When a file is added to a folder</w:t>
      </w:r>
      <w:r w:rsidR="00D33A95">
        <w:t xml:space="preserve"> trigger</w:t>
      </w:r>
      <w:r>
        <w:t>.</w:t>
      </w:r>
    </w:p>
    <w:p w14:paraId="7E968A32" w14:textId="05F9CC9C" w:rsidR="00975D81" w:rsidRDefault="00975D81" w:rsidP="00B77D5E">
      <w:pPr>
        <w:pStyle w:val="LabStepNumbered"/>
      </w:pPr>
      <w:r w:rsidRPr="00EE125B">
        <w:rPr>
          <w:rFonts w:ascii="Segoe UI" w:eastAsia="Segoe UI" w:hAnsi="Segoe UI" w:cs="Segoe UI"/>
        </w:rPr>
        <w:t>I</w:t>
      </w:r>
      <w:r w:rsidR="00FA15BD" w:rsidRPr="00EE125B">
        <w:rPr>
          <w:rFonts w:ascii="Segoe UI" w:eastAsia="Segoe UI" w:hAnsi="Segoe UI" w:cs="Segoe UI"/>
        </w:rPr>
        <w:t xml:space="preserve">n the </w:t>
      </w:r>
      <w:r w:rsidR="00FA15BD" w:rsidRPr="00EE125B">
        <w:rPr>
          <w:rFonts w:ascii="Segoe UI" w:eastAsia="Segoe UI" w:hAnsi="Segoe UI" w:cs="Segoe UI"/>
          <w:b/>
        </w:rPr>
        <w:t>If yes</w:t>
      </w:r>
      <w:r w:rsidRPr="00EE125B">
        <w:rPr>
          <w:rFonts w:ascii="Segoe UI" w:eastAsia="Segoe UI" w:hAnsi="Segoe UI" w:cs="Segoe UI"/>
        </w:rPr>
        <w:t xml:space="preserve"> branch, add an ac</w:t>
      </w:r>
      <w:r>
        <w:t xml:space="preserve">tion to </w:t>
      </w:r>
      <w:r w:rsidR="00D33A95">
        <w:t xml:space="preserve">move the photo from the </w:t>
      </w:r>
      <w:r w:rsidR="00D33A95" w:rsidRPr="00D33A95">
        <w:rPr>
          <w:b/>
        </w:rPr>
        <w:t>Submitted</w:t>
      </w:r>
      <w:r w:rsidR="00D33A95">
        <w:t xml:space="preserve"> document library to the </w:t>
      </w:r>
      <w:r w:rsidR="00D33A95" w:rsidRPr="00D33A95">
        <w:rPr>
          <w:b/>
        </w:rPr>
        <w:t>Approved</w:t>
      </w:r>
      <w:r w:rsidR="00D33A95">
        <w:t xml:space="preserve"> document library</w:t>
      </w:r>
      <w:r w:rsidR="00FA15BD">
        <w:t>.</w:t>
      </w:r>
    </w:p>
    <w:p w14:paraId="7040A1B6" w14:textId="77777777" w:rsidR="00975D81" w:rsidRDefault="00975D81" w:rsidP="00D45CC1">
      <w:pPr>
        <w:pStyle w:val="LabStepNumberedLevel2"/>
      </w:pPr>
      <w:r>
        <w:t xml:space="preserve">In the left </w:t>
      </w:r>
      <w:r>
        <w:rPr>
          <w:rFonts w:ascii="Segoe UI" w:eastAsia="Segoe UI" w:hAnsi="Segoe UI" w:cs="Segoe UI"/>
          <w:b/>
        </w:rPr>
        <w:t xml:space="preserve">“If yes” </w:t>
      </w:r>
      <w:r>
        <w:t xml:space="preserve">box, click </w:t>
      </w:r>
      <w:r>
        <w:rPr>
          <w:rFonts w:ascii="Segoe UI" w:eastAsia="Segoe UI" w:hAnsi="Segoe UI" w:cs="Segoe UI"/>
          <w:b/>
          <w:shd w:val="clear" w:color="auto" w:fill="F2F2F2"/>
        </w:rPr>
        <w:t>Add an action</w:t>
      </w:r>
      <w:r>
        <w:t xml:space="preserve"> </w:t>
      </w:r>
    </w:p>
    <w:p w14:paraId="7A88C590" w14:textId="77777777" w:rsidR="00975D81" w:rsidRDefault="00975D81" w:rsidP="00D45CC1">
      <w:pPr>
        <w:pStyle w:val="LabStepScreenshotLevel2"/>
      </w:pPr>
      <w:r w:rsidRPr="00C01E1E">
        <w:drawing>
          <wp:inline distT="0" distB="0" distL="0" distR="0" wp14:anchorId="09D67272" wp14:editId="110CE931">
            <wp:extent cx="3317495" cy="872490"/>
            <wp:effectExtent l="19050" t="19050" r="16510" b="22860"/>
            <wp:docPr id="6894" name="Picture 6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4" name="Picture 6894"/>
                    <pic:cNvPicPr/>
                  </pic:nvPicPr>
                  <pic:blipFill>
                    <a:blip r:embed="rId75"/>
                    <a:stretch>
                      <a:fillRect/>
                    </a:stretch>
                  </pic:blipFill>
                  <pic:spPr>
                    <a:xfrm>
                      <a:off x="0" y="0"/>
                      <a:ext cx="3357335" cy="882968"/>
                    </a:xfrm>
                    <a:prstGeom prst="rect">
                      <a:avLst/>
                    </a:prstGeom>
                    <a:ln>
                      <a:solidFill>
                        <a:schemeClr val="tx1">
                          <a:lumMod val="65000"/>
                          <a:lumOff val="35000"/>
                        </a:schemeClr>
                      </a:solidFill>
                    </a:ln>
                  </pic:spPr>
                </pic:pic>
              </a:graphicData>
            </a:graphic>
          </wp:inline>
        </w:drawing>
      </w:r>
      <w:r>
        <w:t xml:space="preserve">  </w:t>
      </w:r>
    </w:p>
    <w:p w14:paraId="6C102EA7" w14:textId="7936857E" w:rsidR="00975D81" w:rsidRDefault="00EE125B" w:rsidP="00EE125B">
      <w:pPr>
        <w:pStyle w:val="LabStepNumberedLevel2"/>
      </w:pPr>
      <w:r>
        <w:t xml:space="preserve">Search for </w:t>
      </w:r>
      <w:r w:rsidRPr="00EE125B">
        <w:rPr>
          <w:b/>
        </w:rPr>
        <w:t xml:space="preserve">SharePoint </w:t>
      </w:r>
      <w:r w:rsidR="00D33A95">
        <w:rPr>
          <w:b/>
        </w:rPr>
        <w:t>Move File</w:t>
      </w:r>
      <w:r>
        <w:t>.</w:t>
      </w:r>
      <w:r w:rsidR="00975D81">
        <w:t xml:space="preserve"> </w:t>
      </w:r>
    </w:p>
    <w:p w14:paraId="43DABAEC" w14:textId="4000BC78" w:rsidR="00975D81" w:rsidRDefault="00975D81" w:rsidP="00D45CC1">
      <w:pPr>
        <w:pStyle w:val="LabStepNumberedLevel2"/>
      </w:pPr>
      <w:r>
        <w:t>Select</w:t>
      </w:r>
      <w:r w:rsidR="00D33A95">
        <w:t xml:space="preserve"> the </w:t>
      </w:r>
      <w:r w:rsidRPr="00EE125B">
        <w:t xml:space="preserve">SharePoint </w:t>
      </w:r>
      <w:r w:rsidR="00D33A95" w:rsidRPr="00D33A95">
        <w:rPr>
          <w:b/>
        </w:rPr>
        <w:t>Move file</w:t>
      </w:r>
      <w:r w:rsidR="00D33A95">
        <w:t xml:space="preserve"> action.</w:t>
      </w:r>
    </w:p>
    <w:p w14:paraId="3941CC1F" w14:textId="71D298F8" w:rsidR="00975D81" w:rsidRDefault="00F340DB" w:rsidP="00D45CC1">
      <w:pPr>
        <w:pStyle w:val="LabStepScreenshotLevel2"/>
      </w:pPr>
      <w:r>
        <w:drawing>
          <wp:inline distT="0" distB="0" distL="0" distR="0" wp14:anchorId="26BD874A" wp14:editId="76F80287">
            <wp:extent cx="1887918" cy="1436370"/>
            <wp:effectExtent l="19050" t="19050" r="17145" b="1143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t="25452"/>
                    <a:stretch/>
                  </pic:blipFill>
                  <pic:spPr bwMode="auto">
                    <a:xfrm>
                      <a:off x="0" y="0"/>
                      <a:ext cx="1985010" cy="1510240"/>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r w:rsidR="00975D81">
        <w:t xml:space="preserve">  </w:t>
      </w:r>
    </w:p>
    <w:p w14:paraId="2C4099AE" w14:textId="0EEDB445" w:rsidR="00975D81" w:rsidRDefault="00975D81" w:rsidP="00D45CC1">
      <w:pPr>
        <w:pStyle w:val="LabStepNumberedLevel2"/>
      </w:pPr>
      <w:r>
        <w:t xml:space="preserve">Set </w:t>
      </w:r>
      <w:r w:rsidR="005352D1" w:rsidRPr="005352D1">
        <w:rPr>
          <w:b/>
        </w:rPr>
        <w:t>Current</w:t>
      </w:r>
      <w:r w:rsidR="005352D1">
        <w:t xml:space="preserve"> </w:t>
      </w:r>
      <w:r w:rsidRPr="005352D1">
        <w:rPr>
          <w:b/>
        </w:rPr>
        <w:t>Site Address</w:t>
      </w:r>
      <w:r>
        <w:t xml:space="preserve"> to your SharePoint URL. </w:t>
      </w:r>
    </w:p>
    <w:p w14:paraId="45546893" w14:textId="113C9F59" w:rsidR="00975D81" w:rsidRDefault="00975D81" w:rsidP="00D45CC1">
      <w:pPr>
        <w:pStyle w:val="LabStepNumberedLevel2"/>
      </w:pPr>
      <w:r>
        <w:t xml:space="preserve">Set </w:t>
      </w:r>
      <w:r w:rsidR="005352D1" w:rsidRPr="005352D1">
        <w:rPr>
          <w:b/>
        </w:rPr>
        <w:t>File to move</w:t>
      </w:r>
      <w:r w:rsidR="005352D1">
        <w:t xml:space="preserve"> to the </w:t>
      </w:r>
      <w:r w:rsidR="00A1610D">
        <w:rPr>
          <w:b/>
        </w:rPr>
        <w:t>Identifier</w:t>
      </w:r>
      <w:r w:rsidR="005352D1">
        <w:t xml:space="preserve"> parameter from the </w:t>
      </w:r>
      <w:r w:rsidR="005352D1" w:rsidRPr="005352D1">
        <w:rPr>
          <w:b/>
        </w:rPr>
        <w:t xml:space="preserve">When a file is </w:t>
      </w:r>
      <w:r w:rsidR="00A1610D">
        <w:rPr>
          <w:b/>
        </w:rPr>
        <w:t>created</w:t>
      </w:r>
      <w:r w:rsidR="005352D1" w:rsidRPr="005352D1">
        <w:rPr>
          <w:b/>
        </w:rPr>
        <w:t xml:space="preserve"> </w:t>
      </w:r>
      <w:r w:rsidR="00A1610D">
        <w:rPr>
          <w:b/>
        </w:rPr>
        <w:t>(properties only)</w:t>
      </w:r>
      <w:r w:rsidR="005352D1">
        <w:t xml:space="preserve"> trigger.</w:t>
      </w:r>
    </w:p>
    <w:p w14:paraId="0E7C08F7" w14:textId="00E84D5B" w:rsidR="00A1610D" w:rsidRDefault="00A1610D" w:rsidP="00A1610D">
      <w:pPr>
        <w:pStyle w:val="LabStepScreenshotLevel2"/>
      </w:pPr>
      <w:r>
        <w:drawing>
          <wp:inline distT="0" distB="0" distL="0" distR="0" wp14:anchorId="57414861" wp14:editId="7EF52705">
            <wp:extent cx="3779866" cy="1395903"/>
            <wp:effectExtent l="19050" t="19050" r="11430" b="139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869157" cy="1428878"/>
                    </a:xfrm>
                    <a:prstGeom prst="rect">
                      <a:avLst/>
                    </a:prstGeom>
                    <a:noFill/>
                    <a:ln>
                      <a:solidFill>
                        <a:schemeClr val="tx1">
                          <a:lumMod val="50000"/>
                          <a:lumOff val="50000"/>
                        </a:schemeClr>
                      </a:solidFill>
                    </a:ln>
                  </pic:spPr>
                </pic:pic>
              </a:graphicData>
            </a:graphic>
          </wp:inline>
        </w:drawing>
      </w:r>
    </w:p>
    <w:p w14:paraId="3C759229" w14:textId="49138FAF" w:rsidR="005352D1" w:rsidRDefault="005352D1" w:rsidP="005352D1">
      <w:pPr>
        <w:pStyle w:val="LabStepNumberedLevel2"/>
      </w:pPr>
      <w:r>
        <w:t xml:space="preserve">Set </w:t>
      </w:r>
      <w:r>
        <w:rPr>
          <w:b/>
        </w:rPr>
        <w:t>Destination</w:t>
      </w:r>
      <w:r>
        <w:t xml:space="preserve"> </w:t>
      </w:r>
      <w:r w:rsidRPr="005352D1">
        <w:rPr>
          <w:b/>
        </w:rPr>
        <w:t>Site Address</w:t>
      </w:r>
      <w:r>
        <w:t xml:space="preserve"> to your SharePoint URL. </w:t>
      </w:r>
    </w:p>
    <w:p w14:paraId="523CAA5D" w14:textId="62AB036C" w:rsidR="00975D81" w:rsidRDefault="005352D1" w:rsidP="00D45CC1">
      <w:pPr>
        <w:pStyle w:val="LabStepNumberedLevel2"/>
      </w:pPr>
      <w:r>
        <w:t xml:space="preserve">Set the </w:t>
      </w:r>
      <w:r w:rsidRPr="005352D1">
        <w:rPr>
          <w:b/>
        </w:rPr>
        <w:t>Destination folder</w:t>
      </w:r>
      <w:r>
        <w:t xml:space="preserve"> to the </w:t>
      </w:r>
      <w:r w:rsidRPr="005352D1">
        <w:rPr>
          <w:b/>
        </w:rPr>
        <w:t>/Approved</w:t>
      </w:r>
      <w:r>
        <w:t xml:space="preserve"> document library.</w:t>
      </w:r>
    </w:p>
    <w:p w14:paraId="55AF34E7" w14:textId="23BEDCB2" w:rsidR="005352D1" w:rsidRDefault="005352D1" w:rsidP="00D45CC1">
      <w:pPr>
        <w:pStyle w:val="LabStepNumberedLevel2"/>
      </w:pPr>
      <w:r>
        <w:t xml:space="preserve">Set </w:t>
      </w:r>
      <w:r w:rsidRPr="005352D1">
        <w:rPr>
          <w:b/>
        </w:rPr>
        <w:t>If another file is already there</w:t>
      </w:r>
      <w:r>
        <w:t xml:space="preserve"> to </w:t>
      </w:r>
      <w:r w:rsidR="00A1610D">
        <w:rPr>
          <w:b/>
        </w:rPr>
        <w:t>Move with a new name</w:t>
      </w:r>
      <w:r>
        <w:t>.</w:t>
      </w:r>
    </w:p>
    <w:p w14:paraId="70A6F0D1" w14:textId="56DE3F39" w:rsidR="007D478D" w:rsidRDefault="00975D81" w:rsidP="00D45CC1">
      <w:pPr>
        <w:pStyle w:val="LabStepScreenshotLevel2"/>
      </w:pPr>
      <w:r>
        <w:t xml:space="preserve"> </w:t>
      </w:r>
      <w:r w:rsidR="00A1610D">
        <w:drawing>
          <wp:inline distT="0" distB="0" distL="0" distR="0" wp14:anchorId="09E68874" wp14:editId="0745C86E">
            <wp:extent cx="3077318" cy="1255222"/>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096070" cy="1262871"/>
                    </a:xfrm>
                    <a:prstGeom prst="rect">
                      <a:avLst/>
                    </a:prstGeom>
                    <a:noFill/>
                    <a:ln>
                      <a:noFill/>
                    </a:ln>
                  </pic:spPr>
                </pic:pic>
              </a:graphicData>
            </a:graphic>
          </wp:inline>
        </w:drawing>
      </w:r>
    </w:p>
    <w:p w14:paraId="0F63E7DF" w14:textId="777B3017" w:rsidR="005352D1" w:rsidRDefault="005352D1" w:rsidP="005352D1">
      <w:pPr>
        <w:pStyle w:val="LabStepNumbered"/>
      </w:pPr>
      <w:r w:rsidRPr="00EE125B">
        <w:rPr>
          <w:rFonts w:ascii="Segoe UI" w:eastAsia="Segoe UI" w:hAnsi="Segoe UI" w:cs="Segoe UI"/>
        </w:rPr>
        <w:lastRenderedPageBreak/>
        <w:t xml:space="preserve">In the </w:t>
      </w:r>
      <w:r w:rsidRPr="00EE125B">
        <w:rPr>
          <w:rFonts w:ascii="Segoe UI" w:eastAsia="Segoe UI" w:hAnsi="Segoe UI" w:cs="Segoe UI"/>
          <w:b/>
        </w:rPr>
        <w:t xml:space="preserve">If </w:t>
      </w:r>
      <w:r>
        <w:rPr>
          <w:rFonts w:ascii="Segoe UI" w:eastAsia="Segoe UI" w:hAnsi="Segoe UI" w:cs="Segoe UI"/>
          <w:b/>
        </w:rPr>
        <w:t>no</w:t>
      </w:r>
      <w:r w:rsidRPr="00EE125B">
        <w:rPr>
          <w:rFonts w:ascii="Segoe UI" w:eastAsia="Segoe UI" w:hAnsi="Segoe UI" w:cs="Segoe UI"/>
        </w:rPr>
        <w:t xml:space="preserve"> branch, add an ac</w:t>
      </w:r>
      <w:r>
        <w:t xml:space="preserve">tion to delete the photo from the </w:t>
      </w:r>
      <w:r w:rsidRPr="00D33A95">
        <w:rPr>
          <w:b/>
        </w:rPr>
        <w:t>Submitted</w:t>
      </w:r>
      <w:r>
        <w:t xml:space="preserve"> document library.</w:t>
      </w:r>
    </w:p>
    <w:p w14:paraId="0E5C2CBA" w14:textId="50F88A4E" w:rsidR="005352D1" w:rsidRDefault="005352D1" w:rsidP="005352D1">
      <w:pPr>
        <w:pStyle w:val="LabStepNumberedLevel2"/>
      </w:pPr>
      <w:r>
        <w:t xml:space="preserve">In the left </w:t>
      </w:r>
      <w:r>
        <w:rPr>
          <w:rFonts w:ascii="Segoe UI" w:eastAsia="Segoe UI" w:hAnsi="Segoe UI" w:cs="Segoe UI"/>
          <w:b/>
        </w:rPr>
        <w:t xml:space="preserve">“If no” </w:t>
      </w:r>
      <w:r>
        <w:t xml:space="preserve">box, click </w:t>
      </w:r>
      <w:r>
        <w:rPr>
          <w:rFonts w:ascii="Segoe UI" w:eastAsia="Segoe UI" w:hAnsi="Segoe UI" w:cs="Segoe UI"/>
          <w:b/>
          <w:shd w:val="clear" w:color="auto" w:fill="F2F2F2"/>
        </w:rPr>
        <w:t>Add an action</w:t>
      </w:r>
      <w:r>
        <w:t xml:space="preserve"> </w:t>
      </w:r>
    </w:p>
    <w:p w14:paraId="1F0E43CE" w14:textId="148BA6F8" w:rsidR="001C3450" w:rsidRDefault="001C3450" w:rsidP="00D45CC1">
      <w:pPr>
        <w:pStyle w:val="LabStepScreenshotLevel2"/>
      </w:pPr>
      <w:r>
        <w:drawing>
          <wp:inline distT="0" distB="0" distL="0" distR="0" wp14:anchorId="197A4AAA" wp14:editId="79DFDC70">
            <wp:extent cx="3596986" cy="905908"/>
            <wp:effectExtent l="19050" t="19050" r="22860" b="2794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724939" cy="938133"/>
                    </a:xfrm>
                    <a:prstGeom prst="rect">
                      <a:avLst/>
                    </a:prstGeom>
                    <a:noFill/>
                    <a:ln>
                      <a:solidFill>
                        <a:schemeClr val="tx1">
                          <a:lumMod val="50000"/>
                          <a:lumOff val="50000"/>
                        </a:schemeClr>
                      </a:solidFill>
                    </a:ln>
                  </pic:spPr>
                </pic:pic>
              </a:graphicData>
            </a:graphic>
          </wp:inline>
        </w:drawing>
      </w:r>
    </w:p>
    <w:p w14:paraId="4C913A2E" w14:textId="5FFB770B" w:rsidR="00D33A95" w:rsidRDefault="005352D1" w:rsidP="00D33A95">
      <w:pPr>
        <w:pStyle w:val="LabStepNumberedLevel2"/>
      </w:pPr>
      <w:r>
        <w:t xml:space="preserve">Add a SharePoint </w:t>
      </w:r>
      <w:r w:rsidRPr="005352D1">
        <w:rPr>
          <w:b/>
        </w:rPr>
        <w:t>Delete file</w:t>
      </w:r>
      <w:r>
        <w:t xml:space="preserve"> action.</w:t>
      </w:r>
    </w:p>
    <w:p w14:paraId="1BCA4B0A" w14:textId="23266A1F" w:rsidR="005352D1" w:rsidRDefault="005352D1" w:rsidP="005352D1">
      <w:pPr>
        <w:pStyle w:val="LabStepNumberedLevel2"/>
      </w:pPr>
      <w:r>
        <w:t xml:space="preserve">Set </w:t>
      </w:r>
      <w:r w:rsidRPr="005352D1">
        <w:rPr>
          <w:b/>
        </w:rPr>
        <w:t>Site Address</w:t>
      </w:r>
      <w:r>
        <w:t xml:space="preserve"> to your SharePoint URL. </w:t>
      </w:r>
    </w:p>
    <w:p w14:paraId="13C1E23C" w14:textId="21A2024F" w:rsidR="005352D1" w:rsidRDefault="005352D1" w:rsidP="005352D1">
      <w:pPr>
        <w:pStyle w:val="LabStepNumberedLevel2"/>
      </w:pPr>
      <w:r>
        <w:t xml:space="preserve">Set the </w:t>
      </w:r>
      <w:r w:rsidRPr="005352D1">
        <w:rPr>
          <w:b/>
        </w:rPr>
        <w:t>File Identifier</w:t>
      </w:r>
      <w:r>
        <w:t xml:space="preserve"> parameter to the </w:t>
      </w:r>
      <w:r w:rsidRPr="005352D1">
        <w:rPr>
          <w:b/>
        </w:rPr>
        <w:t>Identifier</w:t>
      </w:r>
      <w:r>
        <w:t xml:space="preserve"> output parameter from the </w:t>
      </w:r>
      <w:r w:rsidRPr="005352D1">
        <w:rPr>
          <w:b/>
        </w:rPr>
        <w:t xml:space="preserve">When a file is </w:t>
      </w:r>
      <w:r w:rsidR="00A1610D">
        <w:rPr>
          <w:b/>
        </w:rPr>
        <w:t xml:space="preserve">created (properties only) </w:t>
      </w:r>
      <w:r>
        <w:t>trigger</w:t>
      </w:r>
    </w:p>
    <w:p w14:paraId="096845EE" w14:textId="4E62CB38" w:rsidR="001C3450" w:rsidRDefault="00A1610D" w:rsidP="00D45CC1">
      <w:pPr>
        <w:pStyle w:val="LabStepScreenshotLevel2"/>
      </w:pPr>
      <w:r>
        <w:drawing>
          <wp:inline distT="0" distB="0" distL="0" distR="0" wp14:anchorId="682B7B9F" wp14:editId="264E03DD">
            <wp:extent cx="3098223" cy="1137323"/>
            <wp:effectExtent l="19050" t="19050" r="26035" b="2476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3126732" cy="1147788"/>
                    </a:xfrm>
                    <a:prstGeom prst="rect">
                      <a:avLst/>
                    </a:prstGeom>
                    <a:noFill/>
                    <a:ln>
                      <a:solidFill>
                        <a:schemeClr val="tx1">
                          <a:lumMod val="50000"/>
                          <a:lumOff val="50000"/>
                        </a:schemeClr>
                      </a:solidFill>
                    </a:ln>
                  </pic:spPr>
                </pic:pic>
              </a:graphicData>
            </a:graphic>
          </wp:inline>
        </w:drawing>
      </w:r>
    </w:p>
    <w:p w14:paraId="033D313C" w14:textId="43ABD50A" w:rsidR="00D33A95" w:rsidRDefault="005352D1" w:rsidP="005352D1">
      <w:pPr>
        <w:pStyle w:val="LabStepNumbered"/>
      </w:pPr>
      <w:r>
        <w:t>Save your work on the Photo Approval flow.</w:t>
      </w:r>
    </w:p>
    <w:p w14:paraId="3218A87D" w14:textId="1B5A7763" w:rsidR="005352D1" w:rsidRDefault="005352D1" w:rsidP="005352D1">
      <w:pPr>
        <w:pStyle w:val="LabStepNumberedLevel2"/>
      </w:pPr>
      <w:r>
        <w:t xml:space="preserve">Click the </w:t>
      </w:r>
      <w:r w:rsidRPr="005352D1">
        <w:rPr>
          <w:b/>
        </w:rPr>
        <w:t>Save</w:t>
      </w:r>
      <w:r>
        <w:t xml:space="preserve"> button at the top right to save your work.</w:t>
      </w:r>
    </w:p>
    <w:p w14:paraId="4325C74F" w14:textId="4F98A75B" w:rsidR="001C3450" w:rsidRDefault="001C3450" w:rsidP="00D45CC1">
      <w:pPr>
        <w:pStyle w:val="LabStepScreenshotLevel2"/>
      </w:pPr>
      <w:r>
        <w:drawing>
          <wp:inline distT="0" distB="0" distL="0" distR="0" wp14:anchorId="5FF70B71" wp14:editId="185D5733">
            <wp:extent cx="6084248" cy="1892877"/>
            <wp:effectExtent l="19050" t="19050" r="12065" b="1270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6208377" cy="1931495"/>
                    </a:xfrm>
                    <a:prstGeom prst="rect">
                      <a:avLst/>
                    </a:prstGeom>
                    <a:noFill/>
                    <a:ln>
                      <a:solidFill>
                        <a:schemeClr val="tx1">
                          <a:lumMod val="50000"/>
                          <a:lumOff val="50000"/>
                        </a:schemeClr>
                      </a:solidFill>
                    </a:ln>
                  </pic:spPr>
                </pic:pic>
              </a:graphicData>
            </a:graphic>
          </wp:inline>
        </w:drawing>
      </w:r>
    </w:p>
    <w:p w14:paraId="2E592DD1" w14:textId="4386F21E" w:rsidR="00D33A95" w:rsidRDefault="005352D1" w:rsidP="00D33A95">
      <w:pPr>
        <w:pStyle w:val="LabStepNumberedLevel2"/>
      </w:pPr>
      <w:r>
        <w:t xml:space="preserve">Click the </w:t>
      </w:r>
      <w:proofErr w:type="gramStart"/>
      <w:r>
        <w:t>back arrow</w:t>
      </w:r>
      <w:proofErr w:type="gramEnd"/>
      <w:r>
        <w:t xml:space="preserve"> button to move back to the page which shows the flow run history.</w:t>
      </w:r>
    </w:p>
    <w:p w14:paraId="229DF0AD" w14:textId="5BCB447A" w:rsidR="001C3450" w:rsidRDefault="001C3450" w:rsidP="00D45CC1">
      <w:pPr>
        <w:pStyle w:val="LabStepScreenshotLevel2"/>
      </w:pPr>
      <w:r>
        <w:drawing>
          <wp:inline distT="0" distB="0" distL="0" distR="0" wp14:anchorId="3D8F2307" wp14:editId="2713EAF3">
            <wp:extent cx="3683578" cy="1227860"/>
            <wp:effectExtent l="19050" t="19050" r="12700" b="10795"/>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831935" cy="1277312"/>
                    </a:xfrm>
                    <a:prstGeom prst="rect">
                      <a:avLst/>
                    </a:prstGeom>
                    <a:noFill/>
                    <a:ln>
                      <a:solidFill>
                        <a:schemeClr val="tx1">
                          <a:lumMod val="50000"/>
                          <a:lumOff val="50000"/>
                        </a:schemeClr>
                      </a:solidFill>
                    </a:ln>
                  </pic:spPr>
                </pic:pic>
              </a:graphicData>
            </a:graphic>
          </wp:inline>
        </w:drawing>
      </w:r>
    </w:p>
    <w:p w14:paraId="200EF542" w14:textId="571D1A5C" w:rsidR="005352D1" w:rsidRDefault="005352D1" w:rsidP="005352D1">
      <w:pPr>
        <w:pStyle w:val="LabStepNumberedLevel2"/>
      </w:pPr>
      <w:r>
        <w:t xml:space="preserve">At this point, the </w:t>
      </w:r>
      <w:r w:rsidR="00943983">
        <w:rPr>
          <w:b/>
        </w:rPr>
        <w:t>Runs</w:t>
      </w:r>
      <w:r>
        <w:t xml:space="preserve"> list should be empty.</w:t>
      </w:r>
    </w:p>
    <w:p w14:paraId="7FF49FD6" w14:textId="2E2F30BC" w:rsidR="001C3450" w:rsidRDefault="001C3450" w:rsidP="00D45CC1">
      <w:pPr>
        <w:pStyle w:val="LabStepScreenshotLevel2"/>
      </w:pPr>
    </w:p>
    <w:p w14:paraId="4B6226BA" w14:textId="5E3F8C89" w:rsidR="002E0197" w:rsidRDefault="002E0197" w:rsidP="002E0197">
      <w:pPr>
        <w:pStyle w:val="Heading3"/>
      </w:pPr>
      <w:r>
        <w:lastRenderedPageBreak/>
        <w:t xml:space="preserve">Exercise </w:t>
      </w:r>
      <w:r w:rsidR="00DC299E">
        <w:t>4</w:t>
      </w:r>
      <w:r>
        <w:t xml:space="preserve">: </w:t>
      </w:r>
      <w:r w:rsidR="00DC299E">
        <w:t xml:space="preserve">Test the Photo </w:t>
      </w:r>
      <w:r>
        <w:t>Approval Flow</w:t>
      </w:r>
    </w:p>
    <w:p w14:paraId="0F74829E" w14:textId="08293D68" w:rsidR="002E0197" w:rsidRDefault="002E0197" w:rsidP="002E0197">
      <w:pPr>
        <w:pStyle w:val="LabExerciseLeadIn"/>
        <w:shd w:val="clear" w:color="auto" w:fill="auto"/>
      </w:pPr>
      <w:r>
        <w:t xml:space="preserve">In this exercise, you will </w:t>
      </w:r>
      <w:r w:rsidR="00943983">
        <w:t xml:space="preserve">test the approval process that you have created to approve or reject photo that have been uploaded to the </w:t>
      </w:r>
      <w:r w:rsidR="00943983" w:rsidRPr="00943983">
        <w:rPr>
          <w:b/>
        </w:rPr>
        <w:t>Submitted</w:t>
      </w:r>
      <w:r w:rsidR="00943983">
        <w:t xml:space="preserve"> document library</w:t>
      </w:r>
      <w:r>
        <w:t>.</w:t>
      </w:r>
    </w:p>
    <w:p w14:paraId="2D074633" w14:textId="77777777" w:rsidR="002E0197" w:rsidRDefault="002E0197" w:rsidP="002E0197">
      <w:pPr>
        <w:pStyle w:val="LabStepNumbered"/>
        <w:numPr>
          <w:ilvl w:val="0"/>
          <w:numId w:val="18"/>
        </w:numPr>
      </w:pPr>
      <w:r>
        <w:t xml:space="preserve">Delete all existing photos from the </w:t>
      </w:r>
      <w:r w:rsidR="00316F45" w:rsidRPr="002E0197">
        <w:rPr>
          <w:b/>
        </w:rPr>
        <w:t>Submitted</w:t>
      </w:r>
      <w:r w:rsidR="00316F45">
        <w:t xml:space="preserve"> </w:t>
      </w:r>
      <w:r>
        <w:t>document library before you start your testing.</w:t>
      </w:r>
    </w:p>
    <w:p w14:paraId="473321FF" w14:textId="77777777" w:rsidR="002E0197" w:rsidRDefault="002E0197" w:rsidP="002E0197">
      <w:pPr>
        <w:pStyle w:val="LabStepNumberedLevel2"/>
        <w:numPr>
          <w:ilvl w:val="1"/>
          <w:numId w:val="18"/>
        </w:numPr>
      </w:pPr>
      <w:r>
        <w:t xml:space="preserve">In a separate browser tab, return to your SharePoint site and navigate to the </w:t>
      </w:r>
      <w:r w:rsidRPr="00010CD3">
        <w:rPr>
          <w:b/>
        </w:rPr>
        <w:t>Submitted</w:t>
      </w:r>
      <w:r>
        <w:t xml:space="preserve"> document library.</w:t>
      </w:r>
    </w:p>
    <w:p w14:paraId="5123A622" w14:textId="7A8D6808" w:rsidR="00316F45" w:rsidRDefault="002E0197" w:rsidP="002E0197">
      <w:pPr>
        <w:pStyle w:val="LabStepNumberedLevel2"/>
        <w:numPr>
          <w:ilvl w:val="1"/>
          <w:numId w:val="18"/>
        </w:numPr>
      </w:pPr>
      <w:r>
        <w:t>D</w:t>
      </w:r>
      <w:r w:rsidR="00316F45">
        <w:t xml:space="preserve">elete all the files </w:t>
      </w:r>
      <w:r>
        <w:t xml:space="preserve">from the </w:t>
      </w:r>
      <w:r w:rsidRPr="00010CD3">
        <w:rPr>
          <w:b/>
        </w:rPr>
        <w:t>Submitted</w:t>
      </w:r>
      <w:r>
        <w:t xml:space="preserve"> document library</w:t>
      </w:r>
      <w:r w:rsidR="00316F45">
        <w:t>.</w:t>
      </w:r>
    </w:p>
    <w:p w14:paraId="519D75F4" w14:textId="6B78722D" w:rsidR="001C3450" w:rsidRDefault="001C3450" w:rsidP="001C3450">
      <w:pPr>
        <w:pStyle w:val="LabStepNumbered"/>
      </w:pPr>
      <w:r>
        <w:t xml:space="preserve">Run the </w:t>
      </w:r>
      <w:r w:rsidR="00316F45" w:rsidRPr="002E0197">
        <w:rPr>
          <w:b/>
        </w:rPr>
        <w:t>Photo Tracker</w:t>
      </w:r>
      <w:r w:rsidR="00316F45">
        <w:t xml:space="preserve"> app and upload a new photo.</w:t>
      </w:r>
    </w:p>
    <w:p w14:paraId="3E94F5C8" w14:textId="7BBFEB4B" w:rsidR="002E0197" w:rsidRDefault="002E0197" w:rsidP="002E0197">
      <w:pPr>
        <w:pStyle w:val="LabStepNumbered"/>
      </w:pPr>
      <w:r>
        <w:t xml:space="preserve">Return to the </w:t>
      </w:r>
      <w:r w:rsidRPr="002E0197">
        <w:rPr>
          <w:b/>
        </w:rPr>
        <w:t>Submitted</w:t>
      </w:r>
      <w:r>
        <w:t xml:space="preserve"> document library in SharePoint and verify the file has been uploaded.</w:t>
      </w:r>
    </w:p>
    <w:p w14:paraId="404B2A73" w14:textId="0CE4A9CB" w:rsidR="00BE2C1A" w:rsidRDefault="00BE2C1A" w:rsidP="00BE2C1A">
      <w:pPr>
        <w:pStyle w:val="LabExerciseCallout"/>
      </w:pPr>
      <w:r>
        <w:t>It is important to note that the support for running approvals with the Power Automate service is not configured at the time when you create a Power Apps environment. Instead, Power Apps configures approvals in the default environment on-demand the first time an approval process is started. If this is the first time you have run a Power Automate service approval in your lab environment, it can take up to 5-10 minutes before you will see the email in the following step. That's because the provisioning process to configure Power Automate approvals involves creating and initializing the Common Data Service database.</w:t>
      </w:r>
    </w:p>
    <w:p w14:paraId="0CB29B54" w14:textId="5933A66A" w:rsidR="002E0197" w:rsidRDefault="002E0197" w:rsidP="002E0197">
      <w:pPr>
        <w:pStyle w:val="LabStepNumbered"/>
      </w:pPr>
      <w:r>
        <w:t>Open Outlook and find the approval email.</w:t>
      </w:r>
    </w:p>
    <w:p w14:paraId="12F7823A" w14:textId="03306472" w:rsidR="002E0197" w:rsidRDefault="002E0197" w:rsidP="002E0197">
      <w:pPr>
        <w:pStyle w:val="LabStepNumberedLevel2"/>
      </w:pPr>
      <w:r>
        <w:t>Open Outlook and find the email sent for the approval</w:t>
      </w:r>
      <w:r w:rsidR="00010CD3">
        <w:t xml:space="preserve"> </w:t>
      </w:r>
      <w:r w:rsidR="00010CD3" w:rsidRPr="00010CD3">
        <w:rPr>
          <w:i/>
        </w:rPr>
        <w:t xml:space="preserve">(you might have to wait before the </w:t>
      </w:r>
      <w:r w:rsidR="002A2FC1">
        <w:rPr>
          <w:i/>
        </w:rPr>
        <w:t xml:space="preserve">first </w:t>
      </w:r>
      <w:r w:rsidR="00010CD3" w:rsidRPr="00010CD3">
        <w:rPr>
          <w:i/>
        </w:rPr>
        <w:t>message appears</w:t>
      </w:r>
      <w:proofErr w:type="gramStart"/>
      <w:r w:rsidR="00010CD3" w:rsidRPr="00010CD3">
        <w:rPr>
          <w:i/>
        </w:rPr>
        <w:t>)</w:t>
      </w:r>
      <w:r w:rsidR="00010CD3">
        <w:t xml:space="preserve"> </w:t>
      </w:r>
      <w:r>
        <w:t>.</w:t>
      </w:r>
      <w:proofErr w:type="gramEnd"/>
    </w:p>
    <w:p w14:paraId="04EEA23C" w14:textId="2CE096DB" w:rsidR="002E0197" w:rsidRDefault="00BC1FD4" w:rsidP="00BC1FD4">
      <w:pPr>
        <w:pStyle w:val="LabStepScreenshotLevel2"/>
      </w:pPr>
      <w:r>
        <w:drawing>
          <wp:inline distT="0" distB="0" distL="0" distR="0" wp14:anchorId="77814BA3" wp14:editId="577FCE26">
            <wp:extent cx="6072429" cy="1867939"/>
            <wp:effectExtent l="19050" t="19050" r="24130" b="184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83" cstate="print">
                      <a:extLst>
                        <a:ext uri="{28A0092B-C50C-407E-A947-70E740481C1C}">
                          <a14:useLocalDpi xmlns:a14="http://schemas.microsoft.com/office/drawing/2010/main" val="0"/>
                        </a:ext>
                      </a:extLst>
                    </a:blip>
                    <a:srcRect r="4642"/>
                    <a:stretch/>
                  </pic:blipFill>
                  <pic:spPr bwMode="auto">
                    <a:xfrm>
                      <a:off x="0" y="0"/>
                      <a:ext cx="6109126" cy="1879227"/>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C906516" w14:textId="54F83CB7" w:rsidR="00BC1FD4" w:rsidRDefault="00BC1FD4" w:rsidP="00425B37">
      <w:pPr>
        <w:pStyle w:val="LabStepNumberedLevel2"/>
      </w:pPr>
      <w:r>
        <w:t xml:space="preserve">In the email body, locate and click the link with the caption of </w:t>
      </w:r>
      <w:r>
        <w:rPr>
          <w:b/>
        </w:rPr>
        <w:t>Photo to approve or reject</w:t>
      </w:r>
      <w:r>
        <w:t>.</w:t>
      </w:r>
    </w:p>
    <w:p w14:paraId="42A1C344" w14:textId="03CD19C0" w:rsidR="00BC1FD4" w:rsidRDefault="00BC1FD4" w:rsidP="00BC1FD4">
      <w:pPr>
        <w:pStyle w:val="LabStepScreenshotLevel2"/>
      </w:pPr>
      <w:r>
        <w:drawing>
          <wp:inline distT="0" distB="0" distL="0" distR="0" wp14:anchorId="74B0B80C" wp14:editId="194B4BDA">
            <wp:extent cx="6392612" cy="2508019"/>
            <wp:effectExtent l="19050" t="19050" r="27305" b="260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r="6258"/>
                    <a:stretch/>
                  </pic:blipFill>
                  <pic:spPr bwMode="auto">
                    <a:xfrm>
                      <a:off x="0" y="0"/>
                      <a:ext cx="6433602" cy="2524101"/>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8D05F12" w14:textId="1AAB753A" w:rsidR="00BC1FD4" w:rsidRDefault="00BC1FD4" w:rsidP="00BC1FD4">
      <w:pPr>
        <w:pStyle w:val="LabExerciseCallout"/>
      </w:pPr>
      <w:r>
        <w:t xml:space="preserve">When you click the </w:t>
      </w:r>
      <w:r>
        <w:rPr>
          <w:b/>
        </w:rPr>
        <w:t xml:space="preserve">Photo to approve or reject </w:t>
      </w:r>
      <w:r>
        <w:t xml:space="preserve">link, the browser should </w:t>
      </w:r>
      <w:proofErr w:type="gramStart"/>
      <w:r>
        <w:t>open up</w:t>
      </w:r>
      <w:proofErr w:type="gramEnd"/>
      <w:r>
        <w:t xml:space="preserve"> a new tab and display the photo image.</w:t>
      </w:r>
    </w:p>
    <w:p w14:paraId="6EF8A674" w14:textId="506CD3D1" w:rsidR="00BC1FD4" w:rsidRDefault="00943983" w:rsidP="002E0197">
      <w:pPr>
        <w:pStyle w:val="LabStepNumberedLevel2"/>
      </w:pPr>
      <w:r>
        <w:lastRenderedPageBreak/>
        <w:t xml:space="preserve">After viewing the photo, move </w:t>
      </w:r>
      <w:r w:rsidR="00BC1FD4">
        <w:t xml:space="preserve">back to the browser tab </w:t>
      </w:r>
      <w:r>
        <w:t xml:space="preserve">with </w:t>
      </w:r>
      <w:r w:rsidR="00BC1FD4">
        <w:t>the email message</w:t>
      </w:r>
      <w:r>
        <w:t xml:space="preserve"> sent by the Power Automate </w:t>
      </w:r>
      <w:proofErr w:type="gramStart"/>
      <w:r>
        <w:t>service.</w:t>
      </w:r>
      <w:r w:rsidR="00BC1FD4">
        <w:t>.</w:t>
      </w:r>
      <w:proofErr w:type="gramEnd"/>
    </w:p>
    <w:p w14:paraId="789F20F3" w14:textId="3EBCE060" w:rsidR="002E0197" w:rsidRDefault="002E0197" w:rsidP="002E0197">
      <w:pPr>
        <w:pStyle w:val="LabStepNumberedLevel2"/>
      </w:pPr>
      <w:r>
        <w:t xml:space="preserve">In the email body, locate and click the </w:t>
      </w:r>
      <w:r w:rsidRPr="002E0197">
        <w:rPr>
          <w:b/>
        </w:rPr>
        <w:t>Approve</w:t>
      </w:r>
      <w:r>
        <w:t xml:space="preserve"> button.</w:t>
      </w:r>
    </w:p>
    <w:p w14:paraId="159C3797" w14:textId="7D7D3D97" w:rsidR="001C3450" w:rsidRDefault="00BC1FD4" w:rsidP="00D45CC1">
      <w:pPr>
        <w:pStyle w:val="LabStepScreenshotLevel2"/>
      </w:pPr>
      <w:r>
        <w:drawing>
          <wp:inline distT="0" distB="0" distL="0" distR="0" wp14:anchorId="1E9BC396" wp14:editId="0035F7E1">
            <wp:extent cx="4744288" cy="2657648"/>
            <wp:effectExtent l="19050" t="19050" r="18415" b="285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59066" cy="2665927"/>
                    </a:xfrm>
                    <a:prstGeom prst="rect">
                      <a:avLst/>
                    </a:prstGeom>
                    <a:noFill/>
                    <a:ln>
                      <a:solidFill>
                        <a:schemeClr val="tx1">
                          <a:lumMod val="50000"/>
                          <a:lumOff val="50000"/>
                        </a:schemeClr>
                      </a:solidFill>
                    </a:ln>
                  </pic:spPr>
                </pic:pic>
              </a:graphicData>
            </a:graphic>
          </wp:inline>
        </w:drawing>
      </w:r>
    </w:p>
    <w:p w14:paraId="79796385" w14:textId="07903B9B" w:rsidR="005352D1" w:rsidRDefault="002E0197" w:rsidP="005352D1">
      <w:pPr>
        <w:pStyle w:val="LabStepNumberedLevel2"/>
      </w:pPr>
      <w:r>
        <w:t xml:space="preserve">Add a comment and then click </w:t>
      </w:r>
      <w:r w:rsidRPr="002E0197">
        <w:rPr>
          <w:b/>
        </w:rPr>
        <w:t>Submit</w:t>
      </w:r>
      <w:r>
        <w:t xml:space="preserve"> to complete the approval process.</w:t>
      </w:r>
    </w:p>
    <w:p w14:paraId="0B857D91" w14:textId="464EEC83" w:rsidR="00316F45" w:rsidRDefault="00BC1FD4" w:rsidP="00D45CC1">
      <w:pPr>
        <w:pStyle w:val="LabStepScreenshotLevel2"/>
      </w:pPr>
      <w:r>
        <w:drawing>
          <wp:inline distT="0" distB="0" distL="0" distR="0" wp14:anchorId="6649F7A9" wp14:editId="7E7F1EA2">
            <wp:extent cx="5375910" cy="1513906"/>
            <wp:effectExtent l="19050" t="19050" r="15240" b="1016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387785" cy="1517250"/>
                    </a:xfrm>
                    <a:prstGeom prst="rect">
                      <a:avLst/>
                    </a:prstGeom>
                    <a:noFill/>
                    <a:ln>
                      <a:solidFill>
                        <a:schemeClr val="tx1">
                          <a:lumMod val="50000"/>
                          <a:lumOff val="50000"/>
                        </a:schemeClr>
                      </a:solidFill>
                    </a:ln>
                  </pic:spPr>
                </pic:pic>
              </a:graphicData>
            </a:graphic>
          </wp:inline>
        </w:drawing>
      </w:r>
    </w:p>
    <w:p w14:paraId="4F89102A" w14:textId="5B58422A" w:rsidR="005352D1" w:rsidRDefault="002E0197" w:rsidP="005352D1">
      <w:pPr>
        <w:pStyle w:val="LabStepNumberedLevel2"/>
      </w:pPr>
      <w:r>
        <w:t>Wait while the approval process runs.</w:t>
      </w:r>
    </w:p>
    <w:p w14:paraId="0B3AB40B" w14:textId="4F76553A" w:rsidR="005352D1" w:rsidRDefault="002E0197" w:rsidP="002E0197">
      <w:pPr>
        <w:pStyle w:val="LabStepNumbered"/>
      </w:pPr>
      <w:r>
        <w:t xml:space="preserve">Check to verify the photo was moved to the </w:t>
      </w:r>
      <w:r w:rsidRPr="002E0197">
        <w:rPr>
          <w:b/>
        </w:rPr>
        <w:t>Approved</w:t>
      </w:r>
      <w:r>
        <w:t xml:space="preserve"> document library</w:t>
      </w:r>
    </w:p>
    <w:p w14:paraId="09B07E1F" w14:textId="001D6A05" w:rsidR="002E0197" w:rsidRDefault="002E0197" w:rsidP="002E0197">
      <w:pPr>
        <w:pStyle w:val="LabStepNumberedLevel2"/>
      </w:pPr>
      <w:r>
        <w:t xml:space="preserve">In your SharePoint site, navigate to the </w:t>
      </w:r>
      <w:r w:rsidRPr="002E0197">
        <w:rPr>
          <w:b/>
        </w:rPr>
        <w:t>Approved</w:t>
      </w:r>
      <w:r>
        <w:t xml:space="preserve"> document library</w:t>
      </w:r>
    </w:p>
    <w:p w14:paraId="1BE00C84" w14:textId="20E6AF76" w:rsidR="00316F45" w:rsidRDefault="00316F45" w:rsidP="00D45CC1">
      <w:pPr>
        <w:pStyle w:val="LabStepScreenshotLevel2"/>
      </w:pPr>
      <w:r>
        <w:drawing>
          <wp:inline distT="0" distB="0" distL="0" distR="0" wp14:anchorId="52E78146" wp14:editId="2C3B67E2">
            <wp:extent cx="4444368" cy="914400"/>
            <wp:effectExtent l="19050" t="19050" r="13335" b="1905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4504015" cy="926672"/>
                    </a:xfrm>
                    <a:prstGeom prst="rect">
                      <a:avLst/>
                    </a:prstGeom>
                    <a:noFill/>
                    <a:ln>
                      <a:solidFill>
                        <a:schemeClr val="tx1">
                          <a:lumMod val="50000"/>
                          <a:lumOff val="50000"/>
                        </a:schemeClr>
                      </a:solidFill>
                    </a:ln>
                  </pic:spPr>
                </pic:pic>
              </a:graphicData>
            </a:graphic>
          </wp:inline>
        </w:drawing>
      </w:r>
    </w:p>
    <w:p w14:paraId="4CE6012E" w14:textId="1724A593" w:rsidR="005352D1" w:rsidRDefault="002E0197" w:rsidP="005352D1">
      <w:pPr>
        <w:pStyle w:val="LabStepNumberedLevel2"/>
      </w:pPr>
      <w:r>
        <w:t>Verify you can see the photo has been moved.</w:t>
      </w:r>
    </w:p>
    <w:p w14:paraId="2236A1EA" w14:textId="5C86CBF6" w:rsidR="00316F45" w:rsidRDefault="00316F45" w:rsidP="00D45CC1">
      <w:pPr>
        <w:pStyle w:val="LabStepScreenshotLevel2"/>
      </w:pPr>
      <w:r>
        <w:drawing>
          <wp:inline distT="0" distB="0" distL="0" distR="0" wp14:anchorId="29E62ECB" wp14:editId="64D80ACC">
            <wp:extent cx="4474152" cy="776941"/>
            <wp:effectExtent l="19050" t="19050" r="22225" b="23495"/>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575007" cy="794455"/>
                    </a:xfrm>
                    <a:prstGeom prst="rect">
                      <a:avLst/>
                    </a:prstGeom>
                    <a:noFill/>
                    <a:ln>
                      <a:solidFill>
                        <a:schemeClr val="tx1">
                          <a:lumMod val="50000"/>
                          <a:lumOff val="50000"/>
                        </a:schemeClr>
                      </a:solidFill>
                    </a:ln>
                  </pic:spPr>
                </pic:pic>
              </a:graphicData>
            </a:graphic>
          </wp:inline>
        </w:drawing>
      </w:r>
    </w:p>
    <w:p w14:paraId="3A4B72E9" w14:textId="189D7807" w:rsidR="005352D1" w:rsidRDefault="002E0197" w:rsidP="002E0197">
      <w:pPr>
        <w:pStyle w:val="LabStepNumbered"/>
      </w:pPr>
      <w:r>
        <w:lastRenderedPageBreak/>
        <w:t xml:space="preserve">Test the flow </w:t>
      </w:r>
      <w:r w:rsidR="00010CD3">
        <w:t xml:space="preserve">for the scenario </w:t>
      </w:r>
      <w:r>
        <w:t>when a photo is rejected.</w:t>
      </w:r>
    </w:p>
    <w:p w14:paraId="64DD383B" w14:textId="3B9DD228" w:rsidR="002E0197" w:rsidRDefault="002E0197" w:rsidP="002E0197">
      <w:pPr>
        <w:pStyle w:val="LabStepNumberedLevel2"/>
      </w:pPr>
      <w:r>
        <w:t xml:space="preserve">Return to the </w:t>
      </w:r>
      <w:r w:rsidRPr="002E0197">
        <w:rPr>
          <w:b/>
        </w:rPr>
        <w:t>Photo Tracker</w:t>
      </w:r>
      <w:r>
        <w:t xml:space="preserve"> app and submit a new photo.</w:t>
      </w:r>
    </w:p>
    <w:p w14:paraId="3A48929A" w14:textId="77777777" w:rsidR="00DC299E" w:rsidRDefault="00DC299E" w:rsidP="00DC299E">
      <w:pPr>
        <w:pStyle w:val="LabStepNumberedLevel2"/>
      </w:pPr>
      <w:r>
        <w:t xml:space="preserve">Return to the </w:t>
      </w:r>
      <w:r w:rsidRPr="002E0197">
        <w:rPr>
          <w:b/>
        </w:rPr>
        <w:t>Submitted</w:t>
      </w:r>
      <w:r>
        <w:t xml:space="preserve"> document library in SharePoint and verify the file has been uploaded.</w:t>
      </w:r>
    </w:p>
    <w:p w14:paraId="4D277889" w14:textId="29014E27" w:rsidR="002E0197" w:rsidRDefault="002E0197" w:rsidP="002E0197">
      <w:pPr>
        <w:pStyle w:val="LabStepNumberedLevel2"/>
      </w:pPr>
      <w:r>
        <w:t>Return to Outlook and find the approval email.</w:t>
      </w:r>
    </w:p>
    <w:p w14:paraId="2A7F2192" w14:textId="5260BF60" w:rsidR="00DC299E" w:rsidRDefault="00DC299E" w:rsidP="00DC299E">
      <w:pPr>
        <w:pStyle w:val="LabStepNumberedLevel2"/>
      </w:pPr>
      <w:r>
        <w:t xml:space="preserve">In the email body, locate and click the </w:t>
      </w:r>
      <w:r>
        <w:rPr>
          <w:b/>
        </w:rPr>
        <w:t xml:space="preserve">Reject </w:t>
      </w:r>
      <w:r>
        <w:t>button.</w:t>
      </w:r>
    </w:p>
    <w:p w14:paraId="58BE12CE" w14:textId="2A245F3C" w:rsidR="00316F45" w:rsidRDefault="00C60EE4" w:rsidP="00DC299E">
      <w:pPr>
        <w:pStyle w:val="LabStepScreenshotLevel2"/>
      </w:pPr>
      <w:r>
        <w:drawing>
          <wp:inline distT="0" distB="0" distL="0" distR="0" wp14:anchorId="7DE16403" wp14:editId="28F2D6F5">
            <wp:extent cx="2594610" cy="1147616"/>
            <wp:effectExtent l="19050" t="19050" r="15240" b="146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597896" cy="1149069"/>
                    </a:xfrm>
                    <a:prstGeom prst="rect">
                      <a:avLst/>
                    </a:prstGeom>
                    <a:noFill/>
                    <a:ln>
                      <a:solidFill>
                        <a:schemeClr val="tx1">
                          <a:lumMod val="50000"/>
                          <a:lumOff val="50000"/>
                        </a:schemeClr>
                      </a:solidFill>
                    </a:ln>
                  </pic:spPr>
                </pic:pic>
              </a:graphicData>
            </a:graphic>
          </wp:inline>
        </w:drawing>
      </w:r>
    </w:p>
    <w:p w14:paraId="284EB492" w14:textId="007E8999" w:rsidR="00DC299E" w:rsidRDefault="00DC299E" w:rsidP="00DC299E">
      <w:pPr>
        <w:pStyle w:val="LabStepNumberedLevel2"/>
      </w:pPr>
      <w:r>
        <w:t>Wait about a minute for the required processing to occur.</w:t>
      </w:r>
    </w:p>
    <w:p w14:paraId="0576B805" w14:textId="46FF4EEB" w:rsidR="00DC299E" w:rsidRDefault="00DC299E" w:rsidP="00DC299E">
      <w:pPr>
        <w:pStyle w:val="LabStepNumberedLevel2"/>
      </w:pPr>
      <w:r>
        <w:t xml:space="preserve">Return to the </w:t>
      </w:r>
      <w:r w:rsidRPr="002E0197">
        <w:rPr>
          <w:b/>
        </w:rPr>
        <w:t>Submitted</w:t>
      </w:r>
      <w:r>
        <w:t xml:space="preserve"> document library in SharePoint and verify the rejected photo has been deleted.</w:t>
      </w:r>
    </w:p>
    <w:p w14:paraId="4B835D78" w14:textId="1F05628B" w:rsidR="00DC299E" w:rsidRDefault="00DC299E" w:rsidP="00DC299E">
      <w:pPr>
        <w:pStyle w:val="LabStepNumbered"/>
      </w:pPr>
      <w:r>
        <w:t xml:space="preserve">Inspect the </w:t>
      </w:r>
      <w:r w:rsidR="00943983" w:rsidRPr="00943983">
        <w:rPr>
          <w:b/>
        </w:rPr>
        <w:t>Runs</w:t>
      </w:r>
      <w:r w:rsidR="00943983">
        <w:t xml:space="preserve"> list </w:t>
      </w:r>
      <w:r w:rsidR="002A11C4">
        <w:t xml:space="preserve">for the </w:t>
      </w:r>
      <w:r w:rsidR="00010CD3">
        <w:t xml:space="preserve">two </w:t>
      </w:r>
      <w:r w:rsidR="002A11C4">
        <w:t>flows that have run.</w:t>
      </w:r>
    </w:p>
    <w:p w14:paraId="79AF486D" w14:textId="083CCC10" w:rsidR="00DC299E" w:rsidRDefault="002A11C4" w:rsidP="00DC299E">
      <w:pPr>
        <w:pStyle w:val="LabStepNumberedLevel2"/>
      </w:pPr>
      <w:r>
        <w:t>Return to the browser tab</w:t>
      </w:r>
      <w:r w:rsidR="00010CD3">
        <w:t xml:space="preserve"> for the Photo Approval flow which shows the </w:t>
      </w:r>
      <w:r w:rsidR="00943983">
        <w:rPr>
          <w:b/>
        </w:rPr>
        <w:t>Runs</w:t>
      </w:r>
      <w:r w:rsidR="00943983">
        <w:t xml:space="preserve"> list</w:t>
      </w:r>
      <w:r>
        <w:t>.</w:t>
      </w:r>
    </w:p>
    <w:p w14:paraId="196297AE" w14:textId="1EB8760E" w:rsidR="00010CD3" w:rsidRDefault="00010CD3" w:rsidP="00DC299E">
      <w:pPr>
        <w:pStyle w:val="LabStepNumberedLevel2"/>
      </w:pPr>
      <w:r>
        <w:t>When you refresh the page, you should see that two flows have run.</w:t>
      </w:r>
    </w:p>
    <w:p w14:paraId="2DEBCE40" w14:textId="48165796" w:rsidR="002A11C4" w:rsidRDefault="00010CD3" w:rsidP="002A11C4">
      <w:pPr>
        <w:pStyle w:val="LabStepNumberedLevel2"/>
      </w:pPr>
      <w:r>
        <w:t>Click on the bottom flow which ran first to see the history of a flow in which the photo was approved.</w:t>
      </w:r>
    </w:p>
    <w:p w14:paraId="1C2B02AA" w14:textId="13BEBF87" w:rsidR="00010CD3" w:rsidRDefault="00010CD3" w:rsidP="002A11C4">
      <w:pPr>
        <w:pStyle w:val="LabStepNumberedLevel2"/>
      </w:pPr>
      <w:r>
        <w:t xml:space="preserve">You should be able to see in the run history that the flow of execution moved into the </w:t>
      </w:r>
      <w:r w:rsidRPr="00010CD3">
        <w:rPr>
          <w:b/>
        </w:rPr>
        <w:t>If yes</w:t>
      </w:r>
      <w:r>
        <w:t xml:space="preserve"> branch.</w:t>
      </w:r>
    </w:p>
    <w:p w14:paraId="0AB790AF" w14:textId="13F304E6" w:rsidR="00DC299E" w:rsidRDefault="00010CD3" w:rsidP="00DC299E">
      <w:pPr>
        <w:pStyle w:val="LabStepScreenshotLevel2"/>
      </w:pPr>
      <w:r>
        <w:drawing>
          <wp:inline distT="0" distB="0" distL="0" distR="0" wp14:anchorId="33E23EA5" wp14:editId="4E047EE6">
            <wp:extent cx="4415899" cy="2158884"/>
            <wp:effectExtent l="19050" t="19050" r="22860"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438499" cy="2169933"/>
                    </a:xfrm>
                    <a:prstGeom prst="rect">
                      <a:avLst/>
                    </a:prstGeom>
                    <a:noFill/>
                    <a:ln>
                      <a:solidFill>
                        <a:schemeClr val="tx1"/>
                      </a:solidFill>
                    </a:ln>
                  </pic:spPr>
                </pic:pic>
              </a:graphicData>
            </a:graphic>
          </wp:inline>
        </w:drawing>
      </w:r>
    </w:p>
    <w:p w14:paraId="1151A58A" w14:textId="5D44640E" w:rsidR="002A11C4" w:rsidRDefault="00010CD3" w:rsidP="002A11C4">
      <w:pPr>
        <w:pStyle w:val="LabStepNumberedLevel2"/>
      </w:pPr>
      <w:r>
        <w:t>Click the back arrow to move back to the page which shows all run history for all flows.</w:t>
      </w:r>
    </w:p>
    <w:p w14:paraId="248A25AB" w14:textId="57FE8BBF" w:rsidR="00DC299E" w:rsidRDefault="00010CD3" w:rsidP="00DC299E">
      <w:pPr>
        <w:pStyle w:val="LabStepScreenshotLevel2"/>
      </w:pPr>
      <w:r>
        <w:drawing>
          <wp:inline distT="0" distB="0" distL="0" distR="0" wp14:anchorId="3A160CB2" wp14:editId="6CA9C22E">
            <wp:extent cx="2537209" cy="656101"/>
            <wp:effectExtent l="19050" t="19050" r="15875" b="107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566203" cy="663599"/>
                    </a:xfrm>
                    <a:prstGeom prst="rect">
                      <a:avLst/>
                    </a:prstGeom>
                    <a:noFill/>
                    <a:ln>
                      <a:solidFill>
                        <a:schemeClr val="tx1">
                          <a:lumMod val="50000"/>
                          <a:lumOff val="50000"/>
                        </a:schemeClr>
                      </a:solidFill>
                    </a:ln>
                  </pic:spPr>
                </pic:pic>
              </a:graphicData>
            </a:graphic>
          </wp:inline>
        </w:drawing>
      </w:r>
    </w:p>
    <w:p w14:paraId="17F3FEF5" w14:textId="2F798A1B" w:rsidR="00010CD3" w:rsidRDefault="00010CD3" w:rsidP="00010CD3">
      <w:pPr>
        <w:pStyle w:val="LabStepNumberedLevel2"/>
      </w:pPr>
      <w:r>
        <w:t xml:space="preserve">Click on the </w:t>
      </w:r>
      <w:r w:rsidR="007C0D92">
        <w:t xml:space="preserve">top </w:t>
      </w:r>
      <w:r>
        <w:t xml:space="preserve">flow which ran </w:t>
      </w:r>
      <w:r w:rsidR="007C0D92">
        <w:t xml:space="preserve">second </w:t>
      </w:r>
      <w:r>
        <w:t xml:space="preserve">to see the history of a flow in which the photo was </w:t>
      </w:r>
      <w:r w:rsidR="007C0D92">
        <w:t>rejected</w:t>
      </w:r>
      <w:r>
        <w:t>.</w:t>
      </w:r>
    </w:p>
    <w:p w14:paraId="0688BE6C" w14:textId="7D63554E" w:rsidR="00010CD3" w:rsidRDefault="00010CD3" w:rsidP="00010CD3">
      <w:pPr>
        <w:pStyle w:val="LabStepNumberedLevel2"/>
      </w:pPr>
      <w:r>
        <w:t xml:space="preserve">You should be able to see in the run history that the flow of execution moved into the </w:t>
      </w:r>
      <w:r w:rsidRPr="00010CD3">
        <w:rPr>
          <w:b/>
        </w:rPr>
        <w:t xml:space="preserve">If </w:t>
      </w:r>
      <w:r w:rsidR="007C0D92">
        <w:rPr>
          <w:b/>
        </w:rPr>
        <w:t>no</w:t>
      </w:r>
      <w:r>
        <w:t xml:space="preserve"> branch.</w:t>
      </w:r>
    </w:p>
    <w:p w14:paraId="5B759F5C" w14:textId="084E1581" w:rsidR="00B00A48" w:rsidRPr="00975D81" w:rsidRDefault="00DC299E" w:rsidP="00D35758">
      <w:pPr>
        <w:pStyle w:val="LabExerciseCallout"/>
        <w:shd w:val="clear" w:color="auto" w:fill="auto"/>
      </w:pPr>
      <w:r>
        <w:t>You have now completed this lab</w:t>
      </w:r>
      <w:r w:rsidR="00975D81">
        <w:t>.</w:t>
      </w:r>
    </w:p>
    <w:sectPr w:rsidR="00B00A48" w:rsidRPr="00975D81" w:rsidSect="00487314">
      <w:headerReference w:type="default" r:id="rId92"/>
      <w:footerReference w:type="default" r:id="rId93"/>
      <w:headerReference w:type="first" r:id="rId94"/>
      <w:footerReference w:type="first" r:id="rId95"/>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003574" w14:textId="77777777" w:rsidR="00FA2FE0" w:rsidRDefault="00FA2FE0" w:rsidP="005F53BE">
      <w:pPr>
        <w:spacing w:before="0" w:after="0"/>
      </w:pPr>
      <w:r>
        <w:separator/>
      </w:r>
    </w:p>
  </w:endnote>
  <w:endnote w:type="continuationSeparator" w:id="0">
    <w:p w14:paraId="099F1655" w14:textId="77777777" w:rsidR="00FA2FE0" w:rsidRDefault="00FA2FE0"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 w:name="Segoe UI Semilight">
    <w:panose1 w:val="020B04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7D3E45" w14:textId="48E365B6" w:rsidR="005352D1" w:rsidRDefault="005352D1" w:rsidP="00487314">
    <w:pPr>
      <w:pStyle w:val="Footer"/>
      <w:pBdr>
        <w:top w:val="single" w:sz="4" w:space="0" w:color="auto"/>
      </w:pBdr>
    </w:pPr>
    <w:r>
      <w:t xml:space="preserve">© Critical Path Training. </w:t>
    </w:r>
    <w:r w:rsidR="00AC15AF">
      <w:t>2020</w:t>
    </w:r>
    <w:r>
      <w:t>. All Rights Reserved</w:t>
    </w:r>
    <w:r>
      <w:tab/>
    </w:r>
    <w:r>
      <w:tab/>
    </w:r>
    <w:r>
      <w:fldChar w:fldCharType="begin"/>
    </w:r>
    <w:r>
      <w:instrText xml:space="preserve"> PAGE  \* MERGEFORMAT </w:instrText>
    </w:r>
    <w:r>
      <w:fldChar w:fldCharType="separate"/>
    </w:r>
    <w:r>
      <w:rPr>
        <w:noProof/>
      </w:rPr>
      <w:t>14</w:t>
    </w:r>
    <w:r>
      <w:fldChar w:fldCharType="end"/>
    </w:r>
  </w:p>
  <w:p w14:paraId="4FCAA96B" w14:textId="77777777" w:rsidR="005352D1" w:rsidRPr="00487314" w:rsidRDefault="005352D1" w:rsidP="00487314">
    <w:pPr>
      <w:pStyle w:val="Footer"/>
      <w:pBdr>
        <w:top w:val="single" w:sz="4" w:space="0" w:color="auto"/>
      </w:pBdr>
    </w:pPr>
    <w:r>
      <w:t>www.CriticalPathTraining.com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538BAF" w14:textId="62D66B8E" w:rsidR="005352D1" w:rsidRDefault="005352D1" w:rsidP="00487314">
    <w:pPr>
      <w:pStyle w:val="Footer"/>
      <w:pBdr>
        <w:top w:val="single" w:sz="4" w:space="0" w:color="auto"/>
      </w:pBdr>
    </w:pPr>
    <w:r>
      <w:t xml:space="preserve">© Critical Path Training. </w:t>
    </w:r>
    <w:r w:rsidR="00AC15AF">
      <w:t>2020</w:t>
    </w:r>
    <w:r>
      <w:t>. All Rights Reserved</w:t>
    </w:r>
    <w:r>
      <w:tab/>
    </w:r>
    <w:r>
      <w:tab/>
    </w:r>
    <w:r>
      <w:fldChar w:fldCharType="begin"/>
    </w:r>
    <w:r>
      <w:instrText xml:space="preserve"> PAGE  \* MERGEFORMAT </w:instrText>
    </w:r>
    <w:r>
      <w:fldChar w:fldCharType="separate"/>
    </w:r>
    <w:r>
      <w:rPr>
        <w:noProof/>
      </w:rPr>
      <w:t>1</w:t>
    </w:r>
    <w:r>
      <w:fldChar w:fldCharType="end"/>
    </w:r>
  </w:p>
  <w:p w14:paraId="6C229EA0" w14:textId="77777777" w:rsidR="005352D1" w:rsidRPr="00487314" w:rsidRDefault="005352D1" w:rsidP="00487314">
    <w:pPr>
      <w:pStyle w:val="Footer"/>
      <w:pBdr>
        <w:top w:val="single" w:sz="4" w:space="0" w:color="auto"/>
      </w:pBdr>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72B7E4" w14:textId="77777777" w:rsidR="00FA2FE0" w:rsidRDefault="00FA2FE0" w:rsidP="005F53BE">
      <w:pPr>
        <w:spacing w:before="0" w:after="0"/>
      </w:pPr>
      <w:r>
        <w:separator/>
      </w:r>
    </w:p>
  </w:footnote>
  <w:footnote w:type="continuationSeparator" w:id="0">
    <w:p w14:paraId="47F61BB5" w14:textId="77777777" w:rsidR="00FA2FE0" w:rsidRDefault="00FA2FE0" w:rsidP="005F53B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4D0F60" w14:textId="2C2464B9" w:rsidR="005352D1" w:rsidRDefault="005352D1" w:rsidP="009F40E8">
    <w:pPr>
      <w:pStyle w:val="Header"/>
      <w:pBdr>
        <w:bottom w:val="single" w:sz="4" w:space="0" w:color="auto"/>
      </w:pBdr>
      <w:spacing w:before="240"/>
    </w:pPr>
    <w:r>
      <w:t>BBSPA: Building Business Solutions with Power</w:t>
    </w:r>
    <w:r w:rsidR="00107745">
      <w:t xml:space="preserve"> </w:t>
    </w:r>
    <w:r>
      <w:t>Apps and Flow</w:t>
    </w:r>
  </w:p>
  <w:p w14:paraId="52070944" w14:textId="4D25BE4E" w:rsidR="005352D1" w:rsidRPr="009F40E8" w:rsidRDefault="005352D1" w:rsidP="009F40E8">
    <w:pPr>
      <w:pStyle w:val="Header"/>
      <w:pBdr>
        <w:bottom w:val="single" w:sz="4" w:space="0" w:color="auto"/>
      </w:pBdr>
      <w:spacing w:before="240"/>
    </w:pPr>
    <w:r>
      <w:t>Module 05 Lab:</w:t>
    </w:r>
    <w:r w:rsidR="00BD31B3">
      <w:t xml:space="preserve"> </w:t>
    </w:r>
    <w:r w:rsidR="00BD31B3" w:rsidRPr="00BD31B3">
      <w:t>Managing Content and Approvals with Power Automate</w:t>
    </w:r>
    <w:r>
      <w:tab/>
    </w:r>
    <w:r>
      <w:tab/>
    </w:r>
    <w:r w:rsidRPr="0031080D">
      <w:rPr>
        <w:rFonts w:cs="Arial"/>
      </w:rPr>
      <w:t xml:space="preserve">Live Lab </w:t>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sidR="00AC15AF">
      <w:rPr>
        <w:rFonts w:cs="Arial"/>
        <w:noProof/>
      </w:rPr>
      <w:t>Jan 19, 2020</w:t>
    </w:r>
    <w:r>
      <w:rPr>
        <w:rFonts w:cs="Arial"/>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9CFCB7" w14:textId="77777777" w:rsidR="005352D1" w:rsidRDefault="005352D1" w:rsidP="00487314">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1" w15:restartNumberingAfterBreak="0">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2" w15:restartNumberingAfterBreak="0">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3" w15:restartNumberingAfterBreak="0">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4" w15:restartNumberingAfterBreak="0">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5" w15:restartNumberingAfterBreak="0">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6" w15:restartNumberingAfterBreak="0">
    <w:nsid w:val="1D9D4E80"/>
    <w:multiLevelType w:val="hybridMultilevel"/>
    <w:tmpl w:val="EF1CB7EC"/>
    <w:lvl w:ilvl="0" w:tplc="D194A6F6">
      <w:start w:val="1"/>
      <w:numFmt w:val="decimal"/>
      <w:pStyle w:val="CKNumbering"/>
      <w:lvlText w:val="%1."/>
      <w:lvlJc w:val="left"/>
      <w:pPr>
        <w:ind w:left="720" w:hanging="360"/>
      </w:pPr>
      <w:rPr>
        <w:rFonts w:hint="default"/>
        <w:b w:val="0"/>
      </w:rPr>
    </w:lvl>
    <w:lvl w:ilvl="1" w:tplc="08090001">
      <w:start w:val="1"/>
      <w:numFmt w:val="bullet"/>
      <w:lvlText w:val=""/>
      <w:lvlJc w:val="left"/>
      <w:pPr>
        <w:ind w:left="1440" w:hanging="360"/>
      </w:pPr>
      <w:rPr>
        <w:rFonts w:ascii="Symbol" w:hAnsi="Symbol"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8" w15:restartNumberingAfterBreak="0">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9" w15:restartNumberingAfterBreak="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0" w15:restartNumberingAfterBreak="0">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1" w15:restartNumberingAfterBreak="0">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12" w15:restartNumberingAfterBreak="0">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13"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15" w15:restartNumberingAfterBreak="0">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16" w15:restartNumberingAfterBreak="0">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17"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20" w15:restartNumberingAfterBreak="0">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21" w15:restartNumberingAfterBreak="0">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22" w15:restartNumberingAfterBreak="0">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23" w15:restartNumberingAfterBreak="0">
    <w:nsid w:val="43600E02"/>
    <w:multiLevelType w:val="hybridMultilevel"/>
    <w:tmpl w:val="FCA04AE0"/>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4" w15:restartNumberingAfterBreak="0">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25" w15:restartNumberingAfterBreak="0">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26"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28" w15:restartNumberingAfterBreak="0">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29"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0" w15:restartNumberingAfterBreak="0">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31" w15:restartNumberingAfterBreak="0">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32" w15:restartNumberingAfterBreak="0">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33" w15:restartNumberingAfterBreak="0">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34" w15:restartNumberingAfterBreak="0">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35"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37" w15:restartNumberingAfterBreak="0">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38" w15:restartNumberingAfterBreak="0">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39" w15:restartNumberingAfterBreak="0">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num w:numId="1">
    <w:abstractNumId w:val="13"/>
  </w:num>
  <w:num w:numId="2">
    <w:abstractNumId w:val="26"/>
  </w:num>
  <w:num w:numId="3">
    <w:abstractNumId w:val="29"/>
  </w:num>
  <w:num w:numId="4">
    <w:abstractNumId w:val="17"/>
  </w:num>
  <w:num w:numId="5">
    <w:abstractNumId w:val="18"/>
  </w:num>
  <w:num w:numId="6">
    <w:abstractNumId w:val="23"/>
  </w:num>
  <w:num w:numId="7">
    <w:abstractNumId w:val="35"/>
  </w:num>
  <w:num w:numId="8">
    <w:abstractNumId w:val="6"/>
    <w:lvlOverride w:ilvl="0">
      <w:startOverride w:val="1"/>
    </w:lvlOverride>
  </w:num>
  <w:num w:numId="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4431"/>
    <w:rsid w:val="000071BB"/>
    <w:rsid w:val="00010CD3"/>
    <w:rsid w:val="000127E2"/>
    <w:rsid w:val="00023505"/>
    <w:rsid w:val="00024F61"/>
    <w:rsid w:val="00033C7B"/>
    <w:rsid w:val="00034C21"/>
    <w:rsid w:val="00045945"/>
    <w:rsid w:val="00046935"/>
    <w:rsid w:val="00050B88"/>
    <w:rsid w:val="0005266B"/>
    <w:rsid w:val="00054009"/>
    <w:rsid w:val="000548FF"/>
    <w:rsid w:val="00054A4C"/>
    <w:rsid w:val="000554CF"/>
    <w:rsid w:val="00060030"/>
    <w:rsid w:val="000617E1"/>
    <w:rsid w:val="00061EB5"/>
    <w:rsid w:val="0006507F"/>
    <w:rsid w:val="00067C20"/>
    <w:rsid w:val="00072406"/>
    <w:rsid w:val="000777A2"/>
    <w:rsid w:val="00077C3D"/>
    <w:rsid w:val="00084C25"/>
    <w:rsid w:val="00090F46"/>
    <w:rsid w:val="00092B50"/>
    <w:rsid w:val="00092D8E"/>
    <w:rsid w:val="00095774"/>
    <w:rsid w:val="000A14CA"/>
    <w:rsid w:val="000B0C3A"/>
    <w:rsid w:val="000B112B"/>
    <w:rsid w:val="000B28AF"/>
    <w:rsid w:val="000C0156"/>
    <w:rsid w:val="000C2397"/>
    <w:rsid w:val="000C3850"/>
    <w:rsid w:val="000C7F80"/>
    <w:rsid w:val="000D46FD"/>
    <w:rsid w:val="000E3833"/>
    <w:rsid w:val="000F18E2"/>
    <w:rsid w:val="000F29D6"/>
    <w:rsid w:val="000F578F"/>
    <w:rsid w:val="00103AAE"/>
    <w:rsid w:val="00106234"/>
    <w:rsid w:val="00107745"/>
    <w:rsid w:val="0010781C"/>
    <w:rsid w:val="00110435"/>
    <w:rsid w:val="00112856"/>
    <w:rsid w:val="00114352"/>
    <w:rsid w:val="00116815"/>
    <w:rsid w:val="00116B85"/>
    <w:rsid w:val="001170EA"/>
    <w:rsid w:val="00125E3E"/>
    <w:rsid w:val="00132F2A"/>
    <w:rsid w:val="00133DF4"/>
    <w:rsid w:val="00134B8A"/>
    <w:rsid w:val="00135C06"/>
    <w:rsid w:val="00135C15"/>
    <w:rsid w:val="00136B0C"/>
    <w:rsid w:val="0013748F"/>
    <w:rsid w:val="0013779A"/>
    <w:rsid w:val="00145170"/>
    <w:rsid w:val="00147C53"/>
    <w:rsid w:val="0015183C"/>
    <w:rsid w:val="00154292"/>
    <w:rsid w:val="00154ECD"/>
    <w:rsid w:val="00155501"/>
    <w:rsid w:val="00156018"/>
    <w:rsid w:val="00177880"/>
    <w:rsid w:val="00180351"/>
    <w:rsid w:val="00180979"/>
    <w:rsid w:val="00181625"/>
    <w:rsid w:val="001869FD"/>
    <w:rsid w:val="00186D19"/>
    <w:rsid w:val="00186D89"/>
    <w:rsid w:val="001874CD"/>
    <w:rsid w:val="00187809"/>
    <w:rsid w:val="001940C9"/>
    <w:rsid w:val="00194663"/>
    <w:rsid w:val="001A07AE"/>
    <w:rsid w:val="001A2086"/>
    <w:rsid w:val="001A3D76"/>
    <w:rsid w:val="001A669D"/>
    <w:rsid w:val="001B1613"/>
    <w:rsid w:val="001B4A5E"/>
    <w:rsid w:val="001C0233"/>
    <w:rsid w:val="001C040C"/>
    <w:rsid w:val="001C292C"/>
    <w:rsid w:val="001C2F6C"/>
    <w:rsid w:val="001C3450"/>
    <w:rsid w:val="001C66E3"/>
    <w:rsid w:val="001D2760"/>
    <w:rsid w:val="001E2071"/>
    <w:rsid w:val="001E22AC"/>
    <w:rsid w:val="001E3210"/>
    <w:rsid w:val="001E46D2"/>
    <w:rsid w:val="001F0932"/>
    <w:rsid w:val="001F46E0"/>
    <w:rsid w:val="001F57CF"/>
    <w:rsid w:val="002072F2"/>
    <w:rsid w:val="00215AE7"/>
    <w:rsid w:val="00216016"/>
    <w:rsid w:val="002179FD"/>
    <w:rsid w:val="00220BC6"/>
    <w:rsid w:val="00223B5C"/>
    <w:rsid w:val="0023169D"/>
    <w:rsid w:val="00233079"/>
    <w:rsid w:val="00234E10"/>
    <w:rsid w:val="0023566E"/>
    <w:rsid w:val="002373DB"/>
    <w:rsid w:val="00241351"/>
    <w:rsid w:val="00244A11"/>
    <w:rsid w:val="00245AC2"/>
    <w:rsid w:val="0025714C"/>
    <w:rsid w:val="00262CC6"/>
    <w:rsid w:val="00264608"/>
    <w:rsid w:val="00266969"/>
    <w:rsid w:val="00272913"/>
    <w:rsid w:val="00274B27"/>
    <w:rsid w:val="00281406"/>
    <w:rsid w:val="00284833"/>
    <w:rsid w:val="00285084"/>
    <w:rsid w:val="00291296"/>
    <w:rsid w:val="002926CB"/>
    <w:rsid w:val="00293D68"/>
    <w:rsid w:val="002A11C4"/>
    <w:rsid w:val="002A2FC1"/>
    <w:rsid w:val="002A3000"/>
    <w:rsid w:val="002A3258"/>
    <w:rsid w:val="002B0096"/>
    <w:rsid w:val="002B38E0"/>
    <w:rsid w:val="002B69D8"/>
    <w:rsid w:val="002B6CF5"/>
    <w:rsid w:val="002C045F"/>
    <w:rsid w:val="002C1AA2"/>
    <w:rsid w:val="002D0086"/>
    <w:rsid w:val="002D3A63"/>
    <w:rsid w:val="002E0197"/>
    <w:rsid w:val="002E1D2C"/>
    <w:rsid w:val="002E2503"/>
    <w:rsid w:val="002E4299"/>
    <w:rsid w:val="002F5169"/>
    <w:rsid w:val="00305662"/>
    <w:rsid w:val="00305C45"/>
    <w:rsid w:val="0030672C"/>
    <w:rsid w:val="00307E96"/>
    <w:rsid w:val="00313023"/>
    <w:rsid w:val="00316F45"/>
    <w:rsid w:val="00320B47"/>
    <w:rsid w:val="00321B15"/>
    <w:rsid w:val="00335471"/>
    <w:rsid w:val="003419B7"/>
    <w:rsid w:val="00342E8B"/>
    <w:rsid w:val="00344B71"/>
    <w:rsid w:val="003470CE"/>
    <w:rsid w:val="00352060"/>
    <w:rsid w:val="00352D30"/>
    <w:rsid w:val="003547BB"/>
    <w:rsid w:val="00357410"/>
    <w:rsid w:val="00357486"/>
    <w:rsid w:val="003602CE"/>
    <w:rsid w:val="003634F5"/>
    <w:rsid w:val="00364F73"/>
    <w:rsid w:val="003727D9"/>
    <w:rsid w:val="003770A6"/>
    <w:rsid w:val="00381C23"/>
    <w:rsid w:val="0038219D"/>
    <w:rsid w:val="00387BAE"/>
    <w:rsid w:val="003900AE"/>
    <w:rsid w:val="003911B8"/>
    <w:rsid w:val="00391900"/>
    <w:rsid w:val="0039236A"/>
    <w:rsid w:val="00393265"/>
    <w:rsid w:val="003A0E6B"/>
    <w:rsid w:val="003A1980"/>
    <w:rsid w:val="003A214A"/>
    <w:rsid w:val="003A2FEB"/>
    <w:rsid w:val="003A310E"/>
    <w:rsid w:val="003B05E5"/>
    <w:rsid w:val="003B10B6"/>
    <w:rsid w:val="003B1E26"/>
    <w:rsid w:val="003B399A"/>
    <w:rsid w:val="003C3D7C"/>
    <w:rsid w:val="003C6081"/>
    <w:rsid w:val="003C675A"/>
    <w:rsid w:val="003C6DDF"/>
    <w:rsid w:val="003D263C"/>
    <w:rsid w:val="003D29F1"/>
    <w:rsid w:val="003D6ED3"/>
    <w:rsid w:val="003E32C0"/>
    <w:rsid w:val="003E592A"/>
    <w:rsid w:val="003E721A"/>
    <w:rsid w:val="003E77A9"/>
    <w:rsid w:val="003F39EF"/>
    <w:rsid w:val="003F3C48"/>
    <w:rsid w:val="0042254E"/>
    <w:rsid w:val="00424721"/>
    <w:rsid w:val="00424885"/>
    <w:rsid w:val="0042643C"/>
    <w:rsid w:val="00427863"/>
    <w:rsid w:val="00430229"/>
    <w:rsid w:val="004333F9"/>
    <w:rsid w:val="004346F3"/>
    <w:rsid w:val="004362C6"/>
    <w:rsid w:val="00441FD2"/>
    <w:rsid w:val="00452309"/>
    <w:rsid w:val="00452607"/>
    <w:rsid w:val="00476005"/>
    <w:rsid w:val="0048025F"/>
    <w:rsid w:val="00480769"/>
    <w:rsid w:val="00482A9B"/>
    <w:rsid w:val="00486978"/>
    <w:rsid w:val="00487314"/>
    <w:rsid w:val="0048783D"/>
    <w:rsid w:val="0049135E"/>
    <w:rsid w:val="004951A6"/>
    <w:rsid w:val="004965C8"/>
    <w:rsid w:val="004976B0"/>
    <w:rsid w:val="00497723"/>
    <w:rsid w:val="004A225A"/>
    <w:rsid w:val="004A226E"/>
    <w:rsid w:val="004A2310"/>
    <w:rsid w:val="004A4DC4"/>
    <w:rsid w:val="004A53A4"/>
    <w:rsid w:val="004A5505"/>
    <w:rsid w:val="004A7251"/>
    <w:rsid w:val="004B10B1"/>
    <w:rsid w:val="004B3E8C"/>
    <w:rsid w:val="004B6910"/>
    <w:rsid w:val="004C054C"/>
    <w:rsid w:val="004C058A"/>
    <w:rsid w:val="004C0D88"/>
    <w:rsid w:val="004C602C"/>
    <w:rsid w:val="004C7C0D"/>
    <w:rsid w:val="004D23C6"/>
    <w:rsid w:val="004D42AC"/>
    <w:rsid w:val="004D4396"/>
    <w:rsid w:val="004D453C"/>
    <w:rsid w:val="004D525D"/>
    <w:rsid w:val="004D5326"/>
    <w:rsid w:val="004D5975"/>
    <w:rsid w:val="004D5B19"/>
    <w:rsid w:val="004F0A01"/>
    <w:rsid w:val="004F5378"/>
    <w:rsid w:val="00504F6D"/>
    <w:rsid w:val="00510744"/>
    <w:rsid w:val="00511CE6"/>
    <w:rsid w:val="00513C62"/>
    <w:rsid w:val="0053286E"/>
    <w:rsid w:val="005352D1"/>
    <w:rsid w:val="00535E57"/>
    <w:rsid w:val="00536EA1"/>
    <w:rsid w:val="00537FB3"/>
    <w:rsid w:val="005410FB"/>
    <w:rsid w:val="00544073"/>
    <w:rsid w:val="00544824"/>
    <w:rsid w:val="005474DB"/>
    <w:rsid w:val="0055229A"/>
    <w:rsid w:val="00552E79"/>
    <w:rsid w:val="00560F10"/>
    <w:rsid w:val="00561AA4"/>
    <w:rsid w:val="0056217D"/>
    <w:rsid w:val="00564002"/>
    <w:rsid w:val="00566941"/>
    <w:rsid w:val="0057121D"/>
    <w:rsid w:val="00571F27"/>
    <w:rsid w:val="00572EEC"/>
    <w:rsid w:val="00575E20"/>
    <w:rsid w:val="005761A1"/>
    <w:rsid w:val="005767DA"/>
    <w:rsid w:val="005804DC"/>
    <w:rsid w:val="005806B9"/>
    <w:rsid w:val="0058110E"/>
    <w:rsid w:val="005826EE"/>
    <w:rsid w:val="00582C7B"/>
    <w:rsid w:val="00587247"/>
    <w:rsid w:val="00596425"/>
    <w:rsid w:val="005A1F36"/>
    <w:rsid w:val="005B07AE"/>
    <w:rsid w:val="005B27A5"/>
    <w:rsid w:val="005B372E"/>
    <w:rsid w:val="005B51DA"/>
    <w:rsid w:val="005C074B"/>
    <w:rsid w:val="005C2328"/>
    <w:rsid w:val="005C295C"/>
    <w:rsid w:val="005C2C8B"/>
    <w:rsid w:val="005D0755"/>
    <w:rsid w:val="005D0D9F"/>
    <w:rsid w:val="005D46D7"/>
    <w:rsid w:val="005D76CB"/>
    <w:rsid w:val="005E08D4"/>
    <w:rsid w:val="005E5442"/>
    <w:rsid w:val="005E66A7"/>
    <w:rsid w:val="005E7662"/>
    <w:rsid w:val="005F53BE"/>
    <w:rsid w:val="005F7030"/>
    <w:rsid w:val="00602D73"/>
    <w:rsid w:val="0060682E"/>
    <w:rsid w:val="0061366A"/>
    <w:rsid w:val="00614166"/>
    <w:rsid w:val="00615E52"/>
    <w:rsid w:val="0061711A"/>
    <w:rsid w:val="0062297B"/>
    <w:rsid w:val="006251F8"/>
    <w:rsid w:val="006302A1"/>
    <w:rsid w:val="006556A5"/>
    <w:rsid w:val="00656106"/>
    <w:rsid w:val="00661895"/>
    <w:rsid w:val="00661B8F"/>
    <w:rsid w:val="006639B3"/>
    <w:rsid w:val="00664283"/>
    <w:rsid w:val="00670C8B"/>
    <w:rsid w:val="00671F0E"/>
    <w:rsid w:val="00674E89"/>
    <w:rsid w:val="006848AC"/>
    <w:rsid w:val="00686BCB"/>
    <w:rsid w:val="00686E09"/>
    <w:rsid w:val="00690794"/>
    <w:rsid w:val="00690C2A"/>
    <w:rsid w:val="00692BE6"/>
    <w:rsid w:val="0069419C"/>
    <w:rsid w:val="00694D50"/>
    <w:rsid w:val="00695206"/>
    <w:rsid w:val="00697EBD"/>
    <w:rsid w:val="006A234B"/>
    <w:rsid w:val="006A2726"/>
    <w:rsid w:val="006B188E"/>
    <w:rsid w:val="006B6476"/>
    <w:rsid w:val="006C2A77"/>
    <w:rsid w:val="006C6182"/>
    <w:rsid w:val="006D0366"/>
    <w:rsid w:val="006D394F"/>
    <w:rsid w:val="006E0D86"/>
    <w:rsid w:val="006E113F"/>
    <w:rsid w:val="006E43B7"/>
    <w:rsid w:val="006E643C"/>
    <w:rsid w:val="006E6C35"/>
    <w:rsid w:val="006E786F"/>
    <w:rsid w:val="006E7FA5"/>
    <w:rsid w:val="006F14C1"/>
    <w:rsid w:val="006F495F"/>
    <w:rsid w:val="00700FB8"/>
    <w:rsid w:val="00703148"/>
    <w:rsid w:val="00705D38"/>
    <w:rsid w:val="00706D1A"/>
    <w:rsid w:val="00707322"/>
    <w:rsid w:val="00707872"/>
    <w:rsid w:val="0071280F"/>
    <w:rsid w:val="0071319B"/>
    <w:rsid w:val="00717A4B"/>
    <w:rsid w:val="00722920"/>
    <w:rsid w:val="00734884"/>
    <w:rsid w:val="007419C0"/>
    <w:rsid w:val="007424B9"/>
    <w:rsid w:val="00745BD4"/>
    <w:rsid w:val="0074666B"/>
    <w:rsid w:val="00750661"/>
    <w:rsid w:val="00750CE5"/>
    <w:rsid w:val="0075281F"/>
    <w:rsid w:val="007554B0"/>
    <w:rsid w:val="00756FD0"/>
    <w:rsid w:val="00757E25"/>
    <w:rsid w:val="00771621"/>
    <w:rsid w:val="007728D7"/>
    <w:rsid w:val="00775B87"/>
    <w:rsid w:val="007778F1"/>
    <w:rsid w:val="00786A72"/>
    <w:rsid w:val="00795368"/>
    <w:rsid w:val="00795BC4"/>
    <w:rsid w:val="00795CF3"/>
    <w:rsid w:val="007A6741"/>
    <w:rsid w:val="007A71FC"/>
    <w:rsid w:val="007B25CE"/>
    <w:rsid w:val="007C0D92"/>
    <w:rsid w:val="007C2F47"/>
    <w:rsid w:val="007C6964"/>
    <w:rsid w:val="007C7BAB"/>
    <w:rsid w:val="007D118A"/>
    <w:rsid w:val="007D2CE8"/>
    <w:rsid w:val="007D366E"/>
    <w:rsid w:val="007D478D"/>
    <w:rsid w:val="007D4F50"/>
    <w:rsid w:val="007E3B2D"/>
    <w:rsid w:val="007E5DCB"/>
    <w:rsid w:val="007E72F5"/>
    <w:rsid w:val="007F20DF"/>
    <w:rsid w:val="007F254C"/>
    <w:rsid w:val="008018D6"/>
    <w:rsid w:val="008028B6"/>
    <w:rsid w:val="00807097"/>
    <w:rsid w:val="0080788B"/>
    <w:rsid w:val="00810E93"/>
    <w:rsid w:val="00815F54"/>
    <w:rsid w:val="00816034"/>
    <w:rsid w:val="0082030D"/>
    <w:rsid w:val="008211E3"/>
    <w:rsid w:val="00835BBC"/>
    <w:rsid w:val="00844D91"/>
    <w:rsid w:val="008512C0"/>
    <w:rsid w:val="0085274C"/>
    <w:rsid w:val="008535D6"/>
    <w:rsid w:val="00862D04"/>
    <w:rsid w:val="00872180"/>
    <w:rsid w:val="0087384C"/>
    <w:rsid w:val="00873BB2"/>
    <w:rsid w:val="0088017D"/>
    <w:rsid w:val="00880A5C"/>
    <w:rsid w:val="0088119A"/>
    <w:rsid w:val="00882D6B"/>
    <w:rsid w:val="0088428D"/>
    <w:rsid w:val="0088585D"/>
    <w:rsid w:val="008A5115"/>
    <w:rsid w:val="008A5477"/>
    <w:rsid w:val="008B4A63"/>
    <w:rsid w:val="008C3ADB"/>
    <w:rsid w:val="008C3AFC"/>
    <w:rsid w:val="008C4422"/>
    <w:rsid w:val="008C5C8B"/>
    <w:rsid w:val="008D1233"/>
    <w:rsid w:val="008D4FF2"/>
    <w:rsid w:val="008E78DC"/>
    <w:rsid w:val="008F39EF"/>
    <w:rsid w:val="008F5BD6"/>
    <w:rsid w:val="008F7F45"/>
    <w:rsid w:val="00900F55"/>
    <w:rsid w:val="00901A86"/>
    <w:rsid w:val="00902E46"/>
    <w:rsid w:val="00904643"/>
    <w:rsid w:val="0092109B"/>
    <w:rsid w:val="00921453"/>
    <w:rsid w:val="00921CE4"/>
    <w:rsid w:val="009228EE"/>
    <w:rsid w:val="00923045"/>
    <w:rsid w:val="0092329D"/>
    <w:rsid w:val="00924652"/>
    <w:rsid w:val="00925B9E"/>
    <w:rsid w:val="00931D46"/>
    <w:rsid w:val="00932C25"/>
    <w:rsid w:val="0093380E"/>
    <w:rsid w:val="0093401C"/>
    <w:rsid w:val="00934039"/>
    <w:rsid w:val="00936A8E"/>
    <w:rsid w:val="00941B90"/>
    <w:rsid w:val="00941D1D"/>
    <w:rsid w:val="0094230C"/>
    <w:rsid w:val="00943983"/>
    <w:rsid w:val="009440BE"/>
    <w:rsid w:val="009456D9"/>
    <w:rsid w:val="00954BC2"/>
    <w:rsid w:val="00954CD4"/>
    <w:rsid w:val="0096127C"/>
    <w:rsid w:val="00962EC3"/>
    <w:rsid w:val="00966172"/>
    <w:rsid w:val="00967216"/>
    <w:rsid w:val="009708AA"/>
    <w:rsid w:val="009729FC"/>
    <w:rsid w:val="009735A9"/>
    <w:rsid w:val="009742DC"/>
    <w:rsid w:val="00975D81"/>
    <w:rsid w:val="0098141C"/>
    <w:rsid w:val="00981493"/>
    <w:rsid w:val="00985C7A"/>
    <w:rsid w:val="00986AC4"/>
    <w:rsid w:val="0099557B"/>
    <w:rsid w:val="00995967"/>
    <w:rsid w:val="00995F3E"/>
    <w:rsid w:val="009A4FEC"/>
    <w:rsid w:val="009B731E"/>
    <w:rsid w:val="009C1FB0"/>
    <w:rsid w:val="009C5967"/>
    <w:rsid w:val="009D0150"/>
    <w:rsid w:val="009D450F"/>
    <w:rsid w:val="009D63AB"/>
    <w:rsid w:val="009D6CB9"/>
    <w:rsid w:val="009E5037"/>
    <w:rsid w:val="009E569E"/>
    <w:rsid w:val="009E65AB"/>
    <w:rsid w:val="009F1965"/>
    <w:rsid w:val="009F1EF0"/>
    <w:rsid w:val="009F3DD2"/>
    <w:rsid w:val="009F40E8"/>
    <w:rsid w:val="009F4D25"/>
    <w:rsid w:val="009F7924"/>
    <w:rsid w:val="00A01BC1"/>
    <w:rsid w:val="00A0240F"/>
    <w:rsid w:val="00A11E74"/>
    <w:rsid w:val="00A1610D"/>
    <w:rsid w:val="00A16BB6"/>
    <w:rsid w:val="00A16D54"/>
    <w:rsid w:val="00A16DB0"/>
    <w:rsid w:val="00A1700E"/>
    <w:rsid w:val="00A32200"/>
    <w:rsid w:val="00A33E41"/>
    <w:rsid w:val="00A3679A"/>
    <w:rsid w:val="00A417FF"/>
    <w:rsid w:val="00A427C7"/>
    <w:rsid w:val="00A435CE"/>
    <w:rsid w:val="00A43D12"/>
    <w:rsid w:val="00A44D5B"/>
    <w:rsid w:val="00A45974"/>
    <w:rsid w:val="00A52083"/>
    <w:rsid w:val="00A52343"/>
    <w:rsid w:val="00A534E5"/>
    <w:rsid w:val="00A5449F"/>
    <w:rsid w:val="00A54CBA"/>
    <w:rsid w:val="00A628DB"/>
    <w:rsid w:val="00A6375A"/>
    <w:rsid w:val="00A63C3C"/>
    <w:rsid w:val="00A65494"/>
    <w:rsid w:val="00A73193"/>
    <w:rsid w:val="00A75558"/>
    <w:rsid w:val="00A7726D"/>
    <w:rsid w:val="00A811EF"/>
    <w:rsid w:val="00A838BA"/>
    <w:rsid w:val="00A86A3B"/>
    <w:rsid w:val="00AA2DBB"/>
    <w:rsid w:val="00AA37DB"/>
    <w:rsid w:val="00AA3A76"/>
    <w:rsid w:val="00AA5535"/>
    <w:rsid w:val="00AA5D4C"/>
    <w:rsid w:val="00AC0C28"/>
    <w:rsid w:val="00AC15AF"/>
    <w:rsid w:val="00AC54E7"/>
    <w:rsid w:val="00AD4706"/>
    <w:rsid w:val="00AE07AC"/>
    <w:rsid w:val="00AE10EF"/>
    <w:rsid w:val="00AE4F3E"/>
    <w:rsid w:val="00AE666A"/>
    <w:rsid w:val="00AF05F5"/>
    <w:rsid w:val="00AF1269"/>
    <w:rsid w:val="00AF25B3"/>
    <w:rsid w:val="00B00A48"/>
    <w:rsid w:val="00B01999"/>
    <w:rsid w:val="00B0268A"/>
    <w:rsid w:val="00B02D63"/>
    <w:rsid w:val="00B052CD"/>
    <w:rsid w:val="00B05CFA"/>
    <w:rsid w:val="00B05F0D"/>
    <w:rsid w:val="00B062D6"/>
    <w:rsid w:val="00B11E6E"/>
    <w:rsid w:val="00B226F9"/>
    <w:rsid w:val="00B231D0"/>
    <w:rsid w:val="00B27149"/>
    <w:rsid w:val="00B32B66"/>
    <w:rsid w:val="00B362F3"/>
    <w:rsid w:val="00B500BA"/>
    <w:rsid w:val="00B5079A"/>
    <w:rsid w:val="00B61B3D"/>
    <w:rsid w:val="00B70317"/>
    <w:rsid w:val="00B71609"/>
    <w:rsid w:val="00B7272F"/>
    <w:rsid w:val="00B754CF"/>
    <w:rsid w:val="00B76F13"/>
    <w:rsid w:val="00B77D5E"/>
    <w:rsid w:val="00B83776"/>
    <w:rsid w:val="00B83FCF"/>
    <w:rsid w:val="00B86997"/>
    <w:rsid w:val="00B963E6"/>
    <w:rsid w:val="00BA1BDA"/>
    <w:rsid w:val="00BA3490"/>
    <w:rsid w:val="00BB1243"/>
    <w:rsid w:val="00BB34B5"/>
    <w:rsid w:val="00BB4431"/>
    <w:rsid w:val="00BB63D6"/>
    <w:rsid w:val="00BB719D"/>
    <w:rsid w:val="00BB7551"/>
    <w:rsid w:val="00BC0190"/>
    <w:rsid w:val="00BC1FD4"/>
    <w:rsid w:val="00BC537F"/>
    <w:rsid w:val="00BD20D7"/>
    <w:rsid w:val="00BD31B3"/>
    <w:rsid w:val="00BD4D8B"/>
    <w:rsid w:val="00BE0090"/>
    <w:rsid w:val="00BE2C1A"/>
    <w:rsid w:val="00BE367F"/>
    <w:rsid w:val="00BE48C8"/>
    <w:rsid w:val="00BE4E45"/>
    <w:rsid w:val="00BF081B"/>
    <w:rsid w:val="00BF4716"/>
    <w:rsid w:val="00BF6846"/>
    <w:rsid w:val="00C00CE5"/>
    <w:rsid w:val="00C01E1E"/>
    <w:rsid w:val="00C03A96"/>
    <w:rsid w:val="00C046BC"/>
    <w:rsid w:val="00C11F15"/>
    <w:rsid w:val="00C12693"/>
    <w:rsid w:val="00C1644B"/>
    <w:rsid w:val="00C2078D"/>
    <w:rsid w:val="00C26E77"/>
    <w:rsid w:val="00C27300"/>
    <w:rsid w:val="00C320AB"/>
    <w:rsid w:val="00C33F87"/>
    <w:rsid w:val="00C348B6"/>
    <w:rsid w:val="00C3499A"/>
    <w:rsid w:val="00C42F93"/>
    <w:rsid w:val="00C43024"/>
    <w:rsid w:val="00C43F70"/>
    <w:rsid w:val="00C4606E"/>
    <w:rsid w:val="00C47A4F"/>
    <w:rsid w:val="00C507D9"/>
    <w:rsid w:val="00C508C3"/>
    <w:rsid w:val="00C51BC8"/>
    <w:rsid w:val="00C535BF"/>
    <w:rsid w:val="00C60EE4"/>
    <w:rsid w:val="00C62F04"/>
    <w:rsid w:val="00C64AF4"/>
    <w:rsid w:val="00C64CE6"/>
    <w:rsid w:val="00C72D83"/>
    <w:rsid w:val="00C73B63"/>
    <w:rsid w:val="00C77AA3"/>
    <w:rsid w:val="00C8167D"/>
    <w:rsid w:val="00C90D96"/>
    <w:rsid w:val="00C9192A"/>
    <w:rsid w:val="00C939F8"/>
    <w:rsid w:val="00C9792D"/>
    <w:rsid w:val="00CA03C2"/>
    <w:rsid w:val="00CA1F1B"/>
    <w:rsid w:val="00CA3EAA"/>
    <w:rsid w:val="00CA4FD3"/>
    <w:rsid w:val="00CA5C95"/>
    <w:rsid w:val="00CB0AD9"/>
    <w:rsid w:val="00CB4743"/>
    <w:rsid w:val="00CC11E1"/>
    <w:rsid w:val="00CC1574"/>
    <w:rsid w:val="00CC16C7"/>
    <w:rsid w:val="00CC1FF8"/>
    <w:rsid w:val="00CC30B3"/>
    <w:rsid w:val="00CC3B91"/>
    <w:rsid w:val="00CC5B87"/>
    <w:rsid w:val="00CE1286"/>
    <w:rsid w:val="00CE28B8"/>
    <w:rsid w:val="00CF1E9F"/>
    <w:rsid w:val="00CF2607"/>
    <w:rsid w:val="00CF28A5"/>
    <w:rsid w:val="00CF2CF7"/>
    <w:rsid w:val="00CF60CB"/>
    <w:rsid w:val="00CF6EB4"/>
    <w:rsid w:val="00D029C2"/>
    <w:rsid w:val="00D049BB"/>
    <w:rsid w:val="00D0590E"/>
    <w:rsid w:val="00D0678E"/>
    <w:rsid w:val="00D07FA1"/>
    <w:rsid w:val="00D116D6"/>
    <w:rsid w:val="00D13F3B"/>
    <w:rsid w:val="00D16E42"/>
    <w:rsid w:val="00D1731C"/>
    <w:rsid w:val="00D209AD"/>
    <w:rsid w:val="00D23A4F"/>
    <w:rsid w:val="00D32E4A"/>
    <w:rsid w:val="00D33A95"/>
    <w:rsid w:val="00D33D19"/>
    <w:rsid w:val="00D342C0"/>
    <w:rsid w:val="00D34B37"/>
    <w:rsid w:val="00D35758"/>
    <w:rsid w:val="00D43642"/>
    <w:rsid w:val="00D44DCC"/>
    <w:rsid w:val="00D459B5"/>
    <w:rsid w:val="00D45CC1"/>
    <w:rsid w:val="00D46C36"/>
    <w:rsid w:val="00D477D5"/>
    <w:rsid w:val="00D5207B"/>
    <w:rsid w:val="00D64C42"/>
    <w:rsid w:val="00D70820"/>
    <w:rsid w:val="00D7199D"/>
    <w:rsid w:val="00D73447"/>
    <w:rsid w:val="00D8176A"/>
    <w:rsid w:val="00D8278D"/>
    <w:rsid w:val="00D83015"/>
    <w:rsid w:val="00D8651B"/>
    <w:rsid w:val="00D971EC"/>
    <w:rsid w:val="00D97AA9"/>
    <w:rsid w:val="00DA2E4F"/>
    <w:rsid w:val="00DB165C"/>
    <w:rsid w:val="00DB57D7"/>
    <w:rsid w:val="00DB5BD2"/>
    <w:rsid w:val="00DC299E"/>
    <w:rsid w:val="00DC437B"/>
    <w:rsid w:val="00DC4DB6"/>
    <w:rsid w:val="00DC5AB5"/>
    <w:rsid w:val="00DC645C"/>
    <w:rsid w:val="00DD472B"/>
    <w:rsid w:val="00DD79F6"/>
    <w:rsid w:val="00DE082D"/>
    <w:rsid w:val="00DE3D9E"/>
    <w:rsid w:val="00DE4A99"/>
    <w:rsid w:val="00DE4AF1"/>
    <w:rsid w:val="00DF027E"/>
    <w:rsid w:val="00DF2AB5"/>
    <w:rsid w:val="00E00875"/>
    <w:rsid w:val="00E04F9D"/>
    <w:rsid w:val="00E07604"/>
    <w:rsid w:val="00E15A7C"/>
    <w:rsid w:val="00E165AC"/>
    <w:rsid w:val="00E176BE"/>
    <w:rsid w:val="00E20A4B"/>
    <w:rsid w:val="00E2185B"/>
    <w:rsid w:val="00E23E94"/>
    <w:rsid w:val="00E243D4"/>
    <w:rsid w:val="00E27CAC"/>
    <w:rsid w:val="00E44A9A"/>
    <w:rsid w:val="00E4606F"/>
    <w:rsid w:val="00E46F12"/>
    <w:rsid w:val="00E569D2"/>
    <w:rsid w:val="00E63E30"/>
    <w:rsid w:val="00E66AD7"/>
    <w:rsid w:val="00E66D0E"/>
    <w:rsid w:val="00E6728C"/>
    <w:rsid w:val="00E70172"/>
    <w:rsid w:val="00E74191"/>
    <w:rsid w:val="00E807BF"/>
    <w:rsid w:val="00E81BDA"/>
    <w:rsid w:val="00E83114"/>
    <w:rsid w:val="00E834BD"/>
    <w:rsid w:val="00E84255"/>
    <w:rsid w:val="00E84777"/>
    <w:rsid w:val="00E90B36"/>
    <w:rsid w:val="00E91320"/>
    <w:rsid w:val="00E92720"/>
    <w:rsid w:val="00E92846"/>
    <w:rsid w:val="00E935FD"/>
    <w:rsid w:val="00E96CD9"/>
    <w:rsid w:val="00EA2EFF"/>
    <w:rsid w:val="00EA77D4"/>
    <w:rsid w:val="00EA7F11"/>
    <w:rsid w:val="00EB0641"/>
    <w:rsid w:val="00EB1ADF"/>
    <w:rsid w:val="00EB5790"/>
    <w:rsid w:val="00EC0A91"/>
    <w:rsid w:val="00EC1276"/>
    <w:rsid w:val="00EC6918"/>
    <w:rsid w:val="00ED09FB"/>
    <w:rsid w:val="00ED1ECC"/>
    <w:rsid w:val="00ED43E0"/>
    <w:rsid w:val="00ED6D8B"/>
    <w:rsid w:val="00EE0123"/>
    <w:rsid w:val="00EE11D5"/>
    <w:rsid w:val="00EE125B"/>
    <w:rsid w:val="00EE5356"/>
    <w:rsid w:val="00EE6F2C"/>
    <w:rsid w:val="00EE7112"/>
    <w:rsid w:val="00EE7D78"/>
    <w:rsid w:val="00EF0008"/>
    <w:rsid w:val="00EF1356"/>
    <w:rsid w:val="00EF4EED"/>
    <w:rsid w:val="00EF4F85"/>
    <w:rsid w:val="00F015BA"/>
    <w:rsid w:val="00F01AE5"/>
    <w:rsid w:val="00F03EAE"/>
    <w:rsid w:val="00F043F4"/>
    <w:rsid w:val="00F10111"/>
    <w:rsid w:val="00F14390"/>
    <w:rsid w:val="00F14A4D"/>
    <w:rsid w:val="00F167A6"/>
    <w:rsid w:val="00F1739B"/>
    <w:rsid w:val="00F178AB"/>
    <w:rsid w:val="00F17A8C"/>
    <w:rsid w:val="00F257EC"/>
    <w:rsid w:val="00F324CB"/>
    <w:rsid w:val="00F33572"/>
    <w:rsid w:val="00F340DB"/>
    <w:rsid w:val="00F3438F"/>
    <w:rsid w:val="00F354D4"/>
    <w:rsid w:val="00F44874"/>
    <w:rsid w:val="00F46C5D"/>
    <w:rsid w:val="00F50BC5"/>
    <w:rsid w:val="00F55488"/>
    <w:rsid w:val="00F641E7"/>
    <w:rsid w:val="00F66EDC"/>
    <w:rsid w:val="00F77042"/>
    <w:rsid w:val="00F778A9"/>
    <w:rsid w:val="00F81080"/>
    <w:rsid w:val="00F82289"/>
    <w:rsid w:val="00F85D6A"/>
    <w:rsid w:val="00F9482F"/>
    <w:rsid w:val="00FA15BD"/>
    <w:rsid w:val="00FA27DF"/>
    <w:rsid w:val="00FA2FE0"/>
    <w:rsid w:val="00FA312F"/>
    <w:rsid w:val="00FA7997"/>
    <w:rsid w:val="00FB0D31"/>
    <w:rsid w:val="00FC3A5D"/>
    <w:rsid w:val="00FC5497"/>
    <w:rsid w:val="00FD3A91"/>
    <w:rsid w:val="00FE1443"/>
    <w:rsid w:val="00FE2D37"/>
    <w:rsid w:val="00FE62B1"/>
    <w:rsid w:val="00FE6DBD"/>
    <w:rsid w:val="00FF11B8"/>
    <w:rsid w:val="00FF3864"/>
    <w:rsid w:val="00FF3E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CE18CA5B-B00D-458B-A7B3-C45B97F9A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17A4B"/>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717A4B"/>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717A4B"/>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717A4B"/>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717A4B"/>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717A4B"/>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17A4B"/>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717A4B"/>
    <w:rPr>
      <w:rFonts w:ascii="Arial Black" w:hAnsi="Arial Black"/>
      <w:sz w:val="28"/>
    </w:rPr>
  </w:style>
  <w:style w:type="character" w:customStyle="1" w:styleId="Heading3Char">
    <w:name w:val="Heading 3 Char"/>
    <w:basedOn w:val="DefaultParagraphFont"/>
    <w:link w:val="Heading3"/>
    <w:rsid w:val="00717A4B"/>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717A4B"/>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717A4B"/>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717A4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7A4B"/>
    <w:rPr>
      <w:rFonts w:ascii="Tahoma" w:hAnsi="Tahoma" w:cs="Tahoma"/>
      <w:color w:val="262626" w:themeColor="text1" w:themeTint="D9"/>
      <w:sz w:val="16"/>
      <w:szCs w:val="16"/>
    </w:rPr>
  </w:style>
  <w:style w:type="paragraph" w:styleId="TOC1">
    <w:name w:val="toc 1"/>
    <w:basedOn w:val="Normal"/>
    <w:next w:val="Normal"/>
    <w:autoRedefine/>
    <w:unhideWhenUsed/>
    <w:rsid w:val="00717A4B"/>
    <w:pPr>
      <w:tabs>
        <w:tab w:val="right" w:leader="dot" w:pos="10786"/>
      </w:tabs>
      <w:spacing w:before="80" w:after="0"/>
      <w:ind w:left="144"/>
    </w:pPr>
    <w:rPr>
      <w:b/>
    </w:rPr>
  </w:style>
  <w:style w:type="paragraph" w:styleId="TOC2">
    <w:name w:val="toc 2"/>
    <w:basedOn w:val="Normal"/>
    <w:next w:val="Normal"/>
    <w:autoRedefine/>
    <w:unhideWhenUsed/>
    <w:rsid w:val="00717A4B"/>
    <w:pPr>
      <w:tabs>
        <w:tab w:val="right" w:leader="dot" w:pos="10790"/>
      </w:tabs>
      <w:spacing w:before="40" w:after="40"/>
      <w:ind w:left="288"/>
    </w:pPr>
    <w:rPr>
      <w:sz w:val="18"/>
    </w:rPr>
  </w:style>
  <w:style w:type="character" w:styleId="Hyperlink">
    <w:name w:val="Hyperlink"/>
    <w:basedOn w:val="DefaultParagraphFont"/>
    <w:uiPriority w:val="99"/>
    <w:unhideWhenUsed/>
    <w:rsid w:val="00717A4B"/>
    <w:rPr>
      <w:color w:val="0000FF" w:themeColor="hyperlink"/>
      <w:u w:val="single"/>
    </w:rPr>
  </w:style>
  <w:style w:type="character" w:styleId="BookTitle">
    <w:name w:val="Book Title"/>
    <w:basedOn w:val="DefaultParagraphFont"/>
    <w:uiPriority w:val="33"/>
    <w:rsid w:val="00717A4B"/>
    <w:rPr>
      <w:b/>
      <w:bCs/>
      <w:smallCaps/>
      <w:spacing w:val="5"/>
      <w:sz w:val="48"/>
    </w:rPr>
  </w:style>
  <w:style w:type="paragraph" w:styleId="Title">
    <w:name w:val="Title"/>
    <w:basedOn w:val="Normal"/>
    <w:next w:val="Normal"/>
    <w:link w:val="TitleChar"/>
    <w:uiPriority w:val="10"/>
    <w:unhideWhenUsed/>
    <w:rsid w:val="00717A4B"/>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717A4B"/>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717A4B"/>
    <w:pPr>
      <w:spacing w:after="0" w:line="240" w:lineRule="auto"/>
    </w:pPr>
    <w:rPr>
      <w:rFonts w:eastAsiaTheme="minorEastAsia"/>
    </w:rPr>
  </w:style>
  <w:style w:type="character" w:customStyle="1" w:styleId="NoSpacingChar">
    <w:name w:val="No Spacing Char"/>
    <w:basedOn w:val="DefaultParagraphFont"/>
    <w:link w:val="NoSpacing"/>
    <w:uiPriority w:val="4"/>
    <w:rsid w:val="00717A4B"/>
    <w:rPr>
      <w:rFonts w:eastAsiaTheme="minorEastAsia"/>
    </w:rPr>
  </w:style>
  <w:style w:type="paragraph" w:styleId="Header">
    <w:name w:val="header"/>
    <w:basedOn w:val="Normal"/>
    <w:link w:val="HeaderChar"/>
    <w:uiPriority w:val="99"/>
    <w:unhideWhenUsed/>
    <w:rsid w:val="00717A4B"/>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717A4B"/>
    <w:rPr>
      <w:rFonts w:ascii="Arial" w:hAnsi="Arial"/>
      <w:color w:val="292929"/>
      <w:sz w:val="16"/>
    </w:rPr>
  </w:style>
  <w:style w:type="paragraph" w:styleId="Footer">
    <w:name w:val="footer"/>
    <w:basedOn w:val="Normal"/>
    <w:link w:val="FooterChar"/>
    <w:uiPriority w:val="99"/>
    <w:unhideWhenUsed/>
    <w:rsid w:val="00717A4B"/>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717A4B"/>
    <w:rPr>
      <w:rFonts w:ascii="Arial" w:hAnsi="Arial"/>
      <w:color w:val="292929"/>
      <w:sz w:val="16"/>
    </w:rPr>
  </w:style>
  <w:style w:type="paragraph" w:customStyle="1" w:styleId="LabExercise">
    <w:name w:val="Lab Exercise"/>
    <w:basedOn w:val="Normal"/>
    <w:next w:val="Normal"/>
    <w:qFormat/>
    <w:rsid w:val="009E65AB"/>
    <w:pPr>
      <w:spacing w:before="0" w:after="200" w:line="276" w:lineRule="auto"/>
    </w:pPr>
    <w:rPr>
      <w:b/>
    </w:rPr>
  </w:style>
  <w:style w:type="paragraph" w:styleId="ListParagraph">
    <w:name w:val="List Paragraph"/>
    <w:basedOn w:val="Normal"/>
    <w:next w:val="Normal"/>
    <w:uiPriority w:val="34"/>
    <w:rsid w:val="00717A4B"/>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717A4B"/>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717A4B"/>
    <w:rPr>
      <w:rFonts w:ascii="Lucida Console" w:hAnsi="Lucida Console" w:cs="Courier New"/>
      <w:b/>
      <w:spacing w:val="-6"/>
      <w:sz w:val="18"/>
    </w:rPr>
  </w:style>
  <w:style w:type="paragraph" w:customStyle="1" w:styleId="NumberedBullet">
    <w:name w:val="Numbered Bullet"/>
    <w:basedOn w:val="ListParagraph"/>
    <w:uiPriority w:val="5"/>
    <w:unhideWhenUsed/>
    <w:rsid w:val="00717A4B"/>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717A4B"/>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717A4B"/>
    <w:pPr>
      <w:spacing w:before="0" w:after="0"/>
    </w:pPr>
    <w:rPr>
      <w:szCs w:val="20"/>
    </w:rPr>
  </w:style>
  <w:style w:type="character" w:customStyle="1" w:styleId="FootnoteTextChar">
    <w:name w:val="Footnote Text Char"/>
    <w:basedOn w:val="DefaultParagraphFont"/>
    <w:link w:val="FootnoteText"/>
    <w:uiPriority w:val="99"/>
    <w:semiHidden/>
    <w:rsid w:val="00717A4B"/>
    <w:rPr>
      <w:rFonts w:ascii="Arial" w:hAnsi="Arial"/>
      <w:color w:val="262626" w:themeColor="text1" w:themeTint="D9"/>
      <w:sz w:val="20"/>
      <w:szCs w:val="20"/>
    </w:rPr>
  </w:style>
  <w:style w:type="table" w:styleId="LightShading-Accent4">
    <w:name w:val="Light Shading Accent 4"/>
    <w:basedOn w:val="TableNormal"/>
    <w:uiPriority w:val="60"/>
    <w:rsid w:val="00717A4B"/>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717A4B"/>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717A4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717A4B"/>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717A4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717A4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717A4B"/>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717A4B"/>
    <w:pPr>
      <w:tabs>
        <w:tab w:val="num" w:pos="360"/>
      </w:tabs>
      <w:ind w:left="360" w:hanging="360"/>
      <w:contextualSpacing/>
    </w:pPr>
  </w:style>
  <w:style w:type="character" w:customStyle="1" w:styleId="InLineUrl">
    <w:name w:val="InLineUrl"/>
    <w:basedOn w:val="DefaultParagraphFont"/>
    <w:qFormat/>
    <w:rsid w:val="00717A4B"/>
    <w:rPr>
      <w:rFonts w:ascii="Arial" w:hAnsi="Arial"/>
      <w:b/>
      <w:sz w:val="18"/>
    </w:rPr>
  </w:style>
  <w:style w:type="paragraph" w:customStyle="1" w:styleId="LabStepNumbered">
    <w:name w:val="Lab Step Numbered"/>
    <w:link w:val="LabStepNumberedChar"/>
    <w:qFormat/>
    <w:rsid w:val="00717A4B"/>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717A4B"/>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9E65AB"/>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717A4B"/>
    <w:pPr>
      <w:numPr>
        <w:numId w:val="0"/>
      </w:numPr>
      <w:spacing w:before="40"/>
      <w:ind w:left="720"/>
    </w:pPr>
  </w:style>
  <w:style w:type="character" w:customStyle="1" w:styleId="LabStepScreenshotFrame">
    <w:name w:val="Lab Step Screenshot Frame"/>
    <w:basedOn w:val="DefaultParagraphFont"/>
    <w:uiPriority w:val="1"/>
    <w:qFormat/>
    <w:rsid w:val="00717A4B"/>
    <w:rPr>
      <w:noProof/>
      <w:bdr w:val="single" w:sz="2" w:space="0" w:color="DDDDDD"/>
    </w:rPr>
  </w:style>
  <w:style w:type="paragraph" w:customStyle="1" w:styleId="LabExerciseCallout">
    <w:name w:val="Lab Exercise Callout"/>
    <w:basedOn w:val="LabExerciseLeadIn"/>
    <w:qFormat/>
    <w:rsid w:val="00717A4B"/>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Text">
    <w:name w:val="Lab Exercise Text"/>
    <w:basedOn w:val="Normal"/>
    <w:qFormat/>
    <w:rsid w:val="009E65A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717A4B"/>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717A4B"/>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717A4B"/>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717A4B"/>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717A4B"/>
    <w:rPr>
      <w:rFonts w:ascii="Arial" w:hAnsi="Arial"/>
      <w:b/>
      <w:iCs/>
      <w:sz w:val="16"/>
    </w:rPr>
  </w:style>
  <w:style w:type="character" w:customStyle="1" w:styleId="InlindeCode">
    <w:name w:val="InlindeCode"/>
    <w:basedOn w:val="DefaultParagraphFont"/>
    <w:qFormat/>
    <w:rsid w:val="00717A4B"/>
    <w:rPr>
      <w:rFonts w:ascii="Lucida Console" w:hAnsi="Lucida Console"/>
      <w:b/>
      <w:sz w:val="16"/>
    </w:rPr>
  </w:style>
  <w:style w:type="table" w:customStyle="1" w:styleId="LabStepTable">
    <w:name w:val="Lab Step Table"/>
    <w:basedOn w:val="TableGrid"/>
    <w:uiPriority w:val="99"/>
    <w:rsid w:val="00717A4B"/>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9E65AB"/>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717A4B"/>
    <w:pPr>
      <w:ind w:left="792"/>
    </w:pPr>
  </w:style>
  <w:style w:type="paragraph" w:customStyle="1" w:styleId="LabStepScreenshotLevel2">
    <w:name w:val="Lab Step Screenshot Level 2"/>
    <w:basedOn w:val="LabStepScreenshot"/>
    <w:uiPriority w:val="2"/>
    <w:qFormat/>
    <w:rsid w:val="00717A4B"/>
    <w:pPr>
      <w:ind w:left="720"/>
    </w:pPr>
    <w:rPr>
      <w:noProof/>
    </w:rPr>
  </w:style>
  <w:style w:type="paragraph" w:customStyle="1" w:styleId="LabStepTableTextHeader">
    <w:name w:val="Lab Step Table Text Header"/>
    <w:basedOn w:val="LabStepTableText"/>
    <w:next w:val="LabStepTableText"/>
    <w:qFormat/>
    <w:rsid w:val="009E65AB"/>
    <w:rPr>
      <w:b/>
    </w:rPr>
  </w:style>
  <w:style w:type="paragraph" w:customStyle="1" w:styleId="LabStepTableParagraph">
    <w:name w:val="Lab Step Table Paragraph"/>
    <w:basedOn w:val="LabStepNumbered"/>
    <w:qFormat/>
    <w:rsid w:val="009E65AB"/>
    <w:pPr>
      <w:numPr>
        <w:numId w:val="0"/>
      </w:numPr>
    </w:pPr>
  </w:style>
  <w:style w:type="paragraph" w:styleId="TOCHeading">
    <w:name w:val="TOC Heading"/>
    <w:basedOn w:val="Heading1"/>
    <w:next w:val="Normal"/>
    <w:uiPriority w:val="39"/>
    <w:semiHidden/>
    <w:unhideWhenUsed/>
    <w:qFormat/>
    <w:rsid w:val="00717A4B"/>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717A4B"/>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717A4B"/>
    <w:rPr>
      <w:sz w:val="16"/>
      <w:szCs w:val="16"/>
    </w:rPr>
  </w:style>
  <w:style w:type="paragraph" w:styleId="CommentText">
    <w:name w:val="annotation text"/>
    <w:basedOn w:val="Normal"/>
    <w:link w:val="CommentTextChar"/>
    <w:uiPriority w:val="99"/>
    <w:semiHidden/>
    <w:unhideWhenUsed/>
    <w:rsid w:val="00717A4B"/>
    <w:rPr>
      <w:szCs w:val="20"/>
    </w:rPr>
  </w:style>
  <w:style w:type="character" w:customStyle="1" w:styleId="CommentTextChar">
    <w:name w:val="Comment Text Char"/>
    <w:basedOn w:val="DefaultParagraphFont"/>
    <w:link w:val="CommentText"/>
    <w:uiPriority w:val="99"/>
    <w:semiHidden/>
    <w:rsid w:val="00717A4B"/>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717A4B"/>
    <w:rPr>
      <w:b/>
      <w:bCs/>
    </w:rPr>
  </w:style>
  <w:style w:type="character" w:customStyle="1" w:styleId="CommentSubjectChar">
    <w:name w:val="Comment Subject Char"/>
    <w:basedOn w:val="CommentTextChar"/>
    <w:link w:val="CommentSubject"/>
    <w:uiPriority w:val="99"/>
    <w:semiHidden/>
    <w:rsid w:val="00717A4B"/>
    <w:rPr>
      <w:rFonts w:ascii="Arial" w:hAnsi="Arial"/>
      <w:b/>
      <w:bCs/>
      <w:color w:val="262626" w:themeColor="text1" w:themeTint="D9"/>
      <w:sz w:val="20"/>
      <w:szCs w:val="20"/>
    </w:rPr>
  </w:style>
  <w:style w:type="character" w:styleId="Strong">
    <w:name w:val="Strong"/>
    <w:basedOn w:val="DefaultParagraphFont"/>
    <w:uiPriority w:val="22"/>
    <w:qFormat/>
    <w:rsid w:val="00717A4B"/>
    <w:rPr>
      <w:b/>
      <w:bCs/>
    </w:rPr>
  </w:style>
  <w:style w:type="paragraph" w:styleId="NormalWeb">
    <w:name w:val="Normal (Web)"/>
    <w:basedOn w:val="Normal"/>
    <w:uiPriority w:val="99"/>
    <w:semiHidden/>
    <w:unhideWhenUsed/>
    <w:rsid w:val="00717A4B"/>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717A4B"/>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717A4B"/>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717A4B"/>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717A4B"/>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717A4B"/>
    <w:pPr>
      <w:spacing w:before="240"/>
      <w:ind w:left="720" w:right="720"/>
    </w:pPr>
    <w:rPr>
      <w:color w:val="1C1C1C"/>
    </w:rPr>
  </w:style>
  <w:style w:type="paragraph" w:customStyle="1" w:styleId="SlidesNotes">
    <w:name w:val="Slides Notes"/>
    <w:basedOn w:val="Normal"/>
    <w:uiPriority w:val="4"/>
    <w:rsid w:val="00717A4B"/>
    <w:pPr>
      <w:spacing w:before="240"/>
    </w:pPr>
  </w:style>
  <w:style w:type="paragraph" w:customStyle="1" w:styleId="LegalHeader">
    <w:name w:val="Legal Header"/>
    <w:basedOn w:val="Normal"/>
    <w:uiPriority w:val="3"/>
    <w:rsid w:val="00717A4B"/>
    <w:pPr>
      <w:spacing w:before="600"/>
    </w:pPr>
    <w:rPr>
      <w:b/>
      <w:color w:val="auto"/>
      <w:u w:val="single"/>
    </w:rPr>
  </w:style>
  <w:style w:type="paragraph" w:customStyle="1" w:styleId="LegalBody">
    <w:name w:val="Legal Body"/>
    <w:basedOn w:val="Normal"/>
    <w:uiPriority w:val="3"/>
    <w:rsid w:val="00717A4B"/>
    <w:rPr>
      <w:sz w:val="18"/>
    </w:rPr>
  </w:style>
  <w:style w:type="paragraph" w:customStyle="1" w:styleId="CourseInfo">
    <w:name w:val="Course Info"/>
    <w:basedOn w:val="Normal"/>
    <w:uiPriority w:val="4"/>
    <w:rsid w:val="00717A4B"/>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717A4B"/>
    <w:rPr>
      <w:rFonts w:ascii="Arial" w:hAnsi="Arial"/>
      <w:color w:val="262626" w:themeColor="text1" w:themeTint="D9"/>
      <w:sz w:val="18"/>
    </w:rPr>
  </w:style>
  <w:style w:type="paragraph" w:customStyle="1" w:styleId="Strong1">
    <w:name w:val="Strong1"/>
    <w:basedOn w:val="LabStepNumbered"/>
    <w:link w:val="strongChar"/>
    <w:uiPriority w:val="5"/>
    <w:rsid w:val="00717A4B"/>
    <w:pPr>
      <w:numPr>
        <w:numId w:val="0"/>
      </w:numPr>
      <w:ind w:left="757" w:hanging="360"/>
    </w:pPr>
    <w:rPr>
      <w:b/>
    </w:rPr>
  </w:style>
  <w:style w:type="character" w:customStyle="1" w:styleId="strongChar">
    <w:name w:val="strong Char"/>
    <w:basedOn w:val="LabStepNumberedChar"/>
    <w:link w:val="Strong1"/>
    <w:uiPriority w:val="5"/>
    <w:rsid w:val="00717A4B"/>
    <w:rPr>
      <w:rFonts w:ascii="Arial" w:hAnsi="Arial"/>
      <w:b/>
      <w:color w:val="262626" w:themeColor="text1" w:themeTint="D9"/>
      <w:sz w:val="18"/>
    </w:rPr>
  </w:style>
  <w:style w:type="paragraph" w:customStyle="1" w:styleId="CourseCode">
    <w:name w:val="Course Code"/>
    <w:basedOn w:val="Normal"/>
    <w:uiPriority w:val="4"/>
    <w:rsid w:val="00717A4B"/>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717A4B"/>
    <w:pPr>
      <w:tabs>
        <w:tab w:val="right" w:leader="dot" w:pos="10790"/>
      </w:tabs>
      <w:spacing w:before="40" w:after="0"/>
      <w:ind w:left="432"/>
    </w:pPr>
    <w:rPr>
      <w:sz w:val="16"/>
    </w:rPr>
  </w:style>
  <w:style w:type="numbering" w:customStyle="1" w:styleId="LabStepsTemplate">
    <w:name w:val="LabStepsTemplate"/>
    <w:uiPriority w:val="99"/>
    <w:rsid w:val="00717A4B"/>
    <w:pPr>
      <w:numPr>
        <w:numId w:val="4"/>
      </w:numPr>
    </w:pPr>
  </w:style>
  <w:style w:type="paragraph" w:customStyle="1" w:styleId="ModuleDescription">
    <w:name w:val="Module Description"/>
    <w:basedOn w:val="Normal"/>
    <w:uiPriority w:val="4"/>
    <w:rsid w:val="00717A4B"/>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717A4B"/>
    <w:pPr>
      <w:jc w:val="center"/>
    </w:pPr>
  </w:style>
  <w:style w:type="paragraph" w:customStyle="1" w:styleId="TopicsCoveredItem">
    <w:name w:val="Topics Covered Item"/>
    <w:basedOn w:val="Normal"/>
    <w:uiPriority w:val="4"/>
    <w:rsid w:val="00717A4B"/>
    <w:pPr>
      <w:numPr>
        <w:numId w:val="5"/>
      </w:numPr>
      <w:spacing w:before="0" w:after="0"/>
      <w:contextualSpacing/>
    </w:pPr>
  </w:style>
  <w:style w:type="paragraph" w:customStyle="1" w:styleId="ModuleIntroHeader">
    <w:name w:val="Module Intro Header"/>
    <w:basedOn w:val="Normal"/>
    <w:uiPriority w:val="4"/>
    <w:rsid w:val="00717A4B"/>
    <w:pPr>
      <w:pBdr>
        <w:bottom w:val="single" w:sz="8" w:space="1" w:color="auto"/>
      </w:pBdr>
      <w:spacing w:before="360"/>
      <w:ind w:left="288"/>
    </w:pPr>
    <w:rPr>
      <w:b/>
      <w:sz w:val="24"/>
    </w:rPr>
  </w:style>
  <w:style w:type="paragraph" w:customStyle="1" w:styleId="ModuleAgendaItem">
    <w:name w:val="Module Agenda Item"/>
    <w:basedOn w:val="Normal"/>
    <w:uiPriority w:val="4"/>
    <w:rsid w:val="00717A4B"/>
    <w:pPr>
      <w:spacing w:before="0" w:after="0"/>
      <w:ind w:left="360" w:hanging="360"/>
      <w:contextualSpacing/>
    </w:pPr>
    <w:rPr>
      <w:sz w:val="24"/>
    </w:rPr>
  </w:style>
  <w:style w:type="paragraph" w:customStyle="1" w:styleId="LabExerciseItem">
    <w:name w:val="Lab Exercise Item"/>
    <w:basedOn w:val="Normal"/>
    <w:next w:val="Normal"/>
    <w:uiPriority w:val="4"/>
    <w:qFormat/>
    <w:rsid w:val="00717A4B"/>
    <w:pPr>
      <w:spacing w:before="0" w:after="0"/>
      <w:ind w:left="360" w:hanging="360"/>
    </w:pPr>
  </w:style>
  <w:style w:type="character" w:styleId="FollowedHyperlink">
    <w:name w:val="FollowedHyperlink"/>
    <w:basedOn w:val="DefaultParagraphFont"/>
    <w:uiPriority w:val="99"/>
    <w:semiHidden/>
    <w:unhideWhenUsed/>
    <w:rsid w:val="009E65AB"/>
    <w:rPr>
      <w:color w:val="800080" w:themeColor="followedHyperlink"/>
      <w:u w:val="single"/>
    </w:rPr>
  </w:style>
  <w:style w:type="paragraph" w:customStyle="1" w:styleId="Procedureheading">
    <w:name w:val="Procedure heading"/>
    <w:basedOn w:val="Heading4"/>
    <w:next w:val="Normal"/>
    <w:uiPriority w:val="99"/>
    <w:qFormat/>
    <w:rsid w:val="009E65AB"/>
    <w:pPr>
      <w:numPr>
        <w:numId w:val="6"/>
      </w:numPr>
      <w:pBdr>
        <w:bottom w:val="none" w:sz="0" w:space="0" w:color="auto"/>
      </w:pBdr>
      <w:tabs>
        <w:tab w:val="num" w:pos="360"/>
      </w:tabs>
      <w:spacing w:after="120" w:line="276" w:lineRule="auto"/>
      <w:ind w:left="0" w:firstLine="0"/>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717A4B"/>
    <w:pPr>
      <w:numPr>
        <w:ilvl w:val="1"/>
      </w:numPr>
    </w:pPr>
  </w:style>
  <w:style w:type="paragraph" w:customStyle="1" w:styleId="LabStepNumberedLevel3">
    <w:name w:val="Lab Step Numbered Level 3"/>
    <w:basedOn w:val="LabStepNumberedLevel2"/>
    <w:qFormat/>
    <w:rsid w:val="00717A4B"/>
    <w:pPr>
      <w:numPr>
        <w:ilvl w:val="2"/>
      </w:numPr>
      <w:tabs>
        <w:tab w:val="left" w:pos="994"/>
      </w:tabs>
    </w:pPr>
  </w:style>
  <w:style w:type="paragraph" w:customStyle="1" w:styleId="LabStepNumberedLevel4">
    <w:name w:val="Lab Step Numbered Level 4"/>
    <w:basedOn w:val="LabStepNumberedLevel3"/>
    <w:qFormat/>
    <w:rsid w:val="00717A4B"/>
    <w:pPr>
      <w:numPr>
        <w:ilvl w:val="3"/>
      </w:numPr>
      <w:tabs>
        <w:tab w:val="clear" w:pos="994"/>
        <w:tab w:val="left" w:pos="1627"/>
      </w:tabs>
    </w:pPr>
  </w:style>
  <w:style w:type="paragraph" w:customStyle="1" w:styleId="LabExerciseLeadIn">
    <w:name w:val="Lab Exercise Lead In"/>
    <w:basedOn w:val="Normal"/>
    <w:qFormat/>
    <w:rsid w:val="00717A4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CKNumbering">
    <w:name w:val="CK Numbering"/>
    <w:basedOn w:val="ListParagraph"/>
    <w:link w:val="CKNumberingChar"/>
    <w:uiPriority w:val="1"/>
    <w:qFormat/>
    <w:rsid w:val="00D971EC"/>
    <w:pPr>
      <w:numPr>
        <w:numId w:val="8"/>
      </w:numPr>
      <w:tabs>
        <w:tab w:val="clear" w:pos="5040"/>
      </w:tabs>
      <w:spacing w:before="0" w:after="200"/>
    </w:pPr>
    <w:rPr>
      <w:rFonts w:ascii="Segoe UI Semilight" w:hAnsi="Segoe UI Semilight"/>
      <w:color w:val="auto"/>
      <w:sz w:val="22"/>
      <w:lang w:val="en-GB"/>
    </w:rPr>
  </w:style>
  <w:style w:type="character" w:customStyle="1" w:styleId="CKNumberingChar">
    <w:name w:val="CK Numbering Char"/>
    <w:basedOn w:val="DefaultParagraphFont"/>
    <w:link w:val="CKNumbering"/>
    <w:uiPriority w:val="1"/>
    <w:rsid w:val="00D971EC"/>
    <w:rPr>
      <w:rFonts w:ascii="Segoe UI Semilight" w:hAnsi="Segoe UI Semilight"/>
      <w:lang w:val="en-GB"/>
    </w:rPr>
  </w:style>
  <w:style w:type="character" w:styleId="UnresolvedMention">
    <w:name w:val="Unresolved Mention"/>
    <w:basedOn w:val="DefaultParagraphFont"/>
    <w:uiPriority w:val="99"/>
    <w:semiHidden/>
    <w:unhideWhenUsed/>
    <w:rsid w:val="00D83015"/>
    <w:rPr>
      <w:color w:val="808080"/>
      <w:shd w:val="clear" w:color="auto" w:fill="E6E6E6"/>
    </w:rPr>
  </w:style>
  <w:style w:type="table" w:customStyle="1" w:styleId="TableGrid0">
    <w:name w:val="TableGrid"/>
    <w:rsid w:val="00C939F8"/>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2191512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6597517">
      <w:bodyDiv w:val="1"/>
      <w:marLeft w:val="0"/>
      <w:marRight w:val="0"/>
      <w:marTop w:val="0"/>
      <w:marBottom w:val="0"/>
      <w:divBdr>
        <w:top w:val="none" w:sz="0" w:space="0" w:color="auto"/>
        <w:left w:val="none" w:sz="0" w:space="0" w:color="auto"/>
        <w:bottom w:val="none" w:sz="0" w:space="0" w:color="auto"/>
        <w:right w:val="none" w:sz="0" w:space="0" w:color="auto"/>
      </w:divBdr>
      <w:divsChild>
        <w:div w:id="58291189">
          <w:marLeft w:val="0"/>
          <w:marRight w:val="0"/>
          <w:marTop w:val="0"/>
          <w:marBottom w:val="0"/>
          <w:divBdr>
            <w:top w:val="none" w:sz="0" w:space="0" w:color="auto"/>
            <w:left w:val="none" w:sz="0" w:space="0" w:color="auto"/>
            <w:bottom w:val="none" w:sz="0" w:space="0" w:color="auto"/>
            <w:right w:val="none" w:sz="0" w:space="0" w:color="auto"/>
          </w:divBdr>
          <w:divsChild>
            <w:div w:id="55890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1999236">
      <w:bodyDiv w:val="1"/>
      <w:marLeft w:val="0"/>
      <w:marRight w:val="0"/>
      <w:marTop w:val="0"/>
      <w:marBottom w:val="0"/>
      <w:divBdr>
        <w:top w:val="none" w:sz="0" w:space="0" w:color="auto"/>
        <w:left w:val="none" w:sz="0" w:space="0" w:color="auto"/>
        <w:bottom w:val="none" w:sz="0" w:space="0" w:color="auto"/>
        <w:right w:val="none" w:sz="0" w:space="0" w:color="auto"/>
      </w:divBdr>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8.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jpeg"/><Relationship Id="rId58" Type="http://schemas.openxmlformats.org/officeDocument/2006/relationships/image" Target="media/image50.jpe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footer" Target="footer2.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styles" Target="styles.xml"/><Relationship Id="rId12" Type="http://schemas.openxmlformats.org/officeDocument/2006/relationships/hyperlink" Target="https://web.PowerApps.com"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flow.microsoft.com/" TargetMode="External"/><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jp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7.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3.png"/><Relationship Id="rId93"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TFS\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28FF73-80A2-46B3-AD2B-FE67F7E26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1910</TotalTime>
  <Pages>22</Pages>
  <Words>2714</Words>
  <Characters>15473</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Andrew Connell Inc.</Company>
  <LinksUpToDate>false</LinksUpToDate>
  <CharactersWithSpaces>18151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Andrew Connell</dc:creator>
  <cp:lastModifiedBy>Ted Pattison</cp:lastModifiedBy>
  <cp:revision>36</cp:revision>
  <cp:lastPrinted>2019-04-16T16:11:00Z</cp:lastPrinted>
  <dcterms:created xsi:type="dcterms:W3CDTF">2018-02-06T11:50:00Z</dcterms:created>
  <dcterms:modified xsi:type="dcterms:W3CDTF">2020-01-19T20:42:00Z</dcterms:modified>
</cp:coreProperties>
</file>