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01738" w14:textId="7B81503D" w:rsidR="00D971EC" w:rsidRDefault="00CA3EAA" w:rsidP="00D971EC">
      <w:pPr>
        <w:pStyle w:val="Heading2"/>
      </w:pPr>
      <w:bookmarkStart w:id="0" w:name="_GoBack"/>
      <w:bookmarkEnd w:id="0"/>
      <w:r>
        <w:t xml:space="preserve">Getting Started with </w:t>
      </w:r>
      <w:r w:rsidR="0096318F">
        <w:t>Power Automate</w:t>
      </w:r>
    </w:p>
    <w:p w14:paraId="5AA7803B" w14:textId="77777777" w:rsidR="00D971EC" w:rsidRPr="005C7841" w:rsidRDefault="00D971EC" w:rsidP="00D971EC">
      <w:pPr>
        <w:pStyle w:val="LabExerciseCallout"/>
      </w:pPr>
      <w:r w:rsidRPr="005C7841">
        <w:rPr>
          <w:b/>
        </w:rPr>
        <w:t>Lab Time</w:t>
      </w:r>
      <w:r w:rsidRPr="005C7841">
        <w:t xml:space="preserve">: </w:t>
      </w:r>
      <w:r>
        <w:t>60</w:t>
      </w:r>
      <w:r w:rsidRPr="005C7841">
        <w:t xml:space="preserve"> minutes</w:t>
      </w:r>
    </w:p>
    <w:p w14:paraId="66EF3CCF" w14:textId="74F679BF" w:rsidR="00D971EC" w:rsidRPr="005C7841" w:rsidRDefault="00D971EC" w:rsidP="00D971EC">
      <w:pPr>
        <w:pStyle w:val="LabExerciseCallout"/>
      </w:pPr>
      <w:r w:rsidRPr="005C7841">
        <w:rPr>
          <w:b/>
        </w:rPr>
        <w:t>Lab Folder</w:t>
      </w:r>
      <w:r w:rsidRPr="005C7841">
        <w:t xml:space="preserve">: </w:t>
      </w:r>
      <w:r w:rsidR="00B326D1">
        <w:t>C:\Student\Modules\0</w:t>
      </w:r>
      <w:r w:rsidR="006D138F">
        <w:t>4</w:t>
      </w:r>
      <w:r>
        <w:t>_</w:t>
      </w:r>
      <w:r w:rsidR="00B326D1">
        <w:t>Designing</w:t>
      </w:r>
      <w:r w:rsidR="00C4023B">
        <w:t>Flow</w:t>
      </w:r>
      <w:r w:rsidR="00B326D1">
        <w:t>s</w:t>
      </w:r>
      <w:r>
        <w:t>\Lab</w:t>
      </w:r>
    </w:p>
    <w:p w14:paraId="36989DFF" w14:textId="0E112BC0" w:rsidR="00D971EC" w:rsidRDefault="00D971EC" w:rsidP="00D971EC">
      <w:pPr>
        <w:pStyle w:val="LabExerciseCallout"/>
      </w:pPr>
      <w:r w:rsidRPr="005C7841">
        <w:rPr>
          <w:b/>
        </w:rPr>
        <w:t>Lab Overview</w:t>
      </w:r>
      <w:r w:rsidRPr="005C7841">
        <w:t>:</w:t>
      </w:r>
      <w:r>
        <w:rPr>
          <w:rFonts w:cs="Arial"/>
          <w:lang w:val="en"/>
        </w:rPr>
        <w:t xml:space="preserve"> </w:t>
      </w:r>
      <w:r w:rsidRPr="002B38E0">
        <w:t>In this lab</w:t>
      </w:r>
      <w:r w:rsidR="00674389">
        <w:t>,</w:t>
      </w:r>
      <w:r w:rsidRPr="002B38E0">
        <w:t xml:space="preserve"> </w:t>
      </w:r>
      <w:r>
        <w:t xml:space="preserve">you will </w:t>
      </w:r>
      <w:r w:rsidR="00674389">
        <w:t xml:space="preserve">begin to work with </w:t>
      </w:r>
      <w:r w:rsidR="0096318F">
        <w:t xml:space="preserve">Power Automate (aka </w:t>
      </w:r>
      <w:r w:rsidR="00674389">
        <w:t>Microsoft Flow</w:t>
      </w:r>
      <w:r w:rsidR="0096318F">
        <w:t>)</w:t>
      </w:r>
      <w:r w:rsidR="00C4023B">
        <w:t>.</w:t>
      </w:r>
      <w:r w:rsidR="00674389">
        <w:t xml:space="preserve"> You will start by creating a</w:t>
      </w:r>
      <w:r w:rsidR="0096318F">
        <w:t xml:space="preserve"> simple flow which is triggered by a button. This will give you a chance to become familiar with the flow designer and the steps required to test and debug a flow. After that, you will create several more flows to build your fundamental skills </w:t>
      </w:r>
      <w:r w:rsidR="00880B36">
        <w:t xml:space="preserve">with the </w:t>
      </w:r>
      <w:r w:rsidR="0096318F">
        <w:t>Power Automate</w:t>
      </w:r>
      <w:r w:rsidR="00880B36">
        <w:t xml:space="preserve"> service</w:t>
      </w:r>
      <w:r w:rsidR="00674389">
        <w:t>.</w:t>
      </w:r>
    </w:p>
    <w:p w14:paraId="166DB3FF" w14:textId="790988D2" w:rsidR="004154E8" w:rsidRDefault="004154E8" w:rsidP="004154E8">
      <w:pPr>
        <w:pStyle w:val="Heading3"/>
      </w:pPr>
      <w:bookmarkStart w:id="1" w:name="_Toc57929"/>
      <w:r>
        <w:t>Exercise 1: Create and Test a Flow with Flow Button Trigger</w:t>
      </w:r>
    </w:p>
    <w:p w14:paraId="099EE820" w14:textId="77777777" w:rsidR="004154E8" w:rsidRDefault="004154E8" w:rsidP="004154E8">
      <w:pPr>
        <w:pStyle w:val="LabExerciseLeadIn"/>
      </w:pPr>
      <w:r>
        <w:rPr>
          <w:rFonts w:ascii="Segoe UI" w:eastAsia="Segoe UI" w:hAnsi="Segoe UI" w:cs="Segoe UI"/>
        </w:rPr>
        <w:t>In this exercise, you will create a new flow from blank without using a template</w:t>
      </w:r>
      <w:r>
        <w:t>. This will give you a chance to see how to build a flow from the ground up. In this specific case, you will create a new flow that uses the Flow button for mobile trigger which allows a user to easily kick off a flow from a mobile device.</w:t>
      </w:r>
    </w:p>
    <w:p w14:paraId="303BC6BA" w14:textId="2768F00C" w:rsidR="004154E8" w:rsidRDefault="005903D6" w:rsidP="004154E8">
      <w:pPr>
        <w:pStyle w:val="LabStepNumbered"/>
        <w:numPr>
          <w:ilvl w:val="0"/>
          <w:numId w:val="36"/>
        </w:numPr>
      </w:pPr>
      <w:r>
        <w:t>Log into the Power Automate service</w:t>
      </w:r>
      <w:r w:rsidR="004154E8">
        <w:t>.</w:t>
      </w:r>
    </w:p>
    <w:p w14:paraId="090B8FF8" w14:textId="49A71A91" w:rsidR="004E5ED1" w:rsidRDefault="005903D6" w:rsidP="004E5ED1">
      <w:pPr>
        <w:pStyle w:val="LabStepNumberedLevel2"/>
      </w:pPr>
      <w:r>
        <w:t>Using the browser, n</w:t>
      </w:r>
      <w:r w:rsidR="004154E8">
        <w:t xml:space="preserve">avigate to </w:t>
      </w:r>
      <w:r w:rsidR="0096318F">
        <w:t xml:space="preserve">the Power Automate service </w:t>
      </w:r>
      <w:r w:rsidR="004E5ED1">
        <w:t xml:space="preserve">at </w:t>
      </w:r>
      <w:hyperlink r:id="rId8" w:history="1">
        <w:r w:rsidR="004E5ED1" w:rsidRPr="001A0CFE">
          <w:rPr>
            <w:rStyle w:val="Hyperlink"/>
          </w:rPr>
          <w:t>https://flow.microsoft.com</w:t>
        </w:r>
      </w:hyperlink>
      <w:r w:rsidR="004E5ED1">
        <w:t xml:space="preserve">. </w:t>
      </w:r>
    </w:p>
    <w:p w14:paraId="2D1A0DE2" w14:textId="6506D078" w:rsidR="0096318F" w:rsidRDefault="005903D6" w:rsidP="004E5ED1">
      <w:pPr>
        <w:pStyle w:val="LabStepNumberedLevel2"/>
      </w:pPr>
      <w:r>
        <w:t xml:space="preserve">Click the </w:t>
      </w:r>
      <w:r w:rsidR="0096318F" w:rsidRPr="005903D6">
        <w:rPr>
          <w:b/>
        </w:rPr>
        <w:t>Sign in</w:t>
      </w:r>
      <w:r w:rsidR="0096318F">
        <w:t xml:space="preserve"> </w:t>
      </w:r>
      <w:r>
        <w:t xml:space="preserve">link in the upper right corner and log in </w:t>
      </w:r>
      <w:r w:rsidR="0096318F">
        <w:t>using your Office 365 user account.</w:t>
      </w:r>
    </w:p>
    <w:p w14:paraId="407F2503" w14:textId="6E418E1B" w:rsidR="0096318F" w:rsidRDefault="0096318F" w:rsidP="004E5ED1">
      <w:pPr>
        <w:pStyle w:val="LabStepNumberedLevel2"/>
      </w:pPr>
      <w:r>
        <w:t xml:space="preserve">If </w:t>
      </w:r>
      <w:r w:rsidR="005903D6">
        <w:t xml:space="preserve">you see the </w:t>
      </w:r>
      <w:r w:rsidR="005903D6" w:rsidRPr="005903D6">
        <w:rPr>
          <w:b/>
        </w:rPr>
        <w:t>Welcome to Power Automate</w:t>
      </w:r>
      <w:r w:rsidR="005903D6">
        <w:t xml:space="preserve"> dialog, click the </w:t>
      </w:r>
      <w:r w:rsidR="005903D6" w:rsidRPr="005903D6">
        <w:rPr>
          <w:b/>
        </w:rPr>
        <w:t>Get started</w:t>
      </w:r>
      <w:r w:rsidR="005903D6">
        <w:t xml:space="preserve"> button to close </w:t>
      </w:r>
      <w:proofErr w:type="gramStart"/>
      <w:r w:rsidR="005903D6">
        <w:t>it.</w:t>
      </w:r>
      <w:r>
        <w:t>.</w:t>
      </w:r>
      <w:proofErr w:type="gramEnd"/>
    </w:p>
    <w:p w14:paraId="792F6901" w14:textId="456DDB43" w:rsidR="0096318F" w:rsidRDefault="0096318F" w:rsidP="0096318F">
      <w:pPr>
        <w:pStyle w:val="LabStepScreenshotLevel2"/>
      </w:pPr>
      <w:r>
        <w:drawing>
          <wp:inline distT="0" distB="0" distL="0" distR="0" wp14:anchorId="6C27413B" wp14:editId="1D18618C">
            <wp:extent cx="2236470" cy="1529799"/>
            <wp:effectExtent l="19050" t="19050" r="1143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062" cy="1537044"/>
                    </a:xfrm>
                    <a:prstGeom prst="rect">
                      <a:avLst/>
                    </a:prstGeom>
                    <a:noFill/>
                    <a:ln>
                      <a:solidFill>
                        <a:schemeClr val="tx1">
                          <a:lumMod val="50000"/>
                          <a:lumOff val="50000"/>
                        </a:schemeClr>
                      </a:solidFill>
                    </a:ln>
                  </pic:spPr>
                </pic:pic>
              </a:graphicData>
            </a:graphic>
          </wp:inline>
        </w:drawing>
      </w:r>
    </w:p>
    <w:p w14:paraId="22817102" w14:textId="1CC7E3BD" w:rsidR="0096318F" w:rsidRDefault="005903D6" w:rsidP="0096318F">
      <w:pPr>
        <w:pStyle w:val="LabStepNumberedLevel2"/>
      </w:pPr>
      <w:r>
        <w:t xml:space="preserve">You should now be at the </w:t>
      </w:r>
      <w:r w:rsidRPr="005903D6">
        <w:rPr>
          <w:b/>
        </w:rPr>
        <w:t>Home</w:t>
      </w:r>
      <w:r>
        <w:t xml:space="preserve"> page of the </w:t>
      </w:r>
      <w:r w:rsidRPr="005903D6">
        <w:rPr>
          <w:b/>
        </w:rPr>
        <w:t>Power Automate</w:t>
      </w:r>
      <w:r>
        <w:t xml:space="preserve"> service.</w:t>
      </w:r>
    </w:p>
    <w:p w14:paraId="4598E355" w14:textId="39AF9D42" w:rsidR="0096318F" w:rsidRDefault="007744F7" w:rsidP="0096318F">
      <w:pPr>
        <w:pStyle w:val="LabStepScreenshotLevel2"/>
      </w:pPr>
      <w:r>
        <w:drawing>
          <wp:inline distT="0" distB="0" distL="0" distR="0" wp14:anchorId="11BDF4CF" wp14:editId="14EFE5FF">
            <wp:extent cx="3501390" cy="1077650"/>
            <wp:effectExtent l="19050" t="19050" r="22860"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857"/>
                    <a:stretch/>
                  </pic:blipFill>
                  <pic:spPr bwMode="auto">
                    <a:xfrm>
                      <a:off x="0" y="0"/>
                      <a:ext cx="3539094" cy="108925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EC924B3" w14:textId="5804FE0B" w:rsidR="0096318F" w:rsidRDefault="0096318F" w:rsidP="0096318F">
      <w:pPr>
        <w:pStyle w:val="LabStepNumbered"/>
      </w:pPr>
      <w:r>
        <w:t>Create a new flow</w:t>
      </w:r>
      <w:r w:rsidR="004154E8">
        <w:t xml:space="preserve"> </w:t>
      </w:r>
      <w:r w:rsidR="00C60397">
        <w:t xml:space="preserve">with </w:t>
      </w:r>
      <w:r w:rsidR="003964B1">
        <w:t>a flow button trigger.</w:t>
      </w:r>
    </w:p>
    <w:p w14:paraId="0043A2C5" w14:textId="6E305210" w:rsidR="004154E8" w:rsidRDefault="004E5ED1" w:rsidP="004E5ED1">
      <w:pPr>
        <w:pStyle w:val="LabStepNumberedLevel2"/>
      </w:pPr>
      <w:r>
        <w:t>C</w:t>
      </w:r>
      <w:r w:rsidR="004154E8">
        <w:t xml:space="preserve">lick the </w:t>
      </w:r>
      <w:r w:rsidR="004154E8" w:rsidRPr="004E5ED1">
        <w:rPr>
          <w:b/>
        </w:rPr>
        <w:t>My flows</w:t>
      </w:r>
      <w:r w:rsidR="004154E8">
        <w:t xml:space="preserve"> link.</w:t>
      </w:r>
    </w:p>
    <w:p w14:paraId="3DC800D6" w14:textId="34D60983" w:rsidR="004154E8" w:rsidRDefault="004E5ED1" w:rsidP="004154E8">
      <w:pPr>
        <w:pStyle w:val="LabStepNumberedLevel2"/>
        <w:numPr>
          <w:ilvl w:val="1"/>
          <w:numId w:val="36"/>
        </w:numPr>
      </w:pPr>
      <w:r>
        <w:t xml:space="preserve">Click the </w:t>
      </w:r>
      <w:r>
        <w:rPr>
          <w:b/>
        </w:rPr>
        <w:t xml:space="preserve">+ New </w:t>
      </w:r>
      <w:r>
        <w:t>button to create a new flow</w:t>
      </w:r>
      <w:r w:rsidR="004154E8">
        <w:t>.</w:t>
      </w:r>
    </w:p>
    <w:p w14:paraId="3CD4DE19" w14:textId="260ECD9C" w:rsidR="004154E8" w:rsidRDefault="005903D6" w:rsidP="004154E8">
      <w:pPr>
        <w:pStyle w:val="LabStepScreenshotLevel2"/>
      </w:pPr>
      <w:r>
        <w:drawing>
          <wp:inline distT="0" distB="0" distL="0" distR="0" wp14:anchorId="501514D0" wp14:editId="33D9EE30">
            <wp:extent cx="4188520" cy="1428750"/>
            <wp:effectExtent l="19050" t="19050" r="2159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297" cy="1433791"/>
                    </a:xfrm>
                    <a:prstGeom prst="rect">
                      <a:avLst/>
                    </a:prstGeom>
                    <a:noFill/>
                    <a:ln>
                      <a:solidFill>
                        <a:schemeClr val="bg1">
                          <a:lumMod val="65000"/>
                        </a:schemeClr>
                      </a:solidFill>
                    </a:ln>
                  </pic:spPr>
                </pic:pic>
              </a:graphicData>
            </a:graphic>
          </wp:inline>
        </w:drawing>
      </w:r>
    </w:p>
    <w:p w14:paraId="1D6D3C59" w14:textId="175B87EC" w:rsidR="004E5ED1" w:rsidRDefault="00AA04C1" w:rsidP="004E5ED1">
      <w:pPr>
        <w:pStyle w:val="LabStepNumberedLevel2"/>
      </w:pPr>
      <w:r>
        <w:lastRenderedPageBreak/>
        <w:t xml:space="preserve">Select </w:t>
      </w:r>
      <w:r w:rsidRPr="00AA04C1">
        <w:rPr>
          <w:b/>
        </w:rPr>
        <w:t>Instant-</w:t>
      </w:r>
      <w:r w:rsidR="002C5D9D">
        <w:rPr>
          <w:b/>
        </w:rPr>
        <w:t>-</w:t>
      </w:r>
      <w:r w:rsidRPr="00AA04C1">
        <w:rPr>
          <w:b/>
        </w:rPr>
        <w:t>from blank</w:t>
      </w:r>
      <w:r>
        <w:t>.</w:t>
      </w:r>
    </w:p>
    <w:p w14:paraId="64D6C684" w14:textId="3A13430A" w:rsidR="004E5ED1" w:rsidRDefault="004E5ED1" w:rsidP="004154E8">
      <w:pPr>
        <w:pStyle w:val="LabStepScreenshotLevel2"/>
      </w:pPr>
      <w:r>
        <w:drawing>
          <wp:inline distT="0" distB="0" distL="0" distR="0" wp14:anchorId="3E62FE3E" wp14:editId="218F94F0">
            <wp:extent cx="1513021" cy="1292679"/>
            <wp:effectExtent l="19050" t="19050" r="114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3546" cy="1301671"/>
                    </a:xfrm>
                    <a:prstGeom prst="rect">
                      <a:avLst/>
                    </a:prstGeom>
                    <a:noFill/>
                    <a:ln>
                      <a:solidFill>
                        <a:schemeClr val="tx1">
                          <a:lumMod val="50000"/>
                          <a:lumOff val="50000"/>
                        </a:schemeClr>
                      </a:solidFill>
                    </a:ln>
                  </pic:spPr>
                </pic:pic>
              </a:graphicData>
            </a:graphic>
          </wp:inline>
        </w:drawing>
      </w:r>
    </w:p>
    <w:p w14:paraId="0FFFA6F6" w14:textId="7DDB6195" w:rsidR="004E5ED1" w:rsidRDefault="00AA04C1" w:rsidP="004E5ED1">
      <w:pPr>
        <w:pStyle w:val="LabStepNumberedLevel2"/>
      </w:pPr>
      <w:r>
        <w:t xml:space="preserve">On the </w:t>
      </w:r>
      <w:r w:rsidRPr="00AA04C1">
        <w:rPr>
          <w:b/>
        </w:rPr>
        <w:t>Build an instant flow</w:t>
      </w:r>
      <w:r>
        <w:t xml:space="preserve"> dialog, enter a </w:t>
      </w:r>
      <w:r w:rsidRPr="00AA04C1">
        <w:rPr>
          <w:b/>
        </w:rPr>
        <w:t>Flow name</w:t>
      </w:r>
      <w:r>
        <w:t xml:space="preserve"> of </w:t>
      </w:r>
      <w:r w:rsidRPr="00AA04C1">
        <w:rPr>
          <w:b/>
        </w:rPr>
        <w:t>Idea Tracker</w:t>
      </w:r>
      <w:r>
        <w:t>.</w:t>
      </w:r>
    </w:p>
    <w:p w14:paraId="0AF52B4D" w14:textId="7DDA654E" w:rsidR="004E5ED1" w:rsidRDefault="00AA04C1" w:rsidP="004E5ED1">
      <w:pPr>
        <w:pStyle w:val="LabStepNumberedLevel2"/>
      </w:pPr>
      <w:r>
        <w:t xml:space="preserve">For the </w:t>
      </w:r>
      <w:r w:rsidRPr="00AA04C1">
        <w:rPr>
          <w:b/>
        </w:rPr>
        <w:t>Choose how to trigger this flow</w:t>
      </w:r>
      <w:r>
        <w:t xml:space="preserve"> option, select </w:t>
      </w:r>
      <w:r w:rsidR="00082E3E" w:rsidRPr="00082E3E">
        <w:rPr>
          <w:b/>
        </w:rPr>
        <w:t>Manually trigger a flow</w:t>
      </w:r>
      <w:r>
        <w:t>.</w:t>
      </w:r>
    </w:p>
    <w:p w14:paraId="009F6A6A" w14:textId="2DD20B7B" w:rsidR="004E5ED1" w:rsidRDefault="00AA04C1" w:rsidP="004E5ED1">
      <w:pPr>
        <w:pStyle w:val="LabStepNumberedLevel2"/>
      </w:pPr>
      <w:r>
        <w:t xml:space="preserve">Click the </w:t>
      </w:r>
      <w:r w:rsidRPr="00AA04C1">
        <w:rPr>
          <w:b/>
        </w:rPr>
        <w:t>Create</w:t>
      </w:r>
      <w:r>
        <w:t xml:space="preserve"> button to create the new flow.</w:t>
      </w:r>
    </w:p>
    <w:p w14:paraId="2CCB09FD" w14:textId="64C544D0" w:rsidR="004E5ED1" w:rsidRDefault="00082E3E" w:rsidP="004154E8">
      <w:pPr>
        <w:pStyle w:val="LabStepScreenshotLevel2"/>
      </w:pPr>
      <w:r>
        <w:drawing>
          <wp:inline distT="0" distB="0" distL="0" distR="0" wp14:anchorId="28CFDCFD" wp14:editId="46302F6A">
            <wp:extent cx="3363515" cy="2152650"/>
            <wp:effectExtent l="19050" t="19050" r="2794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7527" cy="2168018"/>
                    </a:xfrm>
                    <a:prstGeom prst="rect">
                      <a:avLst/>
                    </a:prstGeom>
                    <a:noFill/>
                    <a:ln>
                      <a:solidFill>
                        <a:schemeClr val="tx1">
                          <a:lumMod val="65000"/>
                          <a:lumOff val="35000"/>
                        </a:schemeClr>
                      </a:solidFill>
                    </a:ln>
                  </pic:spPr>
                </pic:pic>
              </a:graphicData>
            </a:graphic>
          </wp:inline>
        </w:drawing>
      </w:r>
    </w:p>
    <w:p w14:paraId="3C2AC2DE" w14:textId="25B7F3EB" w:rsidR="004154E8" w:rsidRDefault="004154E8" w:rsidP="004154E8">
      <w:pPr>
        <w:pStyle w:val="LabStepNumberedLevel2"/>
      </w:pPr>
      <w:r>
        <w:t xml:space="preserve">You should now see a new flow in the </w:t>
      </w:r>
      <w:r w:rsidR="00AA04C1">
        <w:t xml:space="preserve">flow designer with </w:t>
      </w:r>
      <w:r w:rsidR="003964B1">
        <w:t xml:space="preserve">the name </w:t>
      </w:r>
      <w:r w:rsidR="00AA04C1" w:rsidRPr="00AA04C1">
        <w:rPr>
          <w:b/>
        </w:rPr>
        <w:t>Idea Tracker</w:t>
      </w:r>
      <w:r>
        <w:t>.</w:t>
      </w:r>
    </w:p>
    <w:p w14:paraId="4F8296B0" w14:textId="52C59ACE" w:rsidR="004154E8" w:rsidRDefault="00AA04C1" w:rsidP="004154E8">
      <w:pPr>
        <w:pStyle w:val="LabStepScreenshotLevel2"/>
      </w:pPr>
      <w:r>
        <w:drawing>
          <wp:inline distT="0" distB="0" distL="0" distR="0" wp14:anchorId="0B11034C" wp14:editId="28892831">
            <wp:extent cx="5265964" cy="747677"/>
            <wp:effectExtent l="19050" t="19050" r="1143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051" b="34099"/>
                    <a:stretch/>
                  </pic:blipFill>
                  <pic:spPr bwMode="auto">
                    <a:xfrm>
                      <a:off x="0" y="0"/>
                      <a:ext cx="5369149" cy="76232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59EEEE" w14:textId="40544D43" w:rsidR="00EE1333" w:rsidRDefault="00EE1333" w:rsidP="00EE1333">
      <w:pPr>
        <w:pStyle w:val="LabStepNumbered"/>
      </w:pPr>
      <w:r>
        <w:t xml:space="preserve">Add </w:t>
      </w:r>
      <w:r w:rsidR="00275F8F">
        <w:t xml:space="preserve">two </w:t>
      </w:r>
      <w:r>
        <w:t>input parameters to the flow button trigger</w:t>
      </w:r>
    </w:p>
    <w:p w14:paraId="5FDBC82F" w14:textId="768D1FEC" w:rsidR="004154E8" w:rsidRDefault="00AA04C1" w:rsidP="004154E8">
      <w:pPr>
        <w:pStyle w:val="LabStepNumberedLevel2"/>
      </w:pPr>
      <w:r>
        <w:t xml:space="preserve">Click on the </w:t>
      </w:r>
      <w:r w:rsidR="00EE1333">
        <w:t xml:space="preserve">flow button </w:t>
      </w:r>
      <w:r>
        <w:t xml:space="preserve">trigger on </w:t>
      </w:r>
      <w:r w:rsidR="00EE1333">
        <w:t xml:space="preserve">top of </w:t>
      </w:r>
      <w:r>
        <w:t xml:space="preserve">the text that reads </w:t>
      </w:r>
      <w:r w:rsidRPr="00EE1333">
        <w:rPr>
          <w:b/>
        </w:rPr>
        <w:t>Manually trigger a flow</w:t>
      </w:r>
      <w:r>
        <w:t xml:space="preserve"> to display the </w:t>
      </w:r>
      <w:r w:rsidR="00EE1333">
        <w:t xml:space="preserve">trigger </w:t>
      </w:r>
      <w:r>
        <w:t>body</w:t>
      </w:r>
      <w:r w:rsidR="004154E8">
        <w:t>.</w:t>
      </w:r>
    </w:p>
    <w:p w14:paraId="0D9BA2A5" w14:textId="2A775458" w:rsidR="004154E8" w:rsidRDefault="00AA04C1" w:rsidP="004154E8">
      <w:pPr>
        <w:pStyle w:val="LabStepScreenshotLevel2"/>
      </w:pPr>
      <w:r>
        <w:drawing>
          <wp:inline distT="0" distB="0" distL="0" distR="0" wp14:anchorId="67AC2455" wp14:editId="559A9E5C">
            <wp:extent cx="5506177" cy="1298122"/>
            <wp:effectExtent l="19050" t="19050" r="1841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0098" cy="1306119"/>
                    </a:xfrm>
                    <a:prstGeom prst="rect">
                      <a:avLst/>
                    </a:prstGeom>
                    <a:noFill/>
                    <a:ln>
                      <a:solidFill>
                        <a:schemeClr val="tx1">
                          <a:lumMod val="50000"/>
                          <a:lumOff val="50000"/>
                        </a:schemeClr>
                      </a:solidFill>
                    </a:ln>
                  </pic:spPr>
                </pic:pic>
              </a:graphicData>
            </a:graphic>
          </wp:inline>
        </w:drawing>
      </w:r>
    </w:p>
    <w:p w14:paraId="26BB592D" w14:textId="21CE3714" w:rsidR="004154E8" w:rsidRDefault="004154E8" w:rsidP="004154E8">
      <w:pPr>
        <w:pStyle w:val="LabExerciseCallout"/>
      </w:pPr>
      <w:r>
        <w:t xml:space="preserve">The trigger </w:t>
      </w:r>
      <w:r w:rsidR="00082E3E">
        <w:t xml:space="preserve">named </w:t>
      </w:r>
      <w:r w:rsidR="00082E3E" w:rsidRPr="00082E3E">
        <w:rPr>
          <w:b/>
        </w:rPr>
        <w:t>Manually trigger a flow</w:t>
      </w:r>
      <w:r w:rsidR="00082E3E">
        <w:t xml:space="preserve"> </w:t>
      </w:r>
      <w:r>
        <w:t xml:space="preserve">allows you to add input </w:t>
      </w:r>
      <w:r w:rsidR="00EE1333">
        <w:t>parameters</w:t>
      </w:r>
      <w:r>
        <w:t xml:space="preserve">. This makes it possible </w:t>
      </w:r>
      <w:r w:rsidR="00082E3E">
        <w:t xml:space="preserve">for a flow </w:t>
      </w:r>
      <w:r>
        <w:t xml:space="preserve">to prompt </w:t>
      </w:r>
      <w:r w:rsidR="00082E3E">
        <w:t xml:space="preserve">the </w:t>
      </w:r>
      <w:r>
        <w:t xml:space="preserve">user who </w:t>
      </w:r>
      <w:r w:rsidR="00082E3E">
        <w:t xml:space="preserve">is starting a </w:t>
      </w:r>
      <w:r>
        <w:t xml:space="preserve">flow </w:t>
      </w:r>
      <w:r w:rsidR="00082E3E">
        <w:t xml:space="preserve">to enter </w:t>
      </w:r>
      <w:r>
        <w:t>input data. In this flow, you will prompt the user for an idea and a value that indicates the idea quality.</w:t>
      </w:r>
    </w:p>
    <w:p w14:paraId="7C58E6E4" w14:textId="77777777" w:rsidR="004154E8" w:rsidRDefault="004154E8" w:rsidP="004154E8">
      <w:pPr>
        <w:pStyle w:val="LabStepNumberedLevel2"/>
      </w:pPr>
      <w:r>
        <w:lastRenderedPageBreak/>
        <w:t xml:space="preserve">Click the </w:t>
      </w:r>
      <w:r w:rsidRPr="00B14C00">
        <w:rPr>
          <w:b/>
        </w:rPr>
        <w:t>Add an input</w:t>
      </w:r>
      <w:r>
        <w:t xml:space="preserve"> link.</w:t>
      </w:r>
    </w:p>
    <w:p w14:paraId="799EA6F8" w14:textId="77777777" w:rsidR="004154E8" w:rsidRDefault="004154E8" w:rsidP="004154E8">
      <w:pPr>
        <w:pStyle w:val="LabStepScreenshotLevel2"/>
      </w:pPr>
      <w:r>
        <w:drawing>
          <wp:inline distT="0" distB="0" distL="0" distR="0" wp14:anchorId="1AAE80C5" wp14:editId="01F990C4">
            <wp:extent cx="3658399" cy="786167"/>
            <wp:effectExtent l="19050" t="19050" r="18415" b="13970"/>
            <wp:docPr id="7506" name="Picture 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93" t="31609" r="18132" b="1868"/>
                    <a:stretch/>
                  </pic:blipFill>
                  <pic:spPr bwMode="auto">
                    <a:xfrm>
                      <a:off x="0" y="0"/>
                      <a:ext cx="3674082" cy="78953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7878E5"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6C2CC52" w14:textId="77777777" w:rsidR="004154E8" w:rsidRDefault="004154E8" w:rsidP="004154E8">
      <w:pPr>
        <w:pStyle w:val="LabStepScreenshotLevel2"/>
      </w:pPr>
      <w:r>
        <w:drawing>
          <wp:inline distT="0" distB="0" distL="0" distR="0" wp14:anchorId="06B69D27" wp14:editId="51D7DD3C">
            <wp:extent cx="3818452" cy="1195601"/>
            <wp:effectExtent l="19050" t="19050" r="10795" b="24130"/>
            <wp:docPr id="7540" name="Picture 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8452" cy="1195601"/>
                    </a:xfrm>
                    <a:prstGeom prst="rect">
                      <a:avLst/>
                    </a:prstGeom>
                    <a:noFill/>
                    <a:ln>
                      <a:solidFill>
                        <a:schemeClr val="tx1">
                          <a:lumMod val="50000"/>
                          <a:lumOff val="50000"/>
                        </a:schemeClr>
                      </a:solidFill>
                    </a:ln>
                  </pic:spPr>
                </pic:pic>
              </a:graphicData>
            </a:graphic>
          </wp:inline>
        </w:drawing>
      </w:r>
    </w:p>
    <w:p w14:paraId="5A254B8A" w14:textId="355387D9" w:rsidR="004154E8" w:rsidRDefault="004154E8" w:rsidP="004154E8">
      <w:pPr>
        <w:pStyle w:val="LabStepNumberedLevel2"/>
      </w:pPr>
      <w:r>
        <w:t xml:space="preserve">You should now see an input </w:t>
      </w:r>
      <w:r w:rsidR="00275F8F">
        <w:t xml:space="preserve">parameter </w:t>
      </w:r>
      <w:r>
        <w:t xml:space="preserve">that </w:t>
      </w:r>
      <w:r w:rsidR="00275F8F">
        <w:t xml:space="preserve">has been given a </w:t>
      </w:r>
      <w:r>
        <w:t xml:space="preserve">default </w:t>
      </w:r>
      <w:r w:rsidR="00275F8F">
        <w:t xml:space="preserve">name of </w:t>
      </w:r>
      <w:r w:rsidRPr="00B14C00">
        <w:rPr>
          <w:b/>
        </w:rPr>
        <w:t>Input</w:t>
      </w:r>
      <w:r>
        <w:t>.</w:t>
      </w:r>
    </w:p>
    <w:p w14:paraId="63CFE098" w14:textId="77777777" w:rsidR="004154E8" w:rsidRDefault="004154E8" w:rsidP="004154E8">
      <w:pPr>
        <w:pStyle w:val="LabStepScreenshotLevel2"/>
      </w:pPr>
      <w:r>
        <w:drawing>
          <wp:inline distT="0" distB="0" distL="0" distR="0" wp14:anchorId="6C5E0925" wp14:editId="24E1B524">
            <wp:extent cx="3911403" cy="1222896"/>
            <wp:effectExtent l="19050" t="19050" r="13335" b="15875"/>
            <wp:docPr id="7508" name="Picture 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428" cy="1236973"/>
                    </a:xfrm>
                    <a:prstGeom prst="rect">
                      <a:avLst/>
                    </a:prstGeom>
                    <a:noFill/>
                    <a:ln>
                      <a:solidFill>
                        <a:schemeClr val="tx1">
                          <a:lumMod val="50000"/>
                          <a:lumOff val="50000"/>
                        </a:schemeClr>
                      </a:solidFill>
                    </a:ln>
                  </pic:spPr>
                </pic:pic>
              </a:graphicData>
            </a:graphic>
          </wp:inline>
        </w:drawing>
      </w:r>
    </w:p>
    <w:p w14:paraId="38E823E6" w14:textId="1FA6E3F6" w:rsidR="004154E8" w:rsidRDefault="004154E8" w:rsidP="004154E8">
      <w:pPr>
        <w:pStyle w:val="LabStepNumberedLevel2"/>
      </w:pPr>
      <w:r>
        <w:t xml:space="preserve">Change the </w:t>
      </w:r>
      <w:r w:rsidR="00275F8F">
        <w:t xml:space="preserve">parameter </w:t>
      </w:r>
      <w:r>
        <w:t xml:space="preserve">name to </w:t>
      </w:r>
      <w:r w:rsidRPr="004222F1">
        <w:rPr>
          <w:b/>
        </w:rPr>
        <w:t>Quality</w:t>
      </w:r>
      <w:r>
        <w:t xml:space="preserve"> as shown in the following screenshot.</w:t>
      </w:r>
    </w:p>
    <w:p w14:paraId="3CB611FC" w14:textId="77777777" w:rsidR="004154E8" w:rsidRDefault="004154E8" w:rsidP="004154E8">
      <w:pPr>
        <w:pStyle w:val="LabStepScreenshotLevel2"/>
      </w:pPr>
      <w:r>
        <w:drawing>
          <wp:inline distT="0" distB="0" distL="0" distR="0" wp14:anchorId="68CAB509" wp14:editId="57B03F09">
            <wp:extent cx="4252699" cy="729329"/>
            <wp:effectExtent l="19050" t="19050" r="14605" b="13970"/>
            <wp:docPr id="7509" name="Picture 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2241" cy="744685"/>
                    </a:xfrm>
                    <a:prstGeom prst="rect">
                      <a:avLst/>
                    </a:prstGeom>
                    <a:noFill/>
                    <a:ln>
                      <a:solidFill>
                        <a:schemeClr val="tx1">
                          <a:lumMod val="50000"/>
                          <a:lumOff val="50000"/>
                        </a:schemeClr>
                      </a:solidFill>
                    </a:ln>
                  </pic:spPr>
                </pic:pic>
              </a:graphicData>
            </a:graphic>
          </wp:inline>
        </w:drawing>
      </w:r>
    </w:p>
    <w:p w14:paraId="2FDCCBD0" w14:textId="295D533A" w:rsidR="004154E8" w:rsidRDefault="004154E8" w:rsidP="004154E8">
      <w:pPr>
        <w:pStyle w:val="LabStepNumberedLevel2"/>
      </w:pPr>
      <w:r>
        <w:t>Click the ellipse (</w:t>
      </w:r>
      <w:r w:rsidRPr="004222F1">
        <w:rPr>
          <w:b/>
          <w:sz w:val="22"/>
        </w:rPr>
        <w:t>…</w:t>
      </w:r>
      <w:r>
        <w:t xml:space="preserve">) drop menu on the right-hand side of the </w:t>
      </w:r>
      <w:r w:rsidRPr="004222F1">
        <w:rPr>
          <w:b/>
        </w:rPr>
        <w:t>Quality</w:t>
      </w:r>
      <w:r>
        <w:t xml:space="preserve"> input</w:t>
      </w:r>
      <w:r w:rsidR="00275F8F">
        <w:t xml:space="preserve"> parameter</w:t>
      </w:r>
      <w:r>
        <w:t>.</w:t>
      </w:r>
    </w:p>
    <w:p w14:paraId="4483A72E" w14:textId="77777777" w:rsidR="004154E8" w:rsidRDefault="004154E8" w:rsidP="004154E8">
      <w:pPr>
        <w:pStyle w:val="LabStepScreenshotLevel2"/>
      </w:pPr>
      <w:r>
        <w:drawing>
          <wp:inline distT="0" distB="0" distL="0" distR="0" wp14:anchorId="05E218D9" wp14:editId="428BC287">
            <wp:extent cx="3739524" cy="690633"/>
            <wp:effectExtent l="19050" t="19050" r="13335" b="14605"/>
            <wp:docPr id="7510" name="Picture 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848" cy="698080"/>
                    </a:xfrm>
                    <a:prstGeom prst="rect">
                      <a:avLst/>
                    </a:prstGeom>
                    <a:noFill/>
                    <a:ln>
                      <a:solidFill>
                        <a:schemeClr val="tx1">
                          <a:lumMod val="50000"/>
                          <a:lumOff val="50000"/>
                        </a:schemeClr>
                      </a:solidFill>
                    </a:ln>
                  </pic:spPr>
                </pic:pic>
              </a:graphicData>
            </a:graphic>
          </wp:inline>
        </w:drawing>
      </w:r>
    </w:p>
    <w:p w14:paraId="09B16788" w14:textId="77777777" w:rsidR="004154E8" w:rsidRDefault="004154E8" w:rsidP="004154E8">
      <w:pPr>
        <w:pStyle w:val="LabStepNumberedLevel2"/>
      </w:pPr>
      <w:r>
        <w:t xml:space="preserve">Select the option for </w:t>
      </w:r>
      <w:r w:rsidRPr="00D41472">
        <w:rPr>
          <w:b/>
        </w:rPr>
        <w:t>Add a list of options</w:t>
      </w:r>
      <w:r>
        <w:t xml:space="preserve"> from the dropdown menu.</w:t>
      </w:r>
    </w:p>
    <w:p w14:paraId="75DD7B62" w14:textId="77777777" w:rsidR="004154E8" w:rsidRDefault="004154E8" w:rsidP="004154E8">
      <w:pPr>
        <w:pStyle w:val="LabStepScreenshotLevel2"/>
      </w:pPr>
      <w:r>
        <w:drawing>
          <wp:inline distT="0" distB="0" distL="0" distR="0" wp14:anchorId="205B37AC" wp14:editId="4BFE9437">
            <wp:extent cx="4749568" cy="895350"/>
            <wp:effectExtent l="19050" t="19050" r="13335" b="19050"/>
            <wp:docPr id="7549" name="Picture 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753" cy="919326"/>
                    </a:xfrm>
                    <a:prstGeom prst="rect">
                      <a:avLst/>
                    </a:prstGeom>
                    <a:noFill/>
                    <a:ln>
                      <a:solidFill>
                        <a:schemeClr val="tx1">
                          <a:lumMod val="50000"/>
                          <a:lumOff val="50000"/>
                        </a:schemeClr>
                      </a:solidFill>
                    </a:ln>
                  </pic:spPr>
                </pic:pic>
              </a:graphicData>
            </a:graphic>
          </wp:inline>
        </w:drawing>
      </w:r>
    </w:p>
    <w:p w14:paraId="4CD35A88" w14:textId="77777777" w:rsidR="004154E8" w:rsidRDefault="004154E8" w:rsidP="004154E8">
      <w:pPr>
        <w:pStyle w:val="LabStepNumberedLevel2"/>
      </w:pPr>
      <w:r>
        <w:lastRenderedPageBreak/>
        <w:t xml:space="preserve">Under </w:t>
      </w:r>
      <w:r w:rsidRPr="00D41472">
        <w:rPr>
          <w:b/>
        </w:rPr>
        <w:t>List Options</w:t>
      </w:r>
      <w:r>
        <w:t xml:space="preserve">, add four choices which include </w:t>
      </w:r>
      <w:r w:rsidRPr="00D41472">
        <w:rPr>
          <w:b/>
        </w:rPr>
        <w:t>Lame</w:t>
      </w:r>
      <w:r>
        <w:t xml:space="preserve">, </w:t>
      </w:r>
      <w:r w:rsidRPr="00D41472">
        <w:rPr>
          <w:b/>
        </w:rPr>
        <w:t>Good</w:t>
      </w:r>
      <w:r>
        <w:t xml:space="preserve">, </w:t>
      </w:r>
      <w:r w:rsidRPr="00D41472">
        <w:rPr>
          <w:b/>
        </w:rPr>
        <w:t>Great</w:t>
      </w:r>
      <w:r>
        <w:t xml:space="preserve"> and </w:t>
      </w:r>
      <w:r>
        <w:rPr>
          <w:b/>
        </w:rPr>
        <w:t>Genius</w:t>
      </w:r>
      <w:r>
        <w:t xml:space="preserve"> as shown in the following screenshot.</w:t>
      </w:r>
    </w:p>
    <w:p w14:paraId="6344FE07" w14:textId="77777777" w:rsidR="004154E8" w:rsidRDefault="004154E8" w:rsidP="004154E8">
      <w:pPr>
        <w:pStyle w:val="LabStepScreenshotLevel2"/>
      </w:pPr>
      <w:r>
        <w:drawing>
          <wp:inline distT="0" distB="0" distL="0" distR="0" wp14:anchorId="7643D412" wp14:editId="265FCB6F">
            <wp:extent cx="4208390" cy="1987170"/>
            <wp:effectExtent l="19050" t="19050" r="20955" b="13335"/>
            <wp:docPr id="7550" name="Picture 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8496" cy="2015552"/>
                    </a:xfrm>
                    <a:prstGeom prst="rect">
                      <a:avLst/>
                    </a:prstGeom>
                    <a:noFill/>
                    <a:ln>
                      <a:solidFill>
                        <a:schemeClr val="tx1">
                          <a:lumMod val="75000"/>
                          <a:lumOff val="25000"/>
                        </a:schemeClr>
                      </a:solidFill>
                    </a:ln>
                  </pic:spPr>
                </pic:pic>
              </a:graphicData>
            </a:graphic>
          </wp:inline>
        </w:drawing>
      </w:r>
    </w:p>
    <w:p w14:paraId="68D23E96" w14:textId="06FF66D1" w:rsidR="004154E8" w:rsidRDefault="004154E8" w:rsidP="004154E8">
      <w:pPr>
        <w:pStyle w:val="LabStepNumberedLevel2"/>
      </w:pPr>
      <w:r>
        <w:t xml:space="preserve">Click </w:t>
      </w:r>
      <w:r w:rsidRPr="00D41472">
        <w:rPr>
          <w:b/>
        </w:rPr>
        <w:t>Add an input</w:t>
      </w:r>
      <w:r>
        <w:t xml:space="preserve"> to add a second input </w:t>
      </w:r>
      <w:r w:rsidR="00275F8F">
        <w:t>parameter</w:t>
      </w:r>
      <w:r>
        <w:t>.</w:t>
      </w:r>
    </w:p>
    <w:p w14:paraId="64B7FDD8" w14:textId="77777777" w:rsidR="004154E8" w:rsidRDefault="004154E8" w:rsidP="004154E8">
      <w:pPr>
        <w:pStyle w:val="LabStepScreenshotLevel2"/>
      </w:pPr>
      <w:r>
        <w:drawing>
          <wp:inline distT="0" distB="0" distL="0" distR="0" wp14:anchorId="5E2E32DB" wp14:editId="570E4B22">
            <wp:extent cx="4165527" cy="2396604"/>
            <wp:effectExtent l="19050" t="19050" r="26035" b="22860"/>
            <wp:docPr id="7551" name="Picture 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6607" cy="2414486"/>
                    </a:xfrm>
                    <a:prstGeom prst="rect">
                      <a:avLst/>
                    </a:prstGeom>
                    <a:noFill/>
                    <a:ln>
                      <a:solidFill>
                        <a:schemeClr val="tx1">
                          <a:lumMod val="50000"/>
                          <a:lumOff val="50000"/>
                        </a:schemeClr>
                      </a:solidFill>
                    </a:ln>
                  </pic:spPr>
                </pic:pic>
              </a:graphicData>
            </a:graphic>
          </wp:inline>
        </w:drawing>
      </w:r>
    </w:p>
    <w:p w14:paraId="01924341" w14:textId="77777777" w:rsidR="004154E8" w:rsidRDefault="004154E8" w:rsidP="004154E8">
      <w:pPr>
        <w:pStyle w:val="LabStepNumberedLevel2"/>
      </w:pPr>
      <w:r>
        <w:t xml:space="preserve">When prompted to </w:t>
      </w:r>
      <w:r w:rsidRPr="00B14C00">
        <w:rPr>
          <w:b/>
        </w:rPr>
        <w:t>Choose the type of user input</w:t>
      </w:r>
      <w:r>
        <w:t xml:space="preserve">, click </w:t>
      </w:r>
      <w:r w:rsidRPr="00B14C00">
        <w:rPr>
          <w:b/>
        </w:rPr>
        <w:t>Text</w:t>
      </w:r>
      <w:r>
        <w:t>.</w:t>
      </w:r>
    </w:p>
    <w:p w14:paraId="632ACAC9" w14:textId="421166CA" w:rsidR="004154E8" w:rsidRDefault="004154E8" w:rsidP="004154E8">
      <w:pPr>
        <w:pStyle w:val="LabStepNumberedLevel2"/>
      </w:pPr>
      <w:r>
        <w:t xml:space="preserve">Change the name of the second input </w:t>
      </w:r>
      <w:r w:rsidR="00275F8F">
        <w:t xml:space="preserve">parameter </w:t>
      </w:r>
      <w:r>
        <w:t xml:space="preserve">to </w:t>
      </w:r>
      <w:r w:rsidRPr="00D41472">
        <w:rPr>
          <w:b/>
        </w:rPr>
        <w:t>Idea</w:t>
      </w:r>
      <w:r>
        <w:t>.</w:t>
      </w:r>
    </w:p>
    <w:p w14:paraId="7BB2675F" w14:textId="77777777" w:rsidR="004154E8" w:rsidRDefault="004154E8" w:rsidP="004154E8">
      <w:pPr>
        <w:pStyle w:val="LabStepScreenshotLevel2"/>
      </w:pPr>
      <w:r>
        <w:drawing>
          <wp:inline distT="0" distB="0" distL="0" distR="0" wp14:anchorId="206C3763" wp14:editId="763508FB">
            <wp:extent cx="4093525" cy="2232831"/>
            <wp:effectExtent l="19050" t="19050" r="21590" b="15240"/>
            <wp:docPr id="7552" name="Picture 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0637" cy="2269438"/>
                    </a:xfrm>
                    <a:prstGeom prst="rect">
                      <a:avLst/>
                    </a:prstGeom>
                    <a:noFill/>
                    <a:ln>
                      <a:solidFill>
                        <a:schemeClr val="tx1">
                          <a:lumMod val="50000"/>
                          <a:lumOff val="50000"/>
                        </a:schemeClr>
                      </a:solidFill>
                    </a:ln>
                  </pic:spPr>
                </pic:pic>
              </a:graphicData>
            </a:graphic>
          </wp:inline>
        </w:drawing>
      </w:r>
    </w:p>
    <w:p w14:paraId="06349177" w14:textId="77777777" w:rsidR="004154E8" w:rsidRDefault="004154E8" w:rsidP="004154E8">
      <w:pPr>
        <w:pStyle w:val="LabStepNumbered"/>
      </w:pPr>
      <w:r>
        <w:lastRenderedPageBreak/>
        <w:t>Add an action to send an email message every time the flow is triggered.</w:t>
      </w:r>
    </w:p>
    <w:p w14:paraId="29BD2FB7" w14:textId="77777777" w:rsidR="004154E8" w:rsidRDefault="004154E8" w:rsidP="004154E8">
      <w:pPr>
        <w:pStyle w:val="LabStepNumberedLevel2"/>
      </w:pPr>
      <w:r>
        <w:t xml:space="preserve">Click </w:t>
      </w:r>
      <w:r w:rsidRPr="00D41472">
        <w:rPr>
          <w:b/>
        </w:rPr>
        <w:t xml:space="preserve">New Step </w:t>
      </w:r>
      <w:r>
        <w:t>at the bottom of the Flow Designer to add a new action.</w:t>
      </w:r>
    </w:p>
    <w:p w14:paraId="59DC3CC5" w14:textId="37F1B9BD" w:rsidR="004154E8" w:rsidRDefault="004154E8" w:rsidP="004154E8">
      <w:pPr>
        <w:pStyle w:val="LabStepNumberedLevel2"/>
      </w:pPr>
      <w:r>
        <w:t xml:space="preserve">Type </w:t>
      </w:r>
      <w:r w:rsidR="00275F8F">
        <w:rPr>
          <w:b/>
        </w:rPr>
        <w:t>"s</w:t>
      </w:r>
      <w:r w:rsidRPr="00D41472">
        <w:rPr>
          <w:b/>
        </w:rPr>
        <w:t xml:space="preserve">end </w:t>
      </w:r>
      <w:r w:rsidR="00275F8F">
        <w:rPr>
          <w:b/>
        </w:rPr>
        <w:t>e</w:t>
      </w:r>
      <w:r w:rsidRPr="00D41472">
        <w:rPr>
          <w:b/>
        </w:rPr>
        <w:t>mail</w:t>
      </w:r>
      <w:r w:rsidR="00275F8F">
        <w:rPr>
          <w:b/>
        </w:rPr>
        <w:t>"</w:t>
      </w:r>
      <w:r>
        <w:t xml:space="preserve"> into the search box to search for the </w:t>
      </w:r>
      <w:r w:rsidRPr="00D41472">
        <w:rPr>
          <w:b/>
        </w:rPr>
        <w:t xml:space="preserve">Send an email </w:t>
      </w:r>
      <w:r w:rsidR="0091301A">
        <w:rPr>
          <w:b/>
        </w:rPr>
        <w:t xml:space="preserve">(V2) </w:t>
      </w:r>
      <w:r w:rsidRPr="0091301A">
        <w:t>action</w:t>
      </w:r>
      <w:r>
        <w:t>.</w:t>
      </w:r>
    </w:p>
    <w:p w14:paraId="711441BB" w14:textId="473DF09F" w:rsidR="004154E8" w:rsidRDefault="004154E8" w:rsidP="004154E8">
      <w:pPr>
        <w:pStyle w:val="LabStepNumberedLevel2"/>
      </w:pPr>
      <w:r>
        <w:t xml:space="preserve">Select the </w:t>
      </w:r>
      <w:r w:rsidRPr="00D41472">
        <w:rPr>
          <w:b/>
        </w:rPr>
        <w:t xml:space="preserve">Send an email </w:t>
      </w:r>
      <w:r w:rsidR="00E156F5">
        <w:rPr>
          <w:b/>
        </w:rPr>
        <w:t xml:space="preserve">(V2) </w:t>
      </w:r>
      <w:r>
        <w:rPr>
          <w:b/>
        </w:rPr>
        <w:t xml:space="preserve">- Office 365 Outlook </w:t>
      </w:r>
      <w:r>
        <w:t>action.</w:t>
      </w:r>
    </w:p>
    <w:p w14:paraId="312A9FEA" w14:textId="6FACF710" w:rsidR="004154E8" w:rsidRDefault="00E156F5" w:rsidP="004154E8">
      <w:pPr>
        <w:pStyle w:val="LabStepScreenshotLevel2"/>
      </w:pPr>
      <w:r>
        <w:drawing>
          <wp:inline distT="0" distB="0" distL="0" distR="0" wp14:anchorId="5D6AE733" wp14:editId="3E8BF354">
            <wp:extent cx="2693670" cy="2025925"/>
            <wp:effectExtent l="19050" t="19050" r="1143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9803" cy="2038059"/>
                    </a:xfrm>
                    <a:prstGeom prst="rect">
                      <a:avLst/>
                    </a:prstGeom>
                    <a:noFill/>
                    <a:ln>
                      <a:solidFill>
                        <a:schemeClr val="tx1">
                          <a:lumMod val="50000"/>
                          <a:lumOff val="50000"/>
                        </a:schemeClr>
                      </a:solidFill>
                    </a:ln>
                  </pic:spPr>
                </pic:pic>
              </a:graphicData>
            </a:graphic>
          </wp:inline>
        </w:drawing>
      </w:r>
    </w:p>
    <w:p w14:paraId="4873563A" w14:textId="286F5BC2" w:rsidR="003D270A" w:rsidRDefault="003D270A" w:rsidP="0091301A">
      <w:pPr>
        <w:pStyle w:val="LabExerciseCallout"/>
      </w:pPr>
      <w:r>
        <w:t xml:space="preserve">Note that in addition to the </w:t>
      </w:r>
      <w:r w:rsidRPr="003D270A">
        <w:rPr>
          <w:b/>
        </w:rPr>
        <w:t>Send an email</w:t>
      </w:r>
      <w:r w:rsidR="0091301A">
        <w:rPr>
          <w:b/>
        </w:rPr>
        <w:t xml:space="preserve"> (V2)</w:t>
      </w:r>
      <w:r>
        <w:t xml:space="preserve"> action, there </w:t>
      </w:r>
      <w:r w:rsidR="0091301A">
        <w:t xml:space="preserve">are </w:t>
      </w:r>
      <w:r>
        <w:t xml:space="preserve">several </w:t>
      </w:r>
      <w:r w:rsidR="0091301A">
        <w:t xml:space="preserve">other </w:t>
      </w:r>
      <w:r>
        <w:t>action</w:t>
      </w:r>
      <w:r w:rsidR="0091301A">
        <w:t>s</w:t>
      </w:r>
      <w:r>
        <w:t xml:space="preserve"> </w:t>
      </w:r>
      <w:r w:rsidR="0091301A">
        <w:t xml:space="preserve">for sending email messages. The action named </w:t>
      </w:r>
      <w:r w:rsidRPr="003D270A">
        <w:rPr>
          <w:b/>
        </w:rPr>
        <w:t>Send an email (V2)</w:t>
      </w:r>
      <w:r>
        <w:t xml:space="preserve"> provides a</w:t>
      </w:r>
      <w:r w:rsidR="0091301A">
        <w:t xml:space="preserve">n enhanced </w:t>
      </w:r>
      <w:r>
        <w:t xml:space="preserve">HTML editor for </w:t>
      </w:r>
      <w:r w:rsidR="0091301A">
        <w:t xml:space="preserve">authoring </w:t>
      </w:r>
      <w:r>
        <w:t>the email body.</w:t>
      </w:r>
    </w:p>
    <w:p w14:paraId="4B45ACF3" w14:textId="77777777" w:rsidR="004154E8" w:rsidRDefault="004154E8" w:rsidP="004154E8">
      <w:pPr>
        <w:pStyle w:val="LabStepNumberedLevel2"/>
      </w:pPr>
      <w:r>
        <w:t xml:space="preserve">In the </w:t>
      </w:r>
      <w:r w:rsidRPr="00D41472">
        <w:rPr>
          <w:b/>
        </w:rPr>
        <w:t xml:space="preserve">Send an email </w:t>
      </w:r>
      <w:r w:rsidRPr="003D270A">
        <w:t>action</w:t>
      </w:r>
      <w:r>
        <w:t xml:space="preserve">, add your Office 365 trial account email address to the </w:t>
      </w:r>
      <w:r w:rsidRPr="00D41472">
        <w:rPr>
          <w:b/>
        </w:rPr>
        <w:t>To</w:t>
      </w:r>
      <w:r>
        <w:t xml:space="preserve"> field.</w:t>
      </w:r>
    </w:p>
    <w:p w14:paraId="4B08B10E" w14:textId="262650FF" w:rsidR="004154E8" w:rsidRDefault="004154E8" w:rsidP="004154E8">
      <w:pPr>
        <w:pStyle w:val="LabStepNumberedLevel2"/>
      </w:pPr>
      <w:r>
        <w:t xml:space="preserve">In the </w:t>
      </w:r>
      <w:r w:rsidRPr="00D41472">
        <w:rPr>
          <w:b/>
        </w:rPr>
        <w:t>Subject</w:t>
      </w:r>
      <w:r>
        <w:t xml:space="preserve"> field, add the </w:t>
      </w:r>
      <w:r w:rsidRPr="00D41472">
        <w:rPr>
          <w:b/>
        </w:rPr>
        <w:t>Quality</w:t>
      </w:r>
      <w:r>
        <w:t xml:space="preserve"> field from flow data followed by </w:t>
      </w:r>
      <w:r w:rsidR="0091301A">
        <w:t xml:space="preserve">a space and </w:t>
      </w:r>
      <w:r>
        <w:t xml:space="preserve">the text </w:t>
      </w:r>
      <w:r w:rsidR="003D270A">
        <w:rPr>
          <w:b/>
        </w:rPr>
        <w:t>"</w:t>
      </w:r>
      <w:r w:rsidRPr="00D41472">
        <w:rPr>
          <w:b/>
        </w:rPr>
        <w:t xml:space="preserve">Idea for </w:t>
      </w:r>
      <w:r w:rsidR="0091301A">
        <w:rPr>
          <w:b/>
        </w:rPr>
        <w:t>C</w:t>
      </w:r>
      <w:r w:rsidRPr="00D41472">
        <w:rPr>
          <w:b/>
        </w:rPr>
        <w:t>onsideration</w:t>
      </w:r>
      <w:r w:rsidR="003D270A">
        <w:rPr>
          <w:b/>
        </w:rPr>
        <w:t>"</w:t>
      </w:r>
      <w:r>
        <w:t>.</w:t>
      </w:r>
    </w:p>
    <w:p w14:paraId="277D4A91" w14:textId="77777777" w:rsidR="004154E8" w:rsidRDefault="004154E8" w:rsidP="004154E8">
      <w:pPr>
        <w:pStyle w:val="LabStepNumberedLevel2"/>
      </w:pPr>
      <w:r>
        <w:t xml:space="preserve">In the </w:t>
      </w:r>
      <w:r w:rsidRPr="00D41472">
        <w:rPr>
          <w:b/>
        </w:rPr>
        <w:t>Body</w:t>
      </w:r>
      <w:r>
        <w:t xml:space="preserve"> field, add the </w:t>
      </w:r>
      <w:r>
        <w:rPr>
          <w:b/>
        </w:rPr>
        <w:t>Idea</w:t>
      </w:r>
      <w:r>
        <w:t xml:space="preserve"> field from flow data.</w:t>
      </w:r>
    </w:p>
    <w:p w14:paraId="0CA26669" w14:textId="59DBDBDE" w:rsidR="004154E8" w:rsidRDefault="004154E8" w:rsidP="004154E8">
      <w:pPr>
        <w:pStyle w:val="LabStepNumberedLevel2"/>
      </w:pPr>
      <w:r>
        <w:t xml:space="preserve">When you are done, the </w:t>
      </w:r>
      <w:r w:rsidRPr="00D41472">
        <w:rPr>
          <w:b/>
        </w:rPr>
        <w:t>Send an email</w:t>
      </w:r>
      <w:r w:rsidR="0091301A">
        <w:rPr>
          <w:b/>
        </w:rPr>
        <w:t xml:space="preserve"> (V2)</w:t>
      </w:r>
      <w:r>
        <w:t xml:space="preserve"> action should match the following screenshot.</w:t>
      </w:r>
    </w:p>
    <w:p w14:paraId="4D3F736E" w14:textId="5030D49F" w:rsidR="004154E8" w:rsidRDefault="00E156F5" w:rsidP="004154E8">
      <w:pPr>
        <w:pStyle w:val="LabStepScreenshotLevel2"/>
      </w:pPr>
      <w:r>
        <w:drawing>
          <wp:inline distT="0" distB="0" distL="0" distR="0" wp14:anchorId="71202DC7" wp14:editId="18E70BF6">
            <wp:extent cx="2895600" cy="1893086"/>
            <wp:effectExtent l="19050" t="19050" r="19050" b="120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3786" cy="1904976"/>
                    </a:xfrm>
                    <a:prstGeom prst="rect">
                      <a:avLst/>
                    </a:prstGeom>
                    <a:noFill/>
                    <a:ln>
                      <a:solidFill>
                        <a:schemeClr val="tx1">
                          <a:lumMod val="50000"/>
                          <a:lumOff val="50000"/>
                        </a:schemeClr>
                      </a:solidFill>
                    </a:ln>
                  </pic:spPr>
                </pic:pic>
              </a:graphicData>
            </a:graphic>
          </wp:inline>
        </w:drawing>
      </w:r>
    </w:p>
    <w:p w14:paraId="163C2006" w14:textId="77777777" w:rsidR="004154E8" w:rsidRDefault="004154E8" w:rsidP="004154E8">
      <w:pPr>
        <w:pStyle w:val="LabStepNumberedLevel2"/>
      </w:pPr>
      <w:r>
        <w:t xml:space="preserve">Click the </w:t>
      </w:r>
      <w:r w:rsidRPr="00682830">
        <w:rPr>
          <w:b/>
        </w:rPr>
        <w:t xml:space="preserve">Save </w:t>
      </w:r>
      <w:r>
        <w:t>button at the bottom of the Flow Designer to save your flow.</w:t>
      </w:r>
    </w:p>
    <w:p w14:paraId="1BA55096" w14:textId="70C5A8C2" w:rsidR="004154E8" w:rsidRDefault="00E156F5" w:rsidP="004154E8">
      <w:pPr>
        <w:pStyle w:val="LabStepScreenshotLevel2"/>
      </w:pPr>
      <w:r>
        <w:drawing>
          <wp:inline distT="0" distB="0" distL="0" distR="0" wp14:anchorId="0DE07F5A" wp14:editId="240C9678">
            <wp:extent cx="2102203" cy="1383030"/>
            <wp:effectExtent l="19050" t="19050" r="12700" b="266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14120" cy="1390870"/>
                    </a:xfrm>
                    <a:prstGeom prst="rect">
                      <a:avLst/>
                    </a:prstGeom>
                    <a:noFill/>
                    <a:ln>
                      <a:solidFill>
                        <a:schemeClr val="tx1">
                          <a:lumMod val="50000"/>
                          <a:lumOff val="50000"/>
                        </a:schemeClr>
                      </a:solidFill>
                    </a:ln>
                  </pic:spPr>
                </pic:pic>
              </a:graphicData>
            </a:graphic>
          </wp:inline>
        </w:drawing>
      </w:r>
    </w:p>
    <w:p w14:paraId="30114C21" w14:textId="77777777" w:rsidR="004154E8" w:rsidRDefault="004154E8" w:rsidP="004154E8">
      <w:pPr>
        <w:pStyle w:val="LabStepNumbered"/>
      </w:pPr>
      <w:r>
        <w:lastRenderedPageBreak/>
        <w:t xml:space="preserve">Test the </w:t>
      </w:r>
      <w:r w:rsidRPr="00682830">
        <w:rPr>
          <w:b/>
        </w:rPr>
        <w:t>Idea Tracker</w:t>
      </w:r>
      <w:r>
        <w:t xml:space="preserve"> flow by running it from the browser.</w:t>
      </w:r>
    </w:p>
    <w:p w14:paraId="22A26C53" w14:textId="6A0CABCE" w:rsidR="004154E8" w:rsidRDefault="004154E8" w:rsidP="004154E8">
      <w:pPr>
        <w:pStyle w:val="LabStepNumberedLevel2"/>
      </w:pPr>
      <w:r>
        <w:t xml:space="preserve">Click the </w:t>
      </w:r>
      <w:r w:rsidR="003D270A">
        <w:rPr>
          <w:b/>
        </w:rPr>
        <w:t xml:space="preserve">Test </w:t>
      </w:r>
      <w:r w:rsidR="003D270A">
        <w:t xml:space="preserve">button at the top right </w:t>
      </w:r>
      <w:r>
        <w:t>to manually trigger the flow.</w:t>
      </w:r>
    </w:p>
    <w:p w14:paraId="4C2279ED" w14:textId="77777777" w:rsidR="004154E8" w:rsidRDefault="004154E8" w:rsidP="004154E8">
      <w:pPr>
        <w:pStyle w:val="LabStepScreenshotLevel2"/>
      </w:pPr>
      <w:r>
        <w:drawing>
          <wp:inline distT="0" distB="0" distL="0" distR="0" wp14:anchorId="06C4A35A" wp14:editId="1F0C26D2">
            <wp:extent cx="4501958" cy="641350"/>
            <wp:effectExtent l="19050" t="19050" r="13335" b="25400"/>
            <wp:docPr id="7555" name="Picture 7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8762" cy="667962"/>
                    </a:xfrm>
                    <a:prstGeom prst="rect">
                      <a:avLst/>
                    </a:prstGeom>
                    <a:noFill/>
                    <a:ln>
                      <a:solidFill>
                        <a:schemeClr val="tx1">
                          <a:lumMod val="50000"/>
                          <a:lumOff val="50000"/>
                        </a:schemeClr>
                      </a:solidFill>
                    </a:ln>
                  </pic:spPr>
                </pic:pic>
              </a:graphicData>
            </a:graphic>
          </wp:inline>
        </w:drawing>
      </w:r>
    </w:p>
    <w:p w14:paraId="61AC67C4" w14:textId="6A9455ED" w:rsidR="004154E8" w:rsidRDefault="003D270A" w:rsidP="004154E8">
      <w:pPr>
        <w:pStyle w:val="LabStepNumberedLevel2"/>
      </w:pPr>
      <w:r>
        <w:t xml:space="preserve">Select the option </w:t>
      </w:r>
      <w:r w:rsidRPr="003D270A">
        <w:rPr>
          <w:b/>
        </w:rPr>
        <w:t>I'll perform the trigger action</w:t>
      </w:r>
      <w:r>
        <w:t xml:space="preserve"> and then click the </w:t>
      </w:r>
      <w:r w:rsidR="000E30F7" w:rsidRPr="000E30F7">
        <w:rPr>
          <w:b/>
        </w:rPr>
        <w:t xml:space="preserve">Save &amp; </w:t>
      </w:r>
      <w:r w:rsidRPr="003D270A">
        <w:rPr>
          <w:b/>
        </w:rPr>
        <w:t>Test</w:t>
      </w:r>
      <w:r>
        <w:t xml:space="preserve"> button.</w:t>
      </w:r>
    </w:p>
    <w:p w14:paraId="2E15AEE8" w14:textId="2EC58A5B" w:rsidR="004154E8" w:rsidRDefault="00E156F5" w:rsidP="004154E8">
      <w:pPr>
        <w:pStyle w:val="LabStepScreenshotLevel2"/>
      </w:pPr>
      <w:r>
        <w:drawing>
          <wp:inline distT="0" distB="0" distL="0" distR="0" wp14:anchorId="2770C0EA" wp14:editId="200A5E59">
            <wp:extent cx="1638543" cy="748030"/>
            <wp:effectExtent l="19050" t="19050" r="19050" b="139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7669" cy="761327"/>
                    </a:xfrm>
                    <a:prstGeom prst="rect">
                      <a:avLst/>
                    </a:prstGeom>
                    <a:noFill/>
                    <a:ln>
                      <a:solidFill>
                        <a:schemeClr val="tx1">
                          <a:lumMod val="50000"/>
                          <a:lumOff val="50000"/>
                        </a:schemeClr>
                      </a:solidFill>
                    </a:ln>
                  </pic:spPr>
                </pic:pic>
              </a:graphicData>
            </a:graphic>
          </wp:inline>
        </w:drawing>
      </w:r>
    </w:p>
    <w:p w14:paraId="10E3D8EB" w14:textId="4A40DFAA" w:rsidR="004154E8" w:rsidRDefault="004154E8" w:rsidP="004154E8">
      <w:pPr>
        <w:pStyle w:val="LabStepNumberedLevel2"/>
      </w:pPr>
      <w:r>
        <w:t xml:space="preserve">If prompted, sign in </w:t>
      </w:r>
      <w:r w:rsidR="000E30F7">
        <w:t xml:space="preserve">with your Office 365 user account and </w:t>
      </w:r>
      <w:r>
        <w:t xml:space="preserve">grant permissions to the </w:t>
      </w:r>
      <w:r w:rsidRPr="000E30F7">
        <w:rPr>
          <w:b/>
        </w:rPr>
        <w:t>Office 365 Outlook</w:t>
      </w:r>
      <w:r>
        <w:t xml:space="preserve"> connector.</w:t>
      </w:r>
    </w:p>
    <w:p w14:paraId="100572A9" w14:textId="77777777" w:rsidR="004154E8" w:rsidRDefault="004154E8" w:rsidP="004154E8">
      <w:pPr>
        <w:pStyle w:val="LabStepNumberedLevel2"/>
      </w:pPr>
      <w:r>
        <w:t xml:space="preserve">Click the </w:t>
      </w:r>
      <w:r w:rsidRPr="00682830">
        <w:rPr>
          <w:b/>
        </w:rPr>
        <w:t>Continue</w:t>
      </w:r>
      <w:r>
        <w:t xml:space="preserve"> button.</w:t>
      </w:r>
    </w:p>
    <w:p w14:paraId="3C0C7537" w14:textId="36307E0C" w:rsidR="004154E8" w:rsidRDefault="000E30F7" w:rsidP="004154E8">
      <w:pPr>
        <w:pStyle w:val="LabStepScreenshotLevel2"/>
      </w:pPr>
      <w:r>
        <w:drawing>
          <wp:inline distT="0" distB="0" distL="0" distR="0" wp14:anchorId="23A8F0CB" wp14:editId="08A340A8">
            <wp:extent cx="2124710" cy="1959108"/>
            <wp:effectExtent l="19050" t="19050" r="27940" b="222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4710" cy="1959108"/>
                    </a:xfrm>
                    <a:prstGeom prst="rect">
                      <a:avLst/>
                    </a:prstGeom>
                    <a:noFill/>
                    <a:ln>
                      <a:solidFill>
                        <a:schemeClr val="tx1">
                          <a:lumMod val="50000"/>
                          <a:lumOff val="50000"/>
                        </a:schemeClr>
                      </a:solidFill>
                    </a:ln>
                  </pic:spPr>
                </pic:pic>
              </a:graphicData>
            </a:graphic>
          </wp:inline>
        </w:drawing>
      </w:r>
    </w:p>
    <w:p w14:paraId="44F9A52F" w14:textId="77777777" w:rsidR="004154E8" w:rsidRDefault="004154E8" w:rsidP="00715C67">
      <w:pPr>
        <w:pStyle w:val="LabExerciseCallout"/>
      </w:pPr>
      <w:r>
        <w:t xml:space="preserve">You should now be prompted with a page that allows you to enter values for the two input fields named </w:t>
      </w:r>
      <w:r w:rsidRPr="00682830">
        <w:rPr>
          <w:b/>
        </w:rPr>
        <w:t>Quality</w:t>
      </w:r>
      <w:r>
        <w:t xml:space="preserve"> and </w:t>
      </w:r>
      <w:r w:rsidRPr="00682830">
        <w:rPr>
          <w:b/>
        </w:rPr>
        <w:t>Idea</w:t>
      </w:r>
      <w:r>
        <w:t>.</w:t>
      </w:r>
    </w:p>
    <w:p w14:paraId="75B0D3B7" w14:textId="77777777" w:rsidR="004154E8" w:rsidRDefault="004154E8" w:rsidP="004154E8">
      <w:pPr>
        <w:pStyle w:val="LabStepNumberedLevel2"/>
      </w:pPr>
      <w:r>
        <w:t xml:space="preserve">Enter some sample test values for the input fields named </w:t>
      </w:r>
      <w:r w:rsidRPr="00682830">
        <w:rPr>
          <w:b/>
        </w:rPr>
        <w:t>Quantity</w:t>
      </w:r>
      <w:r>
        <w:t xml:space="preserve"> and </w:t>
      </w:r>
      <w:r w:rsidRPr="00682830">
        <w:rPr>
          <w:b/>
        </w:rPr>
        <w:t>Idea</w:t>
      </w:r>
      <w:r>
        <w:t xml:space="preserve"> and then click </w:t>
      </w:r>
      <w:r w:rsidRPr="00682830">
        <w:rPr>
          <w:b/>
        </w:rPr>
        <w:t>Run flow</w:t>
      </w:r>
      <w:r>
        <w:t>.</w:t>
      </w:r>
    </w:p>
    <w:p w14:paraId="1BB6F929" w14:textId="33532E1B" w:rsidR="004154E8" w:rsidRDefault="000E30F7" w:rsidP="004154E8">
      <w:pPr>
        <w:pStyle w:val="LabStepScreenshotLevel2"/>
      </w:pPr>
      <w:r>
        <w:drawing>
          <wp:inline distT="0" distB="0" distL="0" distR="0" wp14:anchorId="02E48744" wp14:editId="25E4CEC9">
            <wp:extent cx="1892984" cy="2444750"/>
            <wp:effectExtent l="19050" t="19050" r="12065" b="1270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9230" cy="2452817"/>
                    </a:xfrm>
                    <a:prstGeom prst="rect">
                      <a:avLst/>
                    </a:prstGeom>
                    <a:noFill/>
                    <a:ln>
                      <a:solidFill>
                        <a:schemeClr val="tx1">
                          <a:lumMod val="50000"/>
                          <a:lumOff val="50000"/>
                        </a:schemeClr>
                      </a:solidFill>
                    </a:ln>
                  </pic:spPr>
                </pic:pic>
              </a:graphicData>
            </a:graphic>
          </wp:inline>
        </w:drawing>
      </w:r>
    </w:p>
    <w:p w14:paraId="5581601A" w14:textId="5A1A0CE8" w:rsidR="004154E8" w:rsidRDefault="004154E8" w:rsidP="004154E8">
      <w:pPr>
        <w:pStyle w:val="LabStepNumberedLevel2"/>
      </w:pPr>
      <w:r>
        <w:lastRenderedPageBreak/>
        <w:t xml:space="preserve">You should see a message indicating that the flow </w:t>
      </w:r>
      <w:r w:rsidR="00A829CE">
        <w:t>run started</w:t>
      </w:r>
      <w:r>
        <w:t xml:space="preserve"> successfully.</w:t>
      </w:r>
      <w:r w:rsidR="008E3CD7">
        <w:t xml:space="preserve"> Click the </w:t>
      </w:r>
      <w:r w:rsidR="008E3CD7" w:rsidRPr="008E3CD7">
        <w:rPr>
          <w:b/>
        </w:rPr>
        <w:t>Done</w:t>
      </w:r>
      <w:r w:rsidR="008E3CD7">
        <w:t xml:space="preserve"> button.</w:t>
      </w:r>
    </w:p>
    <w:p w14:paraId="5F50A6DA" w14:textId="673D95D5" w:rsidR="004154E8" w:rsidRDefault="001019DD" w:rsidP="004154E8">
      <w:pPr>
        <w:pStyle w:val="LabStepScreenshotLevel2"/>
      </w:pPr>
      <w:r>
        <w:drawing>
          <wp:inline distT="0" distB="0" distL="0" distR="0" wp14:anchorId="5A2EB883" wp14:editId="59D8A4F8">
            <wp:extent cx="1489710" cy="1586200"/>
            <wp:effectExtent l="19050" t="19050" r="15240" b="146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5765" cy="1592647"/>
                    </a:xfrm>
                    <a:prstGeom prst="rect">
                      <a:avLst/>
                    </a:prstGeom>
                    <a:noFill/>
                    <a:ln>
                      <a:solidFill>
                        <a:schemeClr val="tx1">
                          <a:lumMod val="50000"/>
                          <a:lumOff val="50000"/>
                        </a:schemeClr>
                      </a:solidFill>
                    </a:ln>
                  </pic:spPr>
                </pic:pic>
              </a:graphicData>
            </a:graphic>
          </wp:inline>
        </w:drawing>
      </w:r>
    </w:p>
    <w:p w14:paraId="40AA011E" w14:textId="2201E80B" w:rsidR="001019DD" w:rsidRDefault="008E3CD7" w:rsidP="001019DD">
      <w:pPr>
        <w:pStyle w:val="LabStepNumberedLevel2"/>
      </w:pPr>
      <w:r>
        <w:t>You should now see the flow run page for the flow that just ran.</w:t>
      </w:r>
    </w:p>
    <w:p w14:paraId="133EB076" w14:textId="11A072FB" w:rsidR="001019DD" w:rsidRDefault="001019DD" w:rsidP="001019DD">
      <w:pPr>
        <w:pStyle w:val="LabStepScreenshotLevel2"/>
      </w:pPr>
      <w:r>
        <w:drawing>
          <wp:inline distT="0" distB="0" distL="0" distR="0" wp14:anchorId="530CB119" wp14:editId="073FB50F">
            <wp:extent cx="3754120" cy="1113982"/>
            <wp:effectExtent l="19050" t="19050" r="17780" b="1016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7610" cy="1123920"/>
                    </a:xfrm>
                    <a:prstGeom prst="rect">
                      <a:avLst/>
                    </a:prstGeom>
                    <a:noFill/>
                    <a:ln>
                      <a:solidFill>
                        <a:schemeClr val="tx1">
                          <a:lumMod val="50000"/>
                          <a:lumOff val="50000"/>
                        </a:schemeClr>
                      </a:solidFill>
                    </a:ln>
                  </pic:spPr>
                </pic:pic>
              </a:graphicData>
            </a:graphic>
          </wp:inline>
        </w:drawing>
      </w:r>
    </w:p>
    <w:p w14:paraId="5367D3FC" w14:textId="11243964" w:rsidR="001019DD" w:rsidRDefault="008E3CD7" w:rsidP="001019DD">
      <w:pPr>
        <w:pStyle w:val="LabStepNumberedLevel2"/>
      </w:pPr>
      <w:r>
        <w:t xml:space="preserve">Click the </w:t>
      </w:r>
      <w:proofErr w:type="gramStart"/>
      <w:r>
        <w:t>back arrow</w:t>
      </w:r>
      <w:proofErr w:type="gramEnd"/>
      <w:r>
        <w:t xml:space="preserve"> button to the right of the flow title to move back to the flow summary page.</w:t>
      </w:r>
    </w:p>
    <w:p w14:paraId="31B04490" w14:textId="54DD266F" w:rsidR="001019DD" w:rsidRDefault="001019DD" w:rsidP="001019DD">
      <w:pPr>
        <w:pStyle w:val="LabStepScreenshotLevel2"/>
      </w:pPr>
      <w:r>
        <w:drawing>
          <wp:inline distT="0" distB="0" distL="0" distR="0" wp14:anchorId="318F6227" wp14:editId="646A7F00">
            <wp:extent cx="3053080" cy="1046462"/>
            <wp:effectExtent l="19050" t="19050" r="13970" b="2095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7111" b="3961"/>
                    <a:stretch/>
                  </pic:blipFill>
                  <pic:spPr bwMode="auto">
                    <a:xfrm>
                      <a:off x="0" y="0"/>
                      <a:ext cx="3074510" cy="105380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D80C93A" w14:textId="2BA6C179" w:rsidR="001019DD" w:rsidRDefault="008E3CD7" w:rsidP="001019DD">
      <w:pPr>
        <w:pStyle w:val="LabStepNumberedLevel2"/>
      </w:pPr>
      <w:r>
        <w:t xml:space="preserve">You should now be at the </w:t>
      </w:r>
      <w:r w:rsidRPr="008E3CD7">
        <w:rPr>
          <w:b/>
        </w:rPr>
        <w:t>Idea Tracker</w:t>
      </w:r>
      <w:r>
        <w:t xml:space="preserve"> summary page which displays flow details and a toolbar with commands buttons.</w:t>
      </w:r>
    </w:p>
    <w:p w14:paraId="1F4546DD" w14:textId="4BACC2C5" w:rsidR="001019DD" w:rsidRDefault="001019DD" w:rsidP="001019DD">
      <w:pPr>
        <w:pStyle w:val="LabStepScreenshotLevel2"/>
      </w:pPr>
      <w:r>
        <w:drawing>
          <wp:inline distT="0" distB="0" distL="0" distR="0" wp14:anchorId="4CF7F010" wp14:editId="44BF689F">
            <wp:extent cx="5268826" cy="1205901"/>
            <wp:effectExtent l="19050" t="19050" r="27305" b="1333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7008"/>
                    <a:stretch/>
                  </pic:blipFill>
                  <pic:spPr bwMode="auto">
                    <a:xfrm>
                      <a:off x="0" y="0"/>
                      <a:ext cx="5330093" cy="121992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34F14C0" w14:textId="0A970E01" w:rsidR="001019DD" w:rsidRDefault="008E3CD7" w:rsidP="001019DD">
      <w:pPr>
        <w:pStyle w:val="LabStepNumberedLevel2"/>
      </w:pPr>
      <w:r>
        <w:t xml:space="preserve">Click the </w:t>
      </w:r>
      <w:r w:rsidRPr="00B332F3">
        <w:rPr>
          <w:b/>
        </w:rPr>
        <w:t>Run</w:t>
      </w:r>
      <w:r>
        <w:t xml:space="preserve"> button to run the flow once more.</w:t>
      </w:r>
    </w:p>
    <w:p w14:paraId="596F7B05" w14:textId="1387B752" w:rsidR="001019DD" w:rsidRDefault="006C775D" w:rsidP="001019DD">
      <w:pPr>
        <w:pStyle w:val="LabStepScreenshotLevel2"/>
      </w:pPr>
      <w:r>
        <w:drawing>
          <wp:inline distT="0" distB="0" distL="0" distR="0" wp14:anchorId="0EA68C1C" wp14:editId="69037A10">
            <wp:extent cx="4497070" cy="675036"/>
            <wp:effectExtent l="19050" t="19050" r="17780" b="1079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r="29822"/>
                    <a:stretch/>
                  </pic:blipFill>
                  <pic:spPr bwMode="auto">
                    <a:xfrm>
                      <a:off x="0" y="0"/>
                      <a:ext cx="4506610" cy="67646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E45E50E" w14:textId="45A2B697" w:rsidR="008E3CD7" w:rsidRDefault="00B332F3" w:rsidP="008E3CD7">
      <w:pPr>
        <w:pStyle w:val="LabExerciseCallout"/>
      </w:pPr>
      <w:r>
        <w:t xml:space="preserve">Earlier, you ran </w:t>
      </w:r>
      <w:r w:rsidR="008E3CD7">
        <w:t xml:space="preserve">this flow from the flow editor as a test run. Now you are running flow in </w:t>
      </w:r>
      <w:r>
        <w:t xml:space="preserve">the </w:t>
      </w:r>
      <w:r w:rsidR="008E3CD7">
        <w:t xml:space="preserve">standard production </w:t>
      </w:r>
      <w:r>
        <w:t xml:space="preserve">mode for flow runs </w:t>
      </w:r>
      <w:r w:rsidR="008E3CD7">
        <w:t>as opposed to running it in test mode.</w:t>
      </w:r>
    </w:p>
    <w:p w14:paraId="7974E9A5" w14:textId="38BF7D55" w:rsidR="001019DD" w:rsidRDefault="008E3CD7" w:rsidP="001019DD">
      <w:pPr>
        <w:pStyle w:val="LabStepNumberedLevel2"/>
      </w:pPr>
      <w:r>
        <w:lastRenderedPageBreak/>
        <w:t xml:space="preserve">Provide creative values for the two </w:t>
      </w:r>
      <w:r w:rsidRPr="008E3CD7">
        <w:rPr>
          <w:b/>
        </w:rPr>
        <w:t>Idea Tracker</w:t>
      </w:r>
      <w:r>
        <w:t xml:space="preserve"> input parameters and </w:t>
      </w:r>
      <w:r w:rsidR="00B332F3">
        <w:t xml:space="preserve">then </w:t>
      </w:r>
      <w:r>
        <w:t xml:space="preserve">click the </w:t>
      </w:r>
      <w:r w:rsidRPr="008E3CD7">
        <w:rPr>
          <w:b/>
        </w:rPr>
        <w:t>Run flow</w:t>
      </w:r>
      <w:r>
        <w:t xml:space="preserve"> button.</w:t>
      </w:r>
    </w:p>
    <w:p w14:paraId="7772A660" w14:textId="576948AB" w:rsidR="006C775D" w:rsidRDefault="006C775D" w:rsidP="006C775D">
      <w:pPr>
        <w:pStyle w:val="LabStepScreenshotLevel2"/>
      </w:pPr>
      <w:r>
        <w:drawing>
          <wp:inline distT="0" distB="0" distL="0" distR="0" wp14:anchorId="41E7165A" wp14:editId="59165ED6">
            <wp:extent cx="1573961" cy="1960510"/>
            <wp:effectExtent l="19050" t="19050" r="26670" b="2095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457" cy="1978566"/>
                    </a:xfrm>
                    <a:prstGeom prst="rect">
                      <a:avLst/>
                    </a:prstGeom>
                    <a:noFill/>
                    <a:ln>
                      <a:solidFill>
                        <a:schemeClr val="tx1">
                          <a:lumMod val="50000"/>
                          <a:lumOff val="50000"/>
                        </a:schemeClr>
                      </a:solidFill>
                    </a:ln>
                  </pic:spPr>
                </pic:pic>
              </a:graphicData>
            </a:graphic>
          </wp:inline>
        </w:drawing>
      </w:r>
    </w:p>
    <w:p w14:paraId="41AD991C" w14:textId="704FE6F4" w:rsidR="006C775D" w:rsidRDefault="008E3CD7" w:rsidP="001019DD">
      <w:pPr>
        <w:pStyle w:val="LabStepNumberedLevel2"/>
      </w:pPr>
      <w:r>
        <w:t xml:space="preserve">After the flow has run, inspect the </w:t>
      </w:r>
      <w:r w:rsidRPr="00B332F3">
        <w:rPr>
          <w:b/>
        </w:rPr>
        <w:t>Run</w:t>
      </w:r>
      <w:r w:rsidR="00B332F3">
        <w:rPr>
          <w:b/>
        </w:rPr>
        <w:t>s</w:t>
      </w:r>
      <w:r>
        <w:t xml:space="preserve"> </w:t>
      </w:r>
      <w:r w:rsidR="00B332F3">
        <w:t xml:space="preserve">section </w:t>
      </w:r>
      <w:r>
        <w:t xml:space="preserve">of the </w:t>
      </w:r>
      <w:r w:rsidRPr="008E3CD7">
        <w:rPr>
          <w:b/>
        </w:rPr>
        <w:t>Idea Tracker</w:t>
      </w:r>
      <w:r>
        <w:t xml:space="preserve"> flow summary page.</w:t>
      </w:r>
    </w:p>
    <w:p w14:paraId="138FBAAD" w14:textId="75CC85D7" w:rsidR="006C775D" w:rsidRDefault="006C775D" w:rsidP="006C775D">
      <w:pPr>
        <w:pStyle w:val="LabStepScreenshotLevel2"/>
      </w:pPr>
      <w:r>
        <w:drawing>
          <wp:inline distT="0" distB="0" distL="0" distR="0" wp14:anchorId="09F48864" wp14:editId="6E33FDC4">
            <wp:extent cx="2342013" cy="1334420"/>
            <wp:effectExtent l="19050" t="19050" r="20320" b="1841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7282"/>
                    <a:stretch/>
                  </pic:blipFill>
                  <pic:spPr bwMode="auto">
                    <a:xfrm>
                      <a:off x="0" y="0"/>
                      <a:ext cx="2392477" cy="13631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D2E2BE" w14:textId="08063E10" w:rsidR="006C775D" w:rsidRDefault="00B332F3" w:rsidP="001019DD">
      <w:pPr>
        <w:pStyle w:val="LabStepNumberedLevel2"/>
      </w:pPr>
      <w:r>
        <w:t xml:space="preserve">Look at the </w:t>
      </w:r>
      <w:r w:rsidRPr="00B332F3">
        <w:rPr>
          <w:b/>
        </w:rPr>
        <w:t>Status</w:t>
      </w:r>
      <w:r>
        <w:t xml:space="preserve"> column of the </w:t>
      </w:r>
      <w:r w:rsidRPr="00B332F3">
        <w:rPr>
          <w:b/>
        </w:rPr>
        <w:t>Runs</w:t>
      </w:r>
      <w:r>
        <w:t xml:space="preserve"> list and observe it differentiates between standard runs and test runs.</w:t>
      </w:r>
    </w:p>
    <w:p w14:paraId="74755B15" w14:textId="20028097" w:rsidR="006C775D" w:rsidRDefault="006C775D" w:rsidP="006C775D">
      <w:pPr>
        <w:pStyle w:val="LabStepScreenshotLevel2"/>
      </w:pPr>
      <w:r>
        <w:drawing>
          <wp:inline distT="0" distB="0" distL="0" distR="0" wp14:anchorId="7C64A2E0" wp14:editId="47D2F684">
            <wp:extent cx="3235960" cy="747866"/>
            <wp:effectExtent l="19050" t="19050" r="21590" b="1460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45292" cy="773134"/>
                    </a:xfrm>
                    <a:prstGeom prst="rect">
                      <a:avLst/>
                    </a:prstGeom>
                    <a:noFill/>
                    <a:ln>
                      <a:solidFill>
                        <a:schemeClr val="tx1">
                          <a:lumMod val="50000"/>
                          <a:lumOff val="50000"/>
                        </a:schemeClr>
                      </a:solidFill>
                    </a:ln>
                  </pic:spPr>
                </pic:pic>
              </a:graphicData>
            </a:graphic>
          </wp:inline>
        </w:drawing>
      </w:r>
    </w:p>
    <w:p w14:paraId="341DD821" w14:textId="3F4A2716" w:rsidR="004154E8" w:rsidRDefault="004154E8" w:rsidP="004154E8">
      <w:pPr>
        <w:pStyle w:val="LabStepNumbered"/>
      </w:pPr>
      <w:r>
        <w:t xml:space="preserve">Check your </w:t>
      </w:r>
      <w:r w:rsidR="00B332F3">
        <w:t xml:space="preserve">Outlook </w:t>
      </w:r>
      <w:r>
        <w:t xml:space="preserve">inbox to see the message created by the </w:t>
      </w:r>
      <w:r w:rsidRPr="00682830">
        <w:rPr>
          <w:b/>
        </w:rPr>
        <w:t>Idea Tracker</w:t>
      </w:r>
      <w:r>
        <w:t xml:space="preserve"> flow.</w:t>
      </w:r>
    </w:p>
    <w:p w14:paraId="77F94925" w14:textId="77777777" w:rsidR="004154E8" w:rsidRDefault="004154E8" w:rsidP="004154E8">
      <w:pPr>
        <w:pStyle w:val="LabStepNumberedLevel2"/>
      </w:pPr>
      <w:r>
        <w:t>Return to your inbox in Outlook.</w:t>
      </w:r>
    </w:p>
    <w:p w14:paraId="31780482" w14:textId="77777777" w:rsidR="004154E8" w:rsidRDefault="004154E8" w:rsidP="004154E8">
      <w:pPr>
        <w:pStyle w:val="LabStepNumberedLevel2"/>
      </w:pPr>
      <w:r>
        <w:t>Verify that you received the message with your idea.</w:t>
      </w:r>
    </w:p>
    <w:p w14:paraId="6451B0A3" w14:textId="38B61908" w:rsidR="004154E8" w:rsidRDefault="006C775D" w:rsidP="004154E8">
      <w:pPr>
        <w:pStyle w:val="LabStepScreenshotLevel2"/>
      </w:pPr>
      <w:r>
        <w:drawing>
          <wp:inline distT="0" distB="0" distL="0" distR="0" wp14:anchorId="0B2E9801" wp14:editId="15D0864C">
            <wp:extent cx="4161886" cy="2017697"/>
            <wp:effectExtent l="19050" t="19050" r="10160" b="2095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9201" cy="2040635"/>
                    </a:xfrm>
                    <a:prstGeom prst="rect">
                      <a:avLst/>
                    </a:prstGeom>
                    <a:noFill/>
                    <a:ln>
                      <a:solidFill>
                        <a:schemeClr val="tx1">
                          <a:lumMod val="50000"/>
                          <a:lumOff val="50000"/>
                        </a:schemeClr>
                      </a:solidFill>
                    </a:ln>
                  </pic:spPr>
                </pic:pic>
              </a:graphicData>
            </a:graphic>
          </wp:inline>
        </w:drawing>
      </w:r>
    </w:p>
    <w:p w14:paraId="2D9BC283" w14:textId="66538664" w:rsidR="001E61C8" w:rsidRDefault="001E61C8" w:rsidP="001E61C8">
      <w:pPr>
        <w:pStyle w:val="Heading3"/>
      </w:pPr>
      <w:r>
        <w:lastRenderedPageBreak/>
        <w:t xml:space="preserve">Exercise </w:t>
      </w:r>
      <w:r w:rsidR="004154E8">
        <w:t>2</w:t>
      </w:r>
      <w:r>
        <w:t xml:space="preserve">: Create </w:t>
      </w:r>
      <w:bookmarkEnd w:id="1"/>
      <w:r w:rsidR="008A1D6E">
        <w:t xml:space="preserve">a </w:t>
      </w:r>
      <w:r w:rsidR="009E27C8">
        <w:t xml:space="preserve">New </w:t>
      </w:r>
      <w:r w:rsidR="008A1D6E">
        <w:t>Twitter Account for Testing</w:t>
      </w:r>
      <w:r w:rsidR="00A33A71">
        <w:t xml:space="preserve"> Purposes</w:t>
      </w:r>
    </w:p>
    <w:p w14:paraId="18023FF3" w14:textId="77777777" w:rsidR="00A829CE" w:rsidRDefault="009E27C8" w:rsidP="001E61C8">
      <w:pPr>
        <w:pStyle w:val="LabExerciseLeadIn"/>
      </w:pPr>
      <w:r>
        <w:rPr>
          <w:rFonts w:ascii="Segoe UI" w:eastAsia="Segoe UI" w:hAnsi="Segoe UI" w:cs="Segoe UI"/>
        </w:rPr>
        <w:t xml:space="preserve">In </w:t>
      </w:r>
      <w:r w:rsidR="00A829CE">
        <w:rPr>
          <w:rFonts w:ascii="Segoe UI" w:eastAsia="Segoe UI" w:hAnsi="Segoe UI" w:cs="Segoe UI"/>
        </w:rPr>
        <w:t>the next exercise that follow this exercise</w:t>
      </w:r>
      <w:r>
        <w:rPr>
          <w:rFonts w:ascii="Segoe UI" w:eastAsia="Segoe UI" w:hAnsi="Segoe UI" w:cs="Segoe UI"/>
        </w:rPr>
        <w:t xml:space="preserve">, you will require a Twitter account to create </w:t>
      </w:r>
      <w:r w:rsidR="00A829CE">
        <w:rPr>
          <w:rFonts w:ascii="Segoe UI" w:eastAsia="Segoe UI" w:hAnsi="Segoe UI" w:cs="Segoe UI"/>
        </w:rPr>
        <w:t>f</w:t>
      </w:r>
      <w:r>
        <w:rPr>
          <w:rFonts w:ascii="Segoe UI" w:eastAsia="Segoe UI" w:hAnsi="Segoe UI" w:cs="Segoe UI"/>
        </w:rPr>
        <w:t>lows that are trigger</w:t>
      </w:r>
      <w:r w:rsidR="002A766A">
        <w:rPr>
          <w:rFonts w:ascii="Segoe UI" w:eastAsia="Segoe UI" w:hAnsi="Segoe UI" w:cs="Segoe UI"/>
        </w:rPr>
        <w:t>ed</w:t>
      </w:r>
      <w:r>
        <w:rPr>
          <w:rFonts w:ascii="Segoe UI" w:eastAsia="Segoe UI" w:hAnsi="Segoe UI" w:cs="Segoe UI"/>
        </w:rPr>
        <w:t xml:space="preserve"> by tweets of a specific keyword</w:t>
      </w:r>
      <w:r w:rsidR="001E61C8">
        <w:t>.</w:t>
      </w:r>
      <w:r>
        <w:t xml:space="preserve"> </w:t>
      </w:r>
      <w:r w:rsidR="00A829CE">
        <w:t xml:space="preserve">If you do not already </w:t>
      </w:r>
      <w:r>
        <w:t xml:space="preserve">have your own personal Twitter account, </w:t>
      </w:r>
      <w:r w:rsidR="00A829CE">
        <w:t xml:space="preserve">this exercise steps through creating </w:t>
      </w:r>
      <w:r>
        <w:t>a new Twitter account</w:t>
      </w:r>
      <w:r w:rsidR="00A829CE">
        <w:t xml:space="preserve"> </w:t>
      </w:r>
      <w:r>
        <w:t>using the email address of your trial Office 365 account.</w:t>
      </w:r>
      <w:r w:rsidR="00A829CE">
        <w:t xml:space="preserve"> </w:t>
      </w:r>
    </w:p>
    <w:p w14:paraId="4B81EE03" w14:textId="35F52110" w:rsidR="001E61C8" w:rsidRDefault="00A829CE" w:rsidP="001E61C8">
      <w:pPr>
        <w:pStyle w:val="LabExerciseLeadIn"/>
      </w:pPr>
      <w:r w:rsidRPr="00A829CE">
        <w:rPr>
          <w:b/>
          <w:i/>
        </w:rPr>
        <w:t>If you already have a twitter account you can use, you can skip this exercise and move ahead to the next exercise</w:t>
      </w:r>
      <w:r w:rsidRPr="00A829CE">
        <w:rPr>
          <w:b/>
        </w:rPr>
        <w:t>.</w:t>
      </w:r>
    </w:p>
    <w:p w14:paraId="0EC60D15" w14:textId="43B6812F" w:rsidR="008A1D6E" w:rsidRDefault="009E27C8" w:rsidP="00082E3E">
      <w:pPr>
        <w:pStyle w:val="LabStepNumbered"/>
        <w:numPr>
          <w:ilvl w:val="0"/>
          <w:numId w:val="43"/>
        </w:numPr>
      </w:pPr>
      <w:r>
        <w:t xml:space="preserve">Navigate to </w:t>
      </w:r>
      <w:hyperlink r:id="rId41" w:history="1">
        <w:r w:rsidRPr="000E3DF2">
          <w:rPr>
            <w:rStyle w:val="Hyperlink"/>
          </w:rPr>
          <w:t>https://twitter.com</w:t>
        </w:r>
      </w:hyperlink>
      <w:r>
        <w:t xml:space="preserve">. </w:t>
      </w:r>
    </w:p>
    <w:p w14:paraId="1D9FC4B7" w14:textId="58D61CD5" w:rsidR="009E27C8" w:rsidRDefault="009E27C8" w:rsidP="00082E3E">
      <w:pPr>
        <w:pStyle w:val="LabStepNumbered"/>
        <w:numPr>
          <w:ilvl w:val="0"/>
          <w:numId w:val="43"/>
        </w:numPr>
      </w:pPr>
      <w:r>
        <w:t>Sign up for a new twitter account using the email address of your Office 365 trial account.</w:t>
      </w:r>
    </w:p>
    <w:p w14:paraId="6BE16F7A" w14:textId="77777777" w:rsidR="009E27C8" w:rsidRDefault="009E27C8" w:rsidP="008A1D6E">
      <w:pPr>
        <w:pStyle w:val="LabStepNumberedLevel2"/>
      </w:pPr>
      <w:r>
        <w:t xml:space="preserve">Under the </w:t>
      </w:r>
      <w:r w:rsidRPr="009E27C8">
        <w:rPr>
          <w:b/>
        </w:rPr>
        <w:t>Join Twitter today</w:t>
      </w:r>
      <w:r>
        <w:t xml:space="preserve"> message, enter your Office 365 trial account email address</w:t>
      </w:r>
    </w:p>
    <w:p w14:paraId="5A741D73" w14:textId="393FE62E" w:rsidR="008A1D6E" w:rsidRDefault="009E27C8" w:rsidP="008A1D6E">
      <w:pPr>
        <w:pStyle w:val="LabStepNumberedLevel2"/>
      </w:pPr>
      <w:r>
        <w:t>Enter a password you will remember.</w:t>
      </w:r>
    </w:p>
    <w:p w14:paraId="37E6E430" w14:textId="29D1D57E" w:rsidR="009E27C8" w:rsidRDefault="009E27C8" w:rsidP="008A1D6E">
      <w:pPr>
        <w:pStyle w:val="LabStepNumberedLevel2"/>
      </w:pPr>
      <w:r>
        <w:t xml:space="preserve">Click the </w:t>
      </w:r>
      <w:r w:rsidRPr="009E27C8">
        <w:rPr>
          <w:b/>
        </w:rPr>
        <w:t>Get started</w:t>
      </w:r>
      <w:r>
        <w:t xml:space="preserve"> button to begin the process of creating a new Twitter account.</w:t>
      </w:r>
    </w:p>
    <w:p w14:paraId="41A7CEA2" w14:textId="71774A57" w:rsidR="008A1D6E" w:rsidRDefault="008A1D6E" w:rsidP="008A1D6E">
      <w:pPr>
        <w:pStyle w:val="LabStepScreenshotLevel2"/>
      </w:pPr>
      <w:r>
        <w:drawing>
          <wp:inline distT="0" distB="0" distL="0" distR="0" wp14:anchorId="7629531F" wp14:editId="54B92050">
            <wp:extent cx="3191218" cy="1598769"/>
            <wp:effectExtent l="19050" t="19050" r="952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380"/>
                    <a:stretch/>
                  </pic:blipFill>
                  <pic:spPr bwMode="auto">
                    <a:xfrm>
                      <a:off x="0" y="0"/>
                      <a:ext cx="3218183" cy="16122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6BE657" w14:textId="6CFDF239" w:rsidR="009E27C8" w:rsidRDefault="009E27C8" w:rsidP="009E27C8">
      <w:pPr>
        <w:pStyle w:val="LabStepNumberedLevel2"/>
      </w:pPr>
      <w:r>
        <w:t xml:space="preserve">Enter </w:t>
      </w:r>
      <w:r w:rsidR="00D13C5A">
        <w:t xml:space="preserve">a </w:t>
      </w:r>
      <w:r>
        <w:t xml:space="preserve">name </w:t>
      </w:r>
      <w:r w:rsidR="00D13C5A">
        <w:t>(</w:t>
      </w:r>
      <w:r w:rsidR="00D13C5A" w:rsidRPr="00D13C5A">
        <w:rPr>
          <w:i/>
        </w:rPr>
        <w:t>you can make up something fun</w:t>
      </w:r>
      <w:r w:rsidR="00D13C5A">
        <w:t xml:space="preserve">) </w:t>
      </w:r>
      <w:r>
        <w:t xml:space="preserve">and click the </w:t>
      </w:r>
      <w:proofErr w:type="gramStart"/>
      <w:r w:rsidRPr="009E27C8">
        <w:rPr>
          <w:b/>
        </w:rPr>
        <w:t>Sign up</w:t>
      </w:r>
      <w:proofErr w:type="gramEnd"/>
      <w:r>
        <w:t xml:space="preserve"> button.</w:t>
      </w:r>
    </w:p>
    <w:p w14:paraId="69F2C6C8" w14:textId="1BF9C1CA" w:rsidR="008A1D6E" w:rsidRDefault="008A1D6E" w:rsidP="008A1D6E">
      <w:pPr>
        <w:pStyle w:val="LabStepScreenshotLevel2"/>
      </w:pPr>
      <w:r>
        <w:drawing>
          <wp:inline distT="0" distB="0" distL="0" distR="0" wp14:anchorId="6104B544" wp14:editId="274C8B0A">
            <wp:extent cx="1568681" cy="1897358"/>
            <wp:effectExtent l="19050" t="19050" r="1270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1616"/>
                    <a:stretch/>
                  </pic:blipFill>
                  <pic:spPr bwMode="auto">
                    <a:xfrm>
                      <a:off x="0" y="0"/>
                      <a:ext cx="1588334" cy="192112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8C33D4" w14:textId="0A571B92" w:rsidR="008A1D6E" w:rsidRDefault="00D13C5A" w:rsidP="00D13C5A">
      <w:pPr>
        <w:pStyle w:val="LabStepNumberedLevel2"/>
      </w:pPr>
      <w:r>
        <w:t>O</w:t>
      </w:r>
      <w:r w:rsidR="008A1D6E">
        <w:t>n the page that prompts you for a phone number</w:t>
      </w:r>
      <w:r>
        <w:t xml:space="preserve">, click </w:t>
      </w:r>
      <w:r w:rsidRPr="00D13C5A">
        <w:rPr>
          <w:b/>
        </w:rPr>
        <w:t>Skip</w:t>
      </w:r>
      <w:r>
        <w:t xml:space="preserve"> to continue</w:t>
      </w:r>
      <w:r w:rsidR="008A1D6E">
        <w:t>.</w:t>
      </w:r>
    </w:p>
    <w:p w14:paraId="4AC95414" w14:textId="7D8ADCDE" w:rsidR="00D13C5A" w:rsidRDefault="00D13C5A" w:rsidP="00D13C5A">
      <w:pPr>
        <w:pStyle w:val="LabStepNumberedLevel2"/>
      </w:pPr>
      <w:r>
        <w:t xml:space="preserve">On the </w:t>
      </w:r>
      <w:r w:rsidRPr="00D13C5A">
        <w:rPr>
          <w:b/>
        </w:rPr>
        <w:t>Choose a username</w:t>
      </w:r>
      <w:r>
        <w:t xml:space="preserve"> page, enter a </w:t>
      </w:r>
      <w:proofErr w:type="gramStart"/>
      <w:r>
        <w:t>user name</w:t>
      </w:r>
      <w:proofErr w:type="gramEnd"/>
      <w:r>
        <w:t xml:space="preserve"> that is unique.</w:t>
      </w:r>
    </w:p>
    <w:p w14:paraId="4AB8050C" w14:textId="252EB768" w:rsidR="008A1D6E" w:rsidRDefault="008A1D6E" w:rsidP="008A1D6E">
      <w:pPr>
        <w:pStyle w:val="LabStepScreenshotLevel2"/>
      </w:pPr>
      <w:r>
        <w:drawing>
          <wp:inline distT="0" distB="0" distL="0" distR="0" wp14:anchorId="3BAF5BDB" wp14:editId="7156C0ED">
            <wp:extent cx="2157984" cy="1380744"/>
            <wp:effectExtent l="19050" t="19050" r="139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57984" cy="1380744"/>
                    </a:xfrm>
                    <a:prstGeom prst="rect">
                      <a:avLst/>
                    </a:prstGeom>
                    <a:noFill/>
                    <a:ln>
                      <a:solidFill>
                        <a:schemeClr val="tx1">
                          <a:lumMod val="50000"/>
                          <a:lumOff val="50000"/>
                        </a:schemeClr>
                      </a:solidFill>
                    </a:ln>
                  </pic:spPr>
                </pic:pic>
              </a:graphicData>
            </a:graphic>
          </wp:inline>
        </w:drawing>
      </w:r>
    </w:p>
    <w:p w14:paraId="0C3ECBC1" w14:textId="651676F4" w:rsidR="008A1D6E" w:rsidRDefault="00D13C5A" w:rsidP="00D13C5A">
      <w:pPr>
        <w:pStyle w:val="LabStepNumberedLevel2"/>
      </w:pPr>
      <w:r>
        <w:lastRenderedPageBreak/>
        <w:t xml:space="preserve">On </w:t>
      </w:r>
      <w:r w:rsidR="008A1D6E">
        <w:t xml:space="preserve">the page </w:t>
      </w:r>
      <w:r>
        <w:t xml:space="preserve">with the caption </w:t>
      </w:r>
      <w:r w:rsidR="008A1D6E" w:rsidRPr="00D13C5A">
        <w:rPr>
          <w:b/>
        </w:rPr>
        <w:t xml:space="preserve">What are you interested </w:t>
      </w:r>
      <w:proofErr w:type="gramStart"/>
      <w:r w:rsidR="008A1D6E" w:rsidRPr="00D13C5A">
        <w:rPr>
          <w:b/>
        </w:rPr>
        <w:t>in?</w:t>
      </w:r>
      <w:r w:rsidR="008A1D6E">
        <w:t>,</w:t>
      </w:r>
      <w:proofErr w:type="gramEnd"/>
      <w:r w:rsidR="008A1D6E">
        <w:t xml:space="preserve"> click </w:t>
      </w:r>
      <w:r w:rsidR="008A1D6E" w:rsidRPr="00D13C5A">
        <w:rPr>
          <w:b/>
        </w:rPr>
        <w:t>Continue</w:t>
      </w:r>
      <w:r>
        <w:t>.</w:t>
      </w:r>
    </w:p>
    <w:p w14:paraId="15547EB4" w14:textId="67BE1828" w:rsidR="008A1D6E" w:rsidRDefault="00D13C5A" w:rsidP="00D13C5A">
      <w:pPr>
        <w:pStyle w:val="LabStepNumberedLevel2"/>
      </w:pPr>
      <w:r>
        <w:t xml:space="preserve">On the page with the caption </w:t>
      </w:r>
      <w:r w:rsidR="008A1D6E" w:rsidRPr="00D13C5A">
        <w:rPr>
          <w:b/>
        </w:rPr>
        <w:t xml:space="preserve">Want to find friends and see who they </w:t>
      </w:r>
      <w:proofErr w:type="gramStart"/>
      <w:r w:rsidR="008A1D6E" w:rsidRPr="00D13C5A">
        <w:rPr>
          <w:b/>
        </w:rPr>
        <w:t>follow?</w:t>
      </w:r>
      <w:r>
        <w:t>,</w:t>
      </w:r>
      <w:proofErr w:type="gramEnd"/>
      <w:r>
        <w:t xml:space="preserve"> click </w:t>
      </w:r>
      <w:r w:rsidR="008A1D6E" w:rsidRPr="00D13C5A">
        <w:rPr>
          <w:b/>
        </w:rPr>
        <w:t>No Thanks</w:t>
      </w:r>
      <w:r w:rsidR="008A1D6E">
        <w:t>.</w:t>
      </w:r>
    </w:p>
    <w:p w14:paraId="02B1B730" w14:textId="399200A2" w:rsidR="00D13C5A" w:rsidRDefault="00D13C5A" w:rsidP="00D13C5A">
      <w:pPr>
        <w:pStyle w:val="LabStepNumberedLevel2"/>
      </w:pPr>
      <w:r>
        <w:t xml:space="preserve">On the page which prompts you about Twitter notifications, click the </w:t>
      </w:r>
      <w:r w:rsidRPr="00D13C5A">
        <w:rPr>
          <w:b/>
        </w:rPr>
        <w:t>Not now</w:t>
      </w:r>
      <w:r>
        <w:t xml:space="preserve"> link at the bottom.</w:t>
      </w:r>
    </w:p>
    <w:p w14:paraId="2A6A581F" w14:textId="4E9A7EAF" w:rsidR="008A1D6E" w:rsidRDefault="008A1D6E" w:rsidP="008A1D6E">
      <w:pPr>
        <w:pStyle w:val="LabStepScreenshotLevel2"/>
      </w:pPr>
      <w:r>
        <w:drawing>
          <wp:inline distT="0" distB="0" distL="0" distR="0" wp14:anchorId="618DDF7E" wp14:editId="0E7099BE">
            <wp:extent cx="2099200" cy="1323592"/>
            <wp:effectExtent l="19050" t="19050" r="158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4416" cy="1326881"/>
                    </a:xfrm>
                    <a:prstGeom prst="rect">
                      <a:avLst/>
                    </a:prstGeom>
                    <a:noFill/>
                    <a:ln>
                      <a:solidFill>
                        <a:schemeClr val="tx1">
                          <a:lumMod val="50000"/>
                          <a:lumOff val="50000"/>
                        </a:schemeClr>
                      </a:solidFill>
                    </a:ln>
                  </pic:spPr>
                </pic:pic>
              </a:graphicData>
            </a:graphic>
          </wp:inline>
        </w:drawing>
      </w:r>
    </w:p>
    <w:p w14:paraId="17FACBB4" w14:textId="3777A489" w:rsidR="00D13C5A" w:rsidRDefault="00D13C5A" w:rsidP="00D13C5A">
      <w:pPr>
        <w:pStyle w:val="LabStepNumberedLevel2"/>
      </w:pPr>
      <w:r>
        <w:t xml:space="preserve">On the </w:t>
      </w:r>
      <w:r w:rsidRPr="00D13C5A">
        <w:rPr>
          <w:b/>
        </w:rPr>
        <w:t>Welcome home!</w:t>
      </w:r>
      <w:r>
        <w:t xml:space="preserve"> page, click </w:t>
      </w:r>
      <w:r w:rsidRPr="00D13C5A">
        <w:rPr>
          <w:b/>
        </w:rPr>
        <w:t>SKIP ALL</w:t>
      </w:r>
      <w:r>
        <w:t>.</w:t>
      </w:r>
    </w:p>
    <w:p w14:paraId="24F3D034" w14:textId="2A66B980" w:rsidR="008A1D6E" w:rsidRDefault="008A1D6E" w:rsidP="008A1D6E">
      <w:pPr>
        <w:pStyle w:val="LabStepScreenshotLevel2"/>
      </w:pPr>
      <w:r>
        <w:drawing>
          <wp:inline distT="0" distB="0" distL="0" distR="0" wp14:anchorId="39A49205" wp14:editId="4574C52E">
            <wp:extent cx="1586084" cy="1259056"/>
            <wp:effectExtent l="19050" t="19050" r="1460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92275" cy="1263971"/>
                    </a:xfrm>
                    <a:prstGeom prst="rect">
                      <a:avLst/>
                    </a:prstGeom>
                    <a:noFill/>
                    <a:ln>
                      <a:solidFill>
                        <a:schemeClr val="tx1">
                          <a:lumMod val="50000"/>
                          <a:lumOff val="50000"/>
                        </a:schemeClr>
                      </a:solidFill>
                    </a:ln>
                  </pic:spPr>
                </pic:pic>
              </a:graphicData>
            </a:graphic>
          </wp:inline>
        </w:drawing>
      </w:r>
    </w:p>
    <w:p w14:paraId="41E72D61" w14:textId="67BFF0DA" w:rsidR="00D13C5A" w:rsidRDefault="00D13C5A" w:rsidP="00D13C5A">
      <w:pPr>
        <w:pStyle w:val="LabStepNumberedLevel2"/>
      </w:pPr>
      <w:r>
        <w:t>You have now created the new Twitter account. However, you will notice that your new Twitter account is not yet ready for use because you must first respond to the confirmation email that has been sent to your Office 365 trial account.</w:t>
      </w:r>
    </w:p>
    <w:p w14:paraId="19C803BD" w14:textId="01AD441B" w:rsidR="008A1D6E" w:rsidRDefault="008A1D6E" w:rsidP="008A1D6E">
      <w:pPr>
        <w:pStyle w:val="LabStepScreenshotLevel2"/>
      </w:pPr>
      <w:r>
        <w:drawing>
          <wp:inline distT="0" distB="0" distL="0" distR="0" wp14:anchorId="14D80FD3" wp14:editId="4F556E0C">
            <wp:extent cx="4980547" cy="1445965"/>
            <wp:effectExtent l="19050" t="19050" r="1079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2668" cy="1458194"/>
                    </a:xfrm>
                    <a:prstGeom prst="rect">
                      <a:avLst/>
                    </a:prstGeom>
                    <a:noFill/>
                    <a:ln>
                      <a:solidFill>
                        <a:schemeClr val="tx1"/>
                      </a:solidFill>
                    </a:ln>
                  </pic:spPr>
                </pic:pic>
              </a:graphicData>
            </a:graphic>
          </wp:inline>
        </w:drawing>
      </w:r>
    </w:p>
    <w:p w14:paraId="6F1A7F6C" w14:textId="62857656" w:rsidR="00D13C5A" w:rsidRDefault="00D13C5A" w:rsidP="00D13C5A">
      <w:pPr>
        <w:pStyle w:val="LabStepNumbered"/>
      </w:pPr>
      <w:r>
        <w:t>Respond to the confirmation email sent by Twitter to activate your new Twitter account.</w:t>
      </w:r>
    </w:p>
    <w:p w14:paraId="3519996F" w14:textId="07702A94" w:rsidR="00D13C5A" w:rsidRDefault="00D13C5A" w:rsidP="00D13C5A">
      <w:pPr>
        <w:pStyle w:val="LabStepNumberedLevel2"/>
      </w:pPr>
      <w:r>
        <w:t xml:space="preserve">Navigate to the Outlook inbox for your Office 365 trial account at </w:t>
      </w:r>
      <w:hyperlink r:id="rId48" w:history="1">
        <w:r w:rsidRPr="000E3DF2">
          <w:rPr>
            <w:rStyle w:val="Hyperlink"/>
          </w:rPr>
          <w:t>https://outlook.office.com</w:t>
        </w:r>
      </w:hyperlink>
      <w:r>
        <w:t xml:space="preserve">. </w:t>
      </w:r>
    </w:p>
    <w:p w14:paraId="6F789D84" w14:textId="77C859E9" w:rsidR="00D13C5A" w:rsidRDefault="00D13C5A" w:rsidP="00D13C5A">
      <w:pPr>
        <w:pStyle w:val="LabStepNumberedLevel2"/>
      </w:pPr>
      <w:r>
        <w:t>Sign in using your Office 365 trial account.</w:t>
      </w:r>
    </w:p>
    <w:p w14:paraId="751E28C8" w14:textId="06E3E298" w:rsidR="00D13C5A" w:rsidRDefault="00D13C5A" w:rsidP="00D13C5A">
      <w:pPr>
        <w:pStyle w:val="LabStepNumberedLevel2"/>
      </w:pPr>
      <w:r>
        <w:t>Locate and open the confirmation email message sent to you by Twitter.</w:t>
      </w:r>
    </w:p>
    <w:p w14:paraId="5AF72089" w14:textId="1ECA1695" w:rsidR="008A1D6E" w:rsidRDefault="008A1D6E" w:rsidP="008A1D6E">
      <w:pPr>
        <w:pStyle w:val="LabStepScreenshotLevel2"/>
      </w:pPr>
      <w:r>
        <w:drawing>
          <wp:inline distT="0" distB="0" distL="0" distR="0" wp14:anchorId="0509AF4B" wp14:editId="3C5BD543">
            <wp:extent cx="2317476" cy="1408466"/>
            <wp:effectExtent l="19050" t="19050" r="2603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47876" cy="1426942"/>
                    </a:xfrm>
                    <a:prstGeom prst="rect">
                      <a:avLst/>
                    </a:prstGeom>
                    <a:noFill/>
                    <a:ln>
                      <a:solidFill>
                        <a:schemeClr val="tx1">
                          <a:lumMod val="50000"/>
                          <a:lumOff val="50000"/>
                        </a:schemeClr>
                      </a:solidFill>
                    </a:ln>
                  </pic:spPr>
                </pic:pic>
              </a:graphicData>
            </a:graphic>
          </wp:inline>
        </w:drawing>
      </w:r>
    </w:p>
    <w:p w14:paraId="49D12227" w14:textId="23F5068F" w:rsidR="00337432" w:rsidRDefault="00337432" w:rsidP="00337432">
      <w:pPr>
        <w:pStyle w:val="LabStepNumberedLevel2"/>
      </w:pPr>
      <w:r>
        <w:lastRenderedPageBreak/>
        <w:t>Inside the body of the confirmation email, locate and click on the Confirm now button.</w:t>
      </w:r>
    </w:p>
    <w:p w14:paraId="532EEA5B" w14:textId="55C20AB2" w:rsidR="00D8278D" w:rsidRDefault="008A1D6E" w:rsidP="008A1D6E">
      <w:pPr>
        <w:pStyle w:val="LabStepScreenshotLevel2"/>
      </w:pPr>
      <w:r>
        <w:drawing>
          <wp:inline distT="0" distB="0" distL="0" distR="0" wp14:anchorId="15B656CE" wp14:editId="2D8324F0">
            <wp:extent cx="2286000" cy="985212"/>
            <wp:effectExtent l="19050" t="19050" r="1905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93297" cy="988357"/>
                    </a:xfrm>
                    <a:prstGeom prst="rect">
                      <a:avLst/>
                    </a:prstGeom>
                    <a:noFill/>
                    <a:ln>
                      <a:solidFill>
                        <a:schemeClr val="tx1">
                          <a:lumMod val="50000"/>
                          <a:lumOff val="50000"/>
                        </a:schemeClr>
                      </a:solidFill>
                    </a:ln>
                  </pic:spPr>
                </pic:pic>
              </a:graphicData>
            </a:graphic>
          </wp:inline>
        </w:drawing>
      </w:r>
    </w:p>
    <w:p w14:paraId="10213FBC" w14:textId="445BD831" w:rsidR="00337432" w:rsidRDefault="00337432" w:rsidP="00337432">
      <w:pPr>
        <w:pStyle w:val="LabStepNumberedLevel2"/>
      </w:pPr>
      <w:r>
        <w:t>You should be redirected to Twitter and you should also see a message indicating your account has been confirmed.</w:t>
      </w:r>
    </w:p>
    <w:p w14:paraId="431207DD" w14:textId="1467919A" w:rsidR="00B338AD" w:rsidRDefault="00B338AD" w:rsidP="008A1D6E">
      <w:pPr>
        <w:pStyle w:val="LabStepScreenshotLevel2"/>
      </w:pPr>
      <w:r>
        <w:drawing>
          <wp:inline distT="0" distB="0" distL="0" distR="0" wp14:anchorId="5E147C3E" wp14:editId="7A20E994">
            <wp:extent cx="5501149" cy="959877"/>
            <wp:effectExtent l="19050" t="19050" r="2349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1782" cy="966967"/>
                    </a:xfrm>
                    <a:prstGeom prst="rect">
                      <a:avLst/>
                    </a:prstGeom>
                    <a:noFill/>
                    <a:ln>
                      <a:solidFill>
                        <a:schemeClr val="tx1">
                          <a:lumMod val="50000"/>
                          <a:lumOff val="50000"/>
                        </a:schemeClr>
                      </a:solidFill>
                    </a:ln>
                  </pic:spPr>
                </pic:pic>
              </a:graphicData>
            </a:graphic>
          </wp:inline>
        </w:drawing>
      </w:r>
    </w:p>
    <w:p w14:paraId="64498B92" w14:textId="73CF2974" w:rsidR="00337432" w:rsidRDefault="00337432" w:rsidP="00337432">
      <w:pPr>
        <w:pStyle w:val="LabStepNumbered"/>
      </w:pPr>
      <w:r>
        <w:t>Send out your first tweet.</w:t>
      </w:r>
    </w:p>
    <w:p w14:paraId="4424FC41" w14:textId="1FA56732" w:rsidR="00337432" w:rsidRDefault="00337432" w:rsidP="00337432">
      <w:pPr>
        <w:pStyle w:val="LabStepNumberedLevel2"/>
      </w:pPr>
      <w:r>
        <w:t xml:space="preserve">Locate the </w:t>
      </w:r>
      <w:r w:rsidRPr="00337432">
        <w:rPr>
          <w:b/>
        </w:rPr>
        <w:t>What’s happening</w:t>
      </w:r>
      <w:r>
        <w:t xml:space="preserve"> text input control.</w:t>
      </w:r>
    </w:p>
    <w:p w14:paraId="54AACAC4" w14:textId="298E085B" w:rsidR="00337432" w:rsidRDefault="00337432" w:rsidP="00337432">
      <w:pPr>
        <w:pStyle w:val="LabStepScreenshotLevel2"/>
      </w:pPr>
      <w:r>
        <w:drawing>
          <wp:inline distT="0" distB="0" distL="0" distR="0" wp14:anchorId="39EEEDDD" wp14:editId="50F67FEB">
            <wp:extent cx="5456904" cy="600910"/>
            <wp:effectExtent l="19050" t="19050" r="1079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l="16279"/>
                    <a:stretch/>
                  </pic:blipFill>
                  <pic:spPr bwMode="auto">
                    <a:xfrm>
                      <a:off x="0" y="0"/>
                      <a:ext cx="5522219" cy="60810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763941" w14:textId="22E2D4E2" w:rsidR="00337432" w:rsidRDefault="00337432" w:rsidP="00337432">
      <w:pPr>
        <w:pStyle w:val="LabStepNumberedLevel2"/>
      </w:pPr>
      <w:r>
        <w:t xml:space="preserve">Place your cursor inside the </w:t>
      </w:r>
      <w:r w:rsidRPr="00337432">
        <w:rPr>
          <w:b/>
        </w:rPr>
        <w:t xml:space="preserve">What’s happening </w:t>
      </w:r>
      <w:r w:rsidRPr="00B167CA">
        <w:t>text input</w:t>
      </w:r>
      <w:r>
        <w:t xml:space="preserve"> control and type a simple message.</w:t>
      </w:r>
    </w:p>
    <w:p w14:paraId="730DAA8E" w14:textId="270CD420" w:rsidR="00337432" w:rsidRDefault="00337432" w:rsidP="00337432">
      <w:pPr>
        <w:pStyle w:val="LabStepNumberedLevel2"/>
      </w:pPr>
      <w:r>
        <w:t xml:space="preserve">Click the </w:t>
      </w:r>
      <w:r w:rsidRPr="00337432">
        <w:rPr>
          <w:b/>
        </w:rPr>
        <w:t>Tweet</w:t>
      </w:r>
      <w:r>
        <w:t xml:space="preserve"> button to send out a new tweet with your message.</w:t>
      </w:r>
    </w:p>
    <w:p w14:paraId="47488653" w14:textId="55AA7C0E" w:rsidR="00B338AD" w:rsidRDefault="00B338AD" w:rsidP="008A1D6E">
      <w:pPr>
        <w:pStyle w:val="LabStepScreenshotLevel2"/>
      </w:pPr>
      <w:r>
        <w:drawing>
          <wp:inline distT="0" distB="0" distL="0" distR="0" wp14:anchorId="02E56A7F" wp14:editId="7E7D5F72">
            <wp:extent cx="4888449" cy="1054370"/>
            <wp:effectExtent l="19050" t="19050" r="2667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9543" cy="1076175"/>
                    </a:xfrm>
                    <a:prstGeom prst="rect">
                      <a:avLst/>
                    </a:prstGeom>
                    <a:noFill/>
                    <a:ln>
                      <a:solidFill>
                        <a:schemeClr val="tx1">
                          <a:lumMod val="50000"/>
                          <a:lumOff val="50000"/>
                        </a:schemeClr>
                      </a:solidFill>
                    </a:ln>
                  </pic:spPr>
                </pic:pic>
              </a:graphicData>
            </a:graphic>
          </wp:inline>
        </w:drawing>
      </w:r>
    </w:p>
    <w:p w14:paraId="08661781" w14:textId="588A6E76" w:rsidR="00337432" w:rsidRDefault="00337432" w:rsidP="00337432">
      <w:pPr>
        <w:pStyle w:val="LabStepNumberedLevel2"/>
      </w:pPr>
      <w:r>
        <w:t>You should be able to verify that your tweet has been sent.</w:t>
      </w:r>
    </w:p>
    <w:p w14:paraId="163A4B64" w14:textId="4811BEBF" w:rsidR="00B338AD" w:rsidRDefault="00B338AD" w:rsidP="008A1D6E">
      <w:pPr>
        <w:pStyle w:val="LabStepScreenshotLevel2"/>
      </w:pPr>
      <w:r>
        <w:drawing>
          <wp:inline distT="0" distB="0" distL="0" distR="0" wp14:anchorId="10EC4607" wp14:editId="63CD2F2F">
            <wp:extent cx="3710913" cy="844701"/>
            <wp:effectExtent l="19050" t="19050" r="2349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63069" cy="856573"/>
                    </a:xfrm>
                    <a:prstGeom prst="rect">
                      <a:avLst/>
                    </a:prstGeom>
                    <a:noFill/>
                    <a:ln>
                      <a:solidFill>
                        <a:schemeClr val="tx1">
                          <a:lumMod val="50000"/>
                          <a:lumOff val="50000"/>
                        </a:schemeClr>
                      </a:solidFill>
                    </a:ln>
                  </pic:spPr>
                </pic:pic>
              </a:graphicData>
            </a:graphic>
          </wp:inline>
        </w:drawing>
      </w:r>
    </w:p>
    <w:p w14:paraId="6BCF8452" w14:textId="6A655948" w:rsidR="00F71AE4" w:rsidRDefault="00F71AE4" w:rsidP="00F71AE4">
      <w:pPr>
        <w:pStyle w:val="LabStepNumberedLevel2"/>
      </w:pPr>
      <w:r>
        <w:t xml:space="preserve">This step is </w:t>
      </w:r>
      <w:proofErr w:type="gramStart"/>
      <w:r>
        <w:t>optional</w:t>
      </w:r>
      <w:proofErr w:type="gramEnd"/>
      <w:r>
        <w:t xml:space="preserve"> but it might be more fun if you upload your photo (</w:t>
      </w:r>
      <w:r w:rsidRPr="00F71AE4">
        <w:rPr>
          <w:i/>
        </w:rPr>
        <w:t>or some other photo</w:t>
      </w:r>
      <w:r>
        <w:t>) for your new Twitter account.</w:t>
      </w:r>
    </w:p>
    <w:p w14:paraId="4D1F0C40" w14:textId="3F5C2435" w:rsidR="00F71AE4" w:rsidRDefault="00F71AE4" w:rsidP="00F71AE4">
      <w:pPr>
        <w:pStyle w:val="LabStepScreenshotLevel2"/>
      </w:pPr>
      <w:r>
        <w:drawing>
          <wp:inline distT="0" distB="0" distL="0" distR="0" wp14:anchorId="00305D08" wp14:editId="2F9AC7CC">
            <wp:extent cx="4415246" cy="786277"/>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48945" cy="792278"/>
                    </a:xfrm>
                    <a:prstGeom prst="rect">
                      <a:avLst/>
                    </a:prstGeom>
                    <a:noFill/>
                    <a:ln>
                      <a:solidFill>
                        <a:schemeClr val="tx1">
                          <a:lumMod val="50000"/>
                          <a:lumOff val="50000"/>
                        </a:schemeClr>
                      </a:solidFill>
                    </a:ln>
                  </pic:spPr>
                </pic:pic>
              </a:graphicData>
            </a:graphic>
          </wp:inline>
        </w:drawing>
      </w:r>
    </w:p>
    <w:p w14:paraId="12B90B69" w14:textId="15C8E581" w:rsidR="008D28EF" w:rsidRDefault="008D28EF" w:rsidP="008D28EF">
      <w:pPr>
        <w:pStyle w:val="Heading3"/>
      </w:pPr>
      <w:r>
        <w:lastRenderedPageBreak/>
        <w:t xml:space="preserve">Exercise </w:t>
      </w:r>
      <w:r w:rsidR="004154E8">
        <w:t>3</w:t>
      </w:r>
      <w:r>
        <w:t xml:space="preserve">: </w:t>
      </w:r>
      <w:r w:rsidR="00314CF7">
        <w:t>Create</w:t>
      </w:r>
      <w:r w:rsidR="005E2916">
        <w:t xml:space="preserve"> a Flow to Track Twitter Data in an Excel Workbook</w:t>
      </w:r>
    </w:p>
    <w:p w14:paraId="5FF76361" w14:textId="1EE6E6F8" w:rsidR="008D28EF" w:rsidRDefault="008D28EF" w:rsidP="008D28EF">
      <w:pPr>
        <w:pStyle w:val="LabExerciseLeadIn"/>
      </w:pPr>
      <w:r>
        <w:rPr>
          <w:rFonts w:ascii="Segoe UI" w:eastAsia="Segoe UI" w:hAnsi="Segoe UI" w:cs="Segoe UI"/>
        </w:rPr>
        <w:t>In this exercise, you will</w:t>
      </w:r>
      <w:r w:rsidR="00A33A71">
        <w:rPr>
          <w:rFonts w:ascii="Segoe UI" w:eastAsia="Segoe UI" w:hAnsi="Segoe UI" w:cs="Segoe UI"/>
        </w:rPr>
        <w:t xml:space="preserve"> use one of the out-of-the-box templates to create a new flow that will send you an email whenever someone sends a tweet </w:t>
      </w:r>
      <w:r w:rsidR="005225AF">
        <w:rPr>
          <w:rFonts w:ascii="Segoe UI" w:eastAsia="Segoe UI" w:hAnsi="Segoe UI" w:cs="Segoe UI"/>
        </w:rPr>
        <w:t>containing</w:t>
      </w:r>
      <w:r w:rsidR="00A33A71">
        <w:rPr>
          <w:rFonts w:ascii="Segoe UI" w:eastAsia="Segoe UI" w:hAnsi="Segoe UI" w:cs="Segoe UI"/>
        </w:rPr>
        <w:t xml:space="preserve"> the hashtag </w:t>
      </w:r>
      <w:r w:rsidR="00A33A71" w:rsidRPr="00A33A71">
        <w:rPr>
          <w:rFonts w:ascii="Segoe UI" w:eastAsia="Segoe UI" w:hAnsi="Segoe UI" w:cs="Segoe UI"/>
          <w:b/>
        </w:rPr>
        <w:t>#PowerApps</w:t>
      </w:r>
      <w:r>
        <w:t>.</w:t>
      </w:r>
    </w:p>
    <w:p w14:paraId="78EC237E" w14:textId="50768292" w:rsidR="00160D84" w:rsidRDefault="00BF3042" w:rsidP="00160D84">
      <w:pPr>
        <w:pStyle w:val="LabStepNumbered"/>
        <w:numPr>
          <w:ilvl w:val="0"/>
          <w:numId w:val="34"/>
        </w:numPr>
      </w:pPr>
      <w:r>
        <w:t xml:space="preserve">Return to the </w:t>
      </w:r>
      <w:r w:rsidR="00160D84">
        <w:t>Microsoft Flow</w:t>
      </w:r>
      <w:r>
        <w:t xml:space="preserve"> portal</w:t>
      </w:r>
      <w:r w:rsidR="00160D84">
        <w:t>.</w:t>
      </w:r>
    </w:p>
    <w:p w14:paraId="161A9023" w14:textId="77777777" w:rsidR="00160D84" w:rsidRDefault="00160D84" w:rsidP="00160D84">
      <w:pPr>
        <w:pStyle w:val="LabStepNumberedLevel2"/>
        <w:numPr>
          <w:ilvl w:val="1"/>
          <w:numId w:val="34"/>
        </w:numPr>
      </w:pPr>
      <w:r>
        <w:t xml:space="preserve">Navigate to </w:t>
      </w:r>
      <w:hyperlink r:id="rId56">
        <w:r w:rsidRPr="00160D84">
          <w:rPr>
            <w:color w:val="0078D7"/>
            <w:u w:val="single" w:color="0078D7"/>
          </w:rPr>
          <w:t>http://flow.microsoft.com</w:t>
        </w:r>
      </w:hyperlink>
      <w:r>
        <w:t>.</w:t>
      </w:r>
    </w:p>
    <w:p w14:paraId="14184FD5" w14:textId="07DA1D25" w:rsidR="00160D84" w:rsidRDefault="00BF3042" w:rsidP="00160D84">
      <w:pPr>
        <w:pStyle w:val="LabStepNumberedLevel2"/>
        <w:numPr>
          <w:ilvl w:val="1"/>
          <w:numId w:val="34"/>
        </w:numPr>
      </w:pPr>
      <w:r>
        <w:t>If required, s</w:t>
      </w:r>
      <w:r w:rsidR="00160D84">
        <w:t>ign in using your Office 365 trial account.</w:t>
      </w:r>
    </w:p>
    <w:p w14:paraId="20CB06BE" w14:textId="1A323E95" w:rsidR="00160D84" w:rsidRDefault="002D3774" w:rsidP="00160D84">
      <w:pPr>
        <w:pStyle w:val="LabStepNumbered"/>
        <w:numPr>
          <w:ilvl w:val="0"/>
          <w:numId w:val="34"/>
        </w:numPr>
      </w:pPr>
      <w:r>
        <w:t>Create a new flow using a template</w:t>
      </w:r>
      <w:r w:rsidR="00B167CA">
        <w:t>.</w:t>
      </w:r>
    </w:p>
    <w:p w14:paraId="4466FE3E" w14:textId="01571BAF" w:rsidR="002D3774" w:rsidRDefault="002D3774" w:rsidP="002D3774">
      <w:pPr>
        <w:pStyle w:val="LabStepNumberedLevel2"/>
        <w:numPr>
          <w:ilvl w:val="1"/>
          <w:numId w:val="34"/>
        </w:numPr>
      </w:pPr>
      <w:r>
        <w:t xml:space="preserve">Click on the </w:t>
      </w:r>
      <w:r w:rsidRPr="002D3774">
        <w:rPr>
          <w:b/>
        </w:rPr>
        <w:t>My flows</w:t>
      </w:r>
      <w:r>
        <w:t xml:space="preserve"> link.</w:t>
      </w:r>
    </w:p>
    <w:p w14:paraId="140FB0C3" w14:textId="767D6E46" w:rsidR="002D3774" w:rsidRDefault="00B332F3" w:rsidP="002D3774">
      <w:pPr>
        <w:pStyle w:val="LabStepScreenshotLevel2"/>
      </w:pPr>
      <w:r>
        <w:drawing>
          <wp:inline distT="0" distB="0" distL="0" distR="0" wp14:anchorId="5FFE0E4D" wp14:editId="0FF20995">
            <wp:extent cx="3447091" cy="1317911"/>
            <wp:effectExtent l="19050" t="19050" r="2032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55764" cy="1321227"/>
                    </a:xfrm>
                    <a:prstGeom prst="rect">
                      <a:avLst/>
                    </a:prstGeom>
                    <a:noFill/>
                    <a:ln>
                      <a:solidFill>
                        <a:schemeClr val="bg1">
                          <a:lumMod val="75000"/>
                        </a:schemeClr>
                      </a:solidFill>
                    </a:ln>
                  </pic:spPr>
                </pic:pic>
              </a:graphicData>
            </a:graphic>
          </wp:inline>
        </w:drawing>
      </w:r>
    </w:p>
    <w:p w14:paraId="681E3142" w14:textId="45F5A3A7" w:rsidR="002D3774" w:rsidRDefault="002D3774" w:rsidP="002D3774">
      <w:pPr>
        <w:pStyle w:val="LabStepNumberedLevel2"/>
      </w:pPr>
      <w:r>
        <w:t xml:space="preserve">Click the </w:t>
      </w:r>
      <w:r w:rsidRPr="00B167CA">
        <w:rPr>
          <w:b/>
        </w:rPr>
        <w:t>Create from template</w:t>
      </w:r>
      <w:r>
        <w:t xml:space="preserve"> link to begin the process of creating a new flow.</w:t>
      </w:r>
    </w:p>
    <w:p w14:paraId="72D00BBF" w14:textId="3C8A87F2" w:rsidR="002D3774" w:rsidRDefault="002D3774" w:rsidP="002D3774">
      <w:pPr>
        <w:pStyle w:val="LabStepScreenshotLevel2"/>
      </w:pPr>
      <w:r>
        <w:t xml:space="preserve"> </w:t>
      </w:r>
      <w:r w:rsidR="00C61585">
        <w:drawing>
          <wp:inline distT="0" distB="0" distL="0" distR="0" wp14:anchorId="428466BF" wp14:editId="44504289">
            <wp:extent cx="3395149" cy="874258"/>
            <wp:effectExtent l="19050" t="19050" r="1524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33361" cy="884098"/>
                    </a:xfrm>
                    <a:prstGeom prst="rect">
                      <a:avLst/>
                    </a:prstGeom>
                    <a:noFill/>
                    <a:ln>
                      <a:solidFill>
                        <a:schemeClr val="tx1">
                          <a:lumMod val="50000"/>
                          <a:lumOff val="50000"/>
                        </a:schemeClr>
                      </a:solidFill>
                    </a:ln>
                  </pic:spPr>
                </pic:pic>
              </a:graphicData>
            </a:graphic>
          </wp:inline>
        </w:drawing>
      </w:r>
    </w:p>
    <w:p w14:paraId="28163804" w14:textId="2BAE5775" w:rsidR="002D3774" w:rsidRDefault="00B167CA" w:rsidP="002D3774">
      <w:pPr>
        <w:pStyle w:val="LabStepNumberedLevel2"/>
      </w:pPr>
      <w:r>
        <w:t>You should now see a page containing templates.</w:t>
      </w:r>
    </w:p>
    <w:p w14:paraId="5B2B394D" w14:textId="0C05B0BF" w:rsidR="002D3774" w:rsidRDefault="00C61585" w:rsidP="002D3774">
      <w:pPr>
        <w:pStyle w:val="LabStepScreenshotLevel2"/>
      </w:pPr>
      <w:r>
        <w:drawing>
          <wp:inline distT="0" distB="0" distL="0" distR="0" wp14:anchorId="4AE8AF98" wp14:editId="4AC94558">
            <wp:extent cx="3548279" cy="1105860"/>
            <wp:effectExtent l="19050" t="19050" r="1460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7515"/>
                    <a:stretch/>
                  </pic:blipFill>
                  <pic:spPr bwMode="auto">
                    <a:xfrm>
                      <a:off x="0" y="0"/>
                      <a:ext cx="3622718" cy="112906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B200EAB" w14:textId="7D9D4BFC" w:rsidR="002D3774" w:rsidRDefault="000C3E9D" w:rsidP="002D3774">
      <w:pPr>
        <w:pStyle w:val="LabStepNumberedLevel2"/>
      </w:pPr>
      <w:r>
        <w:t>Enter the word “t</w:t>
      </w:r>
      <w:r w:rsidR="00B167CA">
        <w:t>weet” into the search box and then click the button with the search icon.</w:t>
      </w:r>
    </w:p>
    <w:p w14:paraId="7E385DA5" w14:textId="33D9BA91" w:rsidR="002D3774" w:rsidRDefault="00B167CA" w:rsidP="002D3774">
      <w:pPr>
        <w:pStyle w:val="LabStepNumberedLevel2"/>
      </w:pPr>
      <w:r>
        <w:t xml:space="preserve">Locate and click the </w:t>
      </w:r>
      <w:r w:rsidRPr="0041609A">
        <w:rPr>
          <w:b/>
        </w:rPr>
        <w:t>Email yourself new Tweets about a certain keyword</w:t>
      </w:r>
      <w:r>
        <w:t xml:space="preserve"> template.</w:t>
      </w:r>
    </w:p>
    <w:p w14:paraId="2EC572C9" w14:textId="72F05B82" w:rsidR="00633EB2" w:rsidRDefault="00C61585" w:rsidP="00633EB2">
      <w:pPr>
        <w:pStyle w:val="LabStepScreenshotLevel2"/>
      </w:pPr>
      <w:r>
        <w:drawing>
          <wp:inline distT="0" distB="0" distL="0" distR="0" wp14:anchorId="5082F87B" wp14:editId="47B9DD45">
            <wp:extent cx="4915246" cy="1447937"/>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34560" cy="1453627"/>
                    </a:xfrm>
                    <a:prstGeom prst="rect">
                      <a:avLst/>
                    </a:prstGeom>
                    <a:noFill/>
                    <a:ln>
                      <a:solidFill>
                        <a:schemeClr val="tx1">
                          <a:lumMod val="50000"/>
                          <a:lumOff val="50000"/>
                        </a:schemeClr>
                      </a:solidFill>
                    </a:ln>
                  </pic:spPr>
                </pic:pic>
              </a:graphicData>
            </a:graphic>
          </wp:inline>
        </w:drawing>
      </w:r>
    </w:p>
    <w:p w14:paraId="68575D79" w14:textId="56CCABA8" w:rsidR="00633EB2" w:rsidRDefault="00B167CA" w:rsidP="00633EB2">
      <w:pPr>
        <w:pStyle w:val="LabStepNumberedLevel2"/>
      </w:pPr>
      <w:r>
        <w:lastRenderedPageBreak/>
        <w:t>You should now see a page that allows you to log into each of the connectors your flow will be using.</w:t>
      </w:r>
    </w:p>
    <w:p w14:paraId="52C5AAAE" w14:textId="76A62D3D" w:rsidR="00633EB2" w:rsidRDefault="00633EB2" w:rsidP="00633EB2">
      <w:pPr>
        <w:pStyle w:val="LabStepScreenshotLevel2"/>
      </w:pPr>
      <w:r>
        <w:drawing>
          <wp:inline distT="0" distB="0" distL="0" distR="0" wp14:anchorId="3DCDE951" wp14:editId="7DB681AE">
            <wp:extent cx="2441278" cy="1373736"/>
            <wp:effectExtent l="19050" t="19050" r="1651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49573" cy="1378404"/>
                    </a:xfrm>
                    <a:prstGeom prst="rect">
                      <a:avLst/>
                    </a:prstGeom>
                    <a:noFill/>
                    <a:ln>
                      <a:solidFill>
                        <a:schemeClr val="tx1">
                          <a:lumMod val="50000"/>
                          <a:lumOff val="50000"/>
                        </a:schemeClr>
                      </a:solidFill>
                    </a:ln>
                  </pic:spPr>
                </pic:pic>
              </a:graphicData>
            </a:graphic>
          </wp:inline>
        </w:drawing>
      </w:r>
    </w:p>
    <w:p w14:paraId="56C748EC" w14:textId="401FE2E0" w:rsidR="00633EB2" w:rsidRDefault="00B167CA" w:rsidP="00633EB2">
      <w:pPr>
        <w:pStyle w:val="LabStepNumberedLevel2"/>
      </w:pPr>
      <w:r>
        <w:t xml:space="preserve">Click the </w:t>
      </w:r>
      <w:r w:rsidRPr="00B167CA">
        <w:rPr>
          <w:b/>
        </w:rPr>
        <w:t>Sign in</w:t>
      </w:r>
      <w:r>
        <w:t xml:space="preserve"> button for </w:t>
      </w:r>
      <w:r w:rsidRPr="00B167CA">
        <w:rPr>
          <w:b/>
        </w:rPr>
        <w:t>Outlook.com</w:t>
      </w:r>
      <w:r>
        <w:t>.</w:t>
      </w:r>
    </w:p>
    <w:p w14:paraId="736C3A8A" w14:textId="324EFB70" w:rsidR="00633EB2" w:rsidRDefault="00633EB2" w:rsidP="00633EB2">
      <w:pPr>
        <w:pStyle w:val="LabStepScreenshotLevel2"/>
      </w:pPr>
      <w:r>
        <w:drawing>
          <wp:inline distT="0" distB="0" distL="0" distR="0" wp14:anchorId="7679A2EF" wp14:editId="1F48050C">
            <wp:extent cx="4039833" cy="847441"/>
            <wp:effectExtent l="19050" t="19050" r="1841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8691" cy="855592"/>
                    </a:xfrm>
                    <a:prstGeom prst="rect">
                      <a:avLst/>
                    </a:prstGeom>
                    <a:noFill/>
                    <a:ln>
                      <a:solidFill>
                        <a:schemeClr val="tx1">
                          <a:lumMod val="50000"/>
                          <a:lumOff val="50000"/>
                        </a:schemeClr>
                      </a:solidFill>
                    </a:ln>
                  </pic:spPr>
                </pic:pic>
              </a:graphicData>
            </a:graphic>
          </wp:inline>
        </w:drawing>
      </w:r>
    </w:p>
    <w:p w14:paraId="1E34DF23" w14:textId="380CBB9D" w:rsidR="00633EB2" w:rsidRDefault="00B167CA" w:rsidP="00633EB2">
      <w:pPr>
        <w:pStyle w:val="LabStepNumberedLevel2"/>
      </w:pPr>
      <w:r>
        <w:t>Sign in with your Office 365 trial account.</w:t>
      </w:r>
    </w:p>
    <w:p w14:paraId="1846FA47" w14:textId="774BD0A9" w:rsidR="00633EB2" w:rsidRDefault="00633EB2" w:rsidP="00633EB2">
      <w:pPr>
        <w:pStyle w:val="LabStepScreenshotLevel2"/>
      </w:pPr>
      <w:r>
        <w:drawing>
          <wp:inline distT="0" distB="0" distL="0" distR="0" wp14:anchorId="7B25EFFE" wp14:editId="59E664D3">
            <wp:extent cx="1984317" cy="778721"/>
            <wp:effectExtent l="19050" t="19050" r="1651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95148" cy="782972"/>
                    </a:xfrm>
                    <a:prstGeom prst="rect">
                      <a:avLst/>
                    </a:prstGeom>
                    <a:noFill/>
                    <a:ln>
                      <a:solidFill>
                        <a:schemeClr val="tx1">
                          <a:lumMod val="50000"/>
                          <a:lumOff val="50000"/>
                        </a:schemeClr>
                      </a:solidFill>
                    </a:ln>
                  </pic:spPr>
                </pic:pic>
              </a:graphicData>
            </a:graphic>
          </wp:inline>
        </w:drawing>
      </w:r>
    </w:p>
    <w:p w14:paraId="6EB4B093" w14:textId="5D4CE5F4" w:rsidR="00633EB2" w:rsidRDefault="00B167CA" w:rsidP="00633EB2">
      <w:pPr>
        <w:pStyle w:val="LabStepNumberedLevel2"/>
      </w:pPr>
      <w:r>
        <w:t xml:space="preserve">You should be prompted to grant permissions to the new flow. Click the </w:t>
      </w:r>
      <w:r w:rsidRPr="00B167CA">
        <w:rPr>
          <w:b/>
        </w:rPr>
        <w:t>Accept</w:t>
      </w:r>
      <w:r>
        <w:t xml:space="preserve"> button to grant these permissions.</w:t>
      </w:r>
    </w:p>
    <w:p w14:paraId="5705483E" w14:textId="5CF7C1D4" w:rsidR="00633EB2" w:rsidRDefault="000C3E9D" w:rsidP="00633EB2">
      <w:pPr>
        <w:pStyle w:val="LabStepScreenshotLevel2"/>
      </w:pPr>
      <w:r>
        <w:drawing>
          <wp:inline distT="0" distB="0" distL="0" distR="0" wp14:anchorId="12B85643" wp14:editId="44E08D7C">
            <wp:extent cx="1599241" cy="2042555"/>
            <wp:effectExtent l="19050" t="19050" r="20320" b="15240"/>
            <wp:docPr id="7491" name="Picture 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632761" cy="2085366"/>
                    </a:xfrm>
                    <a:prstGeom prst="rect">
                      <a:avLst/>
                    </a:prstGeom>
                    <a:noFill/>
                    <a:ln>
                      <a:solidFill>
                        <a:schemeClr val="tx1">
                          <a:lumMod val="50000"/>
                          <a:lumOff val="50000"/>
                        </a:schemeClr>
                      </a:solidFill>
                    </a:ln>
                  </pic:spPr>
                </pic:pic>
              </a:graphicData>
            </a:graphic>
          </wp:inline>
        </w:drawing>
      </w:r>
    </w:p>
    <w:p w14:paraId="65114DFF" w14:textId="3A94C127" w:rsidR="00633EB2" w:rsidRDefault="00B167CA" w:rsidP="00633EB2">
      <w:pPr>
        <w:pStyle w:val="LabStepNumberedLevel2"/>
      </w:pPr>
      <w:r>
        <w:t xml:space="preserve">Click the </w:t>
      </w:r>
      <w:r w:rsidRPr="00B167CA">
        <w:rPr>
          <w:b/>
        </w:rPr>
        <w:t>Sign in</w:t>
      </w:r>
      <w:r>
        <w:t xml:space="preserve"> button for Twitter.</w:t>
      </w:r>
    </w:p>
    <w:p w14:paraId="54AEC0B9" w14:textId="71C2444C" w:rsidR="00633EB2" w:rsidRDefault="004430C4" w:rsidP="00633EB2">
      <w:pPr>
        <w:pStyle w:val="LabStepScreenshotLevel2"/>
      </w:pPr>
      <w:r>
        <w:drawing>
          <wp:inline distT="0" distB="0" distL="0" distR="0" wp14:anchorId="0E313B22" wp14:editId="4E1094CA">
            <wp:extent cx="3079385" cy="1020883"/>
            <wp:effectExtent l="19050" t="19050" r="26035"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93417" cy="1025535"/>
                    </a:xfrm>
                    <a:prstGeom prst="rect">
                      <a:avLst/>
                    </a:prstGeom>
                    <a:noFill/>
                    <a:ln>
                      <a:solidFill>
                        <a:schemeClr val="tx1">
                          <a:lumMod val="50000"/>
                          <a:lumOff val="50000"/>
                        </a:schemeClr>
                      </a:solidFill>
                    </a:ln>
                  </pic:spPr>
                </pic:pic>
              </a:graphicData>
            </a:graphic>
          </wp:inline>
        </w:drawing>
      </w:r>
    </w:p>
    <w:p w14:paraId="76D00E84" w14:textId="24E22D9E" w:rsidR="004430C4" w:rsidRDefault="00B167CA" w:rsidP="00633EB2">
      <w:pPr>
        <w:pStyle w:val="LabStepNumberedLevel2"/>
      </w:pPr>
      <w:r>
        <w:lastRenderedPageBreak/>
        <w:t xml:space="preserve">On the </w:t>
      </w:r>
      <w:r w:rsidRPr="00B167CA">
        <w:rPr>
          <w:b/>
        </w:rPr>
        <w:t>Authorize</w:t>
      </w:r>
      <w:r>
        <w:t xml:space="preserve"> page, enter your Twitter user account screen name and password. Then click the </w:t>
      </w:r>
      <w:r>
        <w:rPr>
          <w:b/>
        </w:rPr>
        <w:t>Authorize app</w:t>
      </w:r>
      <w:r>
        <w:t xml:space="preserve"> button.</w:t>
      </w:r>
    </w:p>
    <w:p w14:paraId="16B81246" w14:textId="5B8AEAA1" w:rsidR="004430C4" w:rsidRDefault="00AD66AE" w:rsidP="004430C4">
      <w:pPr>
        <w:pStyle w:val="LabStepScreenshotLevel2"/>
      </w:pPr>
      <w:r>
        <w:drawing>
          <wp:inline distT="0" distB="0" distL="0" distR="0" wp14:anchorId="7F378DE4" wp14:editId="689DA367">
            <wp:extent cx="1790800" cy="1829485"/>
            <wp:effectExtent l="19050" t="19050" r="1905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3512" b="15191"/>
                    <a:stretch/>
                  </pic:blipFill>
                  <pic:spPr bwMode="auto">
                    <a:xfrm>
                      <a:off x="0" y="0"/>
                      <a:ext cx="1806203" cy="184522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637635" w14:textId="2A2040AC" w:rsidR="00633EB2" w:rsidRDefault="00B167CA" w:rsidP="00633EB2">
      <w:pPr>
        <w:pStyle w:val="LabStepNumberedLevel2"/>
      </w:pPr>
      <w:r>
        <w:t xml:space="preserve">Once you have configured permissions, click the </w:t>
      </w:r>
      <w:r w:rsidRPr="00B167CA">
        <w:rPr>
          <w:b/>
        </w:rPr>
        <w:t>Continue</w:t>
      </w:r>
      <w:r>
        <w:t xml:space="preserve"> button.</w:t>
      </w:r>
    </w:p>
    <w:p w14:paraId="74FE0F9F" w14:textId="3EA23D0A" w:rsidR="00AD66AE" w:rsidRDefault="00AD66AE" w:rsidP="00AD66AE">
      <w:pPr>
        <w:pStyle w:val="LabStepScreenshotLevel2"/>
      </w:pPr>
      <w:r>
        <w:drawing>
          <wp:inline distT="0" distB="0" distL="0" distR="0" wp14:anchorId="25DCD6EA" wp14:editId="2BF6FDF0">
            <wp:extent cx="2224190" cy="759480"/>
            <wp:effectExtent l="19050" t="19050" r="2413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37587" cy="764054"/>
                    </a:xfrm>
                    <a:prstGeom prst="rect">
                      <a:avLst/>
                    </a:prstGeom>
                    <a:noFill/>
                    <a:ln>
                      <a:solidFill>
                        <a:schemeClr val="tx1">
                          <a:lumMod val="50000"/>
                          <a:lumOff val="50000"/>
                        </a:schemeClr>
                      </a:solidFill>
                    </a:ln>
                  </pic:spPr>
                </pic:pic>
              </a:graphicData>
            </a:graphic>
          </wp:inline>
        </w:drawing>
      </w:r>
    </w:p>
    <w:p w14:paraId="7CCD9C42" w14:textId="360A505A" w:rsidR="00AD66AE" w:rsidRDefault="00B167CA" w:rsidP="00633EB2">
      <w:pPr>
        <w:pStyle w:val="LabStepNumberedLevel2"/>
      </w:pPr>
      <w:r>
        <w:t>You should now see your new flow in the Flow Designer.</w:t>
      </w:r>
    </w:p>
    <w:p w14:paraId="66BE889E" w14:textId="26F8B2D7" w:rsidR="00AD66AE" w:rsidRDefault="000C3E9D" w:rsidP="00AD66AE">
      <w:pPr>
        <w:pStyle w:val="LabStepScreenshotLevel2"/>
      </w:pPr>
      <w:r>
        <w:drawing>
          <wp:inline distT="0" distB="0" distL="0" distR="0" wp14:anchorId="4B29DD4C" wp14:editId="6B61B2F5">
            <wp:extent cx="3270159" cy="1786532"/>
            <wp:effectExtent l="19050" t="19050" r="26035" b="23495"/>
            <wp:docPr id="7493" name="Picture 7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00807" cy="1803275"/>
                    </a:xfrm>
                    <a:prstGeom prst="rect">
                      <a:avLst/>
                    </a:prstGeom>
                    <a:noFill/>
                    <a:ln>
                      <a:solidFill>
                        <a:schemeClr val="tx1">
                          <a:lumMod val="50000"/>
                          <a:lumOff val="50000"/>
                        </a:schemeClr>
                      </a:solidFill>
                    </a:ln>
                  </pic:spPr>
                </pic:pic>
              </a:graphicData>
            </a:graphic>
          </wp:inline>
        </w:drawing>
      </w:r>
    </w:p>
    <w:p w14:paraId="21D90CD0" w14:textId="043549AD" w:rsidR="00AD66AE" w:rsidRDefault="00B167CA" w:rsidP="00633EB2">
      <w:pPr>
        <w:pStyle w:val="LabStepNumberedLevel2"/>
      </w:pPr>
      <w:r>
        <w:t xml:space="preserve">In the </w:t>
      </w:r>
      <w:r w:rsidRPr="00B167CA">
        <w:rPr>
          <w:b/>
        </w:rPr>
        <w:t>When a new tweet appears</w:t>
      </w:r>
      <w:r>
        <w:t xml:space="preserve"> trigger, enter a text value of </w:t>
      </w:r>
      <w:r w:rsidRPr="00B167CA">
        <w:rPr>
          <w:b/>
        </w:rPr>
        <w:t>#PowerApps</w:t>
      </w:r>
      <w:r>
        <w:t xml:space="preserve"> in the </w:t>
      </w:r>
      <w:r w:rsidRPr="00B167CA">
        <w:rPr>
          <w:b/>
        </w:rPr>
        <w:t>Search text</w:t>
      </w:r>
      <w:r>
        <w:t xml:space="preserve"> input control.</w:t>
      </w:r>
    </w:p>
    <w:p w14:paraId="11800C3B" w14:textId="0CBBBE72" w:rsidR="00F95325" w:rsidRDefault="00F95325" w:rsidP="00F95325">
      <w:pPr>
        <w:pStyle w:val="LabStepScreenshotLevel2"/>
      </w:pPr>
      <w:r>
        <w:drawing>
          <wp:inline distT="0" distB="0" distL="0" distR="0" wp14:anchorId="01BCC8B6" wp14:editId="4319A1A0">
            <wp:extent cx="3908265" cy="748245"/>
            <wp:effectExtent l="19050" t="19050" r="1651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9">
                      <a:extLst>
                        <a:ext uri="{28A0092B-C50C-407E-A947-70E740481C1C}">
                          <a14:useLocalDpi xmlns:a14="http://schemas.microsoft.com/office/drawing/2010/main" val="0"/>
                        </a:ext>
                      </a:extLst>
                    </a:blip>
                    <a:srcRect b="28386"/>
                    <a:stretch/>
                  </pic:blipFill>
                  <pic:spPr bwMode="auto">
                    <a:xfrm>
                      <a:off x="0" y="0"/>
                      <a:ext cx="3952054" cy="756628"/>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957EA17" w14:textId="6F602563" w:rsidR="00F95325" w:rsidRDefault="00B167CA" w:rsidP="00633EB2">
      <w:pPr>
        <w:pStyle w:val="LabStepNumberedLevel2"/>
      </w:pPr>
      <w:r>
        <w:t xml:space="preserve">In the </w:t>
      </w:r>
      <w:r w:rsidRPr="00B167CA">
        <w:rPr>
          <w:b/>
        </w:rPr>
        <w:t>Send email</w:t>
      </w:r>
      <w:r>
        <w:t xml:space="preserve"> action, enter the email address for your Office 365 trial account.</w:t>
      </w:r>
    </w:p>
    <w:p w14:paraId="382F5396" w14:textId="6A8882E3" w:rsidR="00F95325" w:rsidRDefault="00F95325" w:rsidP="00F95325">
      <w:pPr>
        <w:pStyle w:val="LabStepScreenshotLevel2"/>
      </w:pPr>
      <w:r>
        <w:drawing>
          <wp:inline distT="0" distB="0" distL="0" distR="0" wp14:anchorId="1E2A3B39" wp14:editId="6AADE4CF">
            <wp:extent cx="3388570" cy="843112"/>
            <wp:effectExtent l="19050" t="19050" r="2159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9917" cy="860864"/>
                    </a:xfrm>
                    <a:prstGeom prst="rect">
                      <a:avLst/>
                    </a:prstGeom>
                    <a:noFill/>
                    <a:ln>
                      <a:solidFill>
                        <a:schemeClr val="tx1">
                          <a:lumMod val="50000"/>
                          <a:lumOff val="50000"/>
                        </a:schemeClr>
                      </a:solidFill>
                    </a:ln>
                  </pic:spPr>
                </pic:pic>
              </a:graphicData>
            </a:graphic>
          </wp:inline>
        </w:drawing>
      </w:r>
    </w:p>
    <w:p w14:paraId="3E94126B" w14:textId="3D94CD29" w:rsidR="00F95325" w:rsidRDefault="0041609A" w:rsidP="00633EB2">
      <w:pPr>
        <w:pStyle w:val="LabStepNumberedLevel2"/>
      </w:pPr>
      <w:r>
        <w:lastRenderedPageBreak/>
        <w:t>Once you add your email address, the Flow Designer should resolve it to the display name of your Office 365 user account.</w:t>
      </w:r>
    </w:p>
    <w:p w14:paraId="2458EA98" w14:textId="0838B394" w:rsidR="00F95325" w:rsidRDefault="00F95325" w:rsidP="00F95325">
      <w:pPr>
        <w:pStyle w:val="LabStepScreenshotLevel2"/>
      </w:pPr>
      <w:r>
        <w:drawing>
          <wp:inline distT="0" distB="0" distL="0" distR="0" wp14:anchorId="4C0F70BB" wp14:editId="0F992914">
            <wp:extent cx="3217531" cy="826995"/>
            <wp:effectExtent l="19050" t="19050" r="2159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09908" cy="850738"/>
                    </a:xfrm>
                    <a:prstGeom prst="rect">
                      <a:avLst/>
                    </a:prstGeom>
                    <a:noFill/>
                    <a:ln>
                      <a:solidFill>
                        <a:schemeClr val="tx1">
                          <a:lumMod val="50000"/>
                          <a:lumOff val="50000"/>
                        </a:schemeClr>
                      </a:solidFill>
                    </a:ln>
                  </pic:spPr>
                </pic:pic>
              </a:graphicData>
            </a:graphic>
          </wp:inline>
        </w:drawing>
      </w:r>
    </w:p>
    <w:p w14:paraId="04529889" w14:textId="5D10ADF3" w:rsidR="00AD66AE" w:rsidRDefault="0041609A" w:rsidP="00633EB2">
      <w:pPr>
        <w:pStyle w:val="LabStepNumberedLevel2"/>
      </w:pPr>
      <w:r>
        <w:t xml:space="preserve">Click the </w:t>
      </w:r>
      <w:r w:rsidRPr="0041609A">
        <w:rPr>
          <w:b/>
        </w:rPr>
        <w:t>Save Flow</w:t>
      </w:r>
      <w:r>
        <w:t xml:space="preserve"> button to save your work.</w:t>
      </w:r>
    </w:p>
    <w:p w14:paraId="7BBFF0C7" w14:textId="0395CB7C" w:rsidR="00F95325" w:rsidRDefault="00F95325" w:rsidP="00F95325">
      <w:pPr>
        <w:pStyle w:val="LabStepScreenshotLevel2"/>
      </w:pPr>
      <w:r>
        <w:drawing>
          <wp:inline distT="0" distB="0" distL="0" distR="0" wp14:anchorId="49C4DD1C" wp14:editId="1A54D803">
            <wp:extent cx="3039914" cy="1170175"/>
            <wp:effectExtent l="19050" t="19050" r="2730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85765" cy="1187825"/>
                    </a:xfrm>
                    <a:prstGeom prst="rect">
                      <a:avLst/>
                    </a:prstGeom>
                    <a:noFill/>
                    <a:ln>
                      <a:solidFill>
                        <a:schemeClr val="tx1">
                          <a:lumMod val="50000"/>
                          <a:lumOff val="50000"/>
                        </a:schemeClr>
                      </a:solidFill>
                    </a:ln>
                  </pic:spPr>
                </pic:pic>
              </a:graphicData>
            </a:graphic>
          </wp:inline>
        </w:drawing>
      </w:r>
    </w:p>
    <w:p w14:paraId="32328B45" w14:textId="58159C0C" w:rsidR="00B71663" w:rsidRDefault="0041609A" w:rsidP="00633EB2">
      <w:pPr>
        <w:pStyle w:val="LabStepNumberedLevel2"/>
      </w:pPr>
      <w:r>
        <w:t xml:space="preserve">Click on the </w:t>
      </w:r>
      <w:r w:rsidRPr="0041609A">
        <w:rPr>
          <w:b/>
        </w:rPr>
        <w:t>My flows</w:t>
      </w:r>
      <w:r>
        <w:t xml:space="preserve"> link. </w:t>
      </w:r>
    </w:p>
    <w:p w14:paraId="04A140FD" w14:textId="5F5DF2A5" w:rsidR="00F95325" w:rsidRDefault="0041609A" w:rsidP="00633EB2">
      <w:pPr>
        <w:pStyle w:val="LabStepNumberedLevel2"/>
      </w:pPr>
      <w:r>
        <w:t>You should see your new flow in the list of your flows.</w:t>
      </w:r>
    </w:p>
    <w:p w14:paraId="70484EA6" w14:textId="5A525320" w:rsidR="00F95325" w:rsidRDefault="00B71663" w:rsidP="00F95325">
      <w:pPr>
        <w:pStyle w:val="LabStepScreenshotLevel2"/>
      </w:pPr>
      <w:r>
        <w:drawing>
          <wp:inline distT="0" distB="0" distL="0" distR="0" wp14:anchorId="4BBE3C26" wp14:editId="63D37F0D">
            <wp:extent cx="4335862" cy="814178"/>
            <wp:effectExtent l="19050" t="19050" r="26670" b="24130"/>
            <wp:docPr id="7515" name="Picture 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550437" cy="854470"/>
                    </a:xfrm>
                    <a:prstGeom prst="rect">
                      <a:avLst/>
                    </a:prstGeom>
                    <a:noFill/>
                    <a:ln>
                      <a:solidFill>
                        <a:schemeClr val="tx1">
                          <a:lumMod val="50000"/>
                          <a:lumOff val="50000"/>
                        </a:schemeClr>
                      </a:solidFill>
                    </a:ln>
                  </pic:spPr>
                </pic:pic>
              </a:graphicData>
            </a:graphic>
          </wp:inline>
        </w:drawing>
      </w:r>
    </w:p>
    <w:p w14:paraId="34E4899F" w14:textId="0360CFFA" w:rsidR="00F95325" w:rsidRDefault="00C2335D" w:rsidP="00C2335D">
      <w:pPr>
        <w:pStyle w:val="LabStepNumbered"/>
      </w:pPr>
      <w:r>
        <w:t>Send a tweet with the #PowerApps hashtag.</w:t>
      </w:r>
    </w:p>
    <w:p w14:paraId="341756C7" w14:textId="42C2B3D2" w:rsidR="00C2335D" w:rsidRDefault="0041609A" w:rsidP="00C2335D">
      <w:pPr>
        <w:pStyle w:val="LabStepNumberedLevel2"/>
      </w:pPr>
      <w:r>
        <w:t>Return to Twitter.com inside the browser.</w:t>
      </w:r>
    </w:p>
    <w:p w14:paraId="42795BAD" w14:textId="30ED08D0" w:rsidR="0041609A" w:rsidRDefault="0041609A" w:rsidP="00C2335D">
      <w:pPr>
        <w:pStyle w:val="LabStepNumberedLevel2"/>
      </w:pPr>
      <w:r>
        <w:t xml:space="preserve">Enter a new message containing the hashtag </w:t>
      </w:r>
      <w:r w:rsidRPr="0041609A">
        <w:rPr>
          <w:b/>
        </w:rPr>
        <w:t>#PowerApps</w:t>
      </w:r>
      <w:r>
        <w:t xml:space="preserve"> and click the </w:t>
      </w:r>
      <w:r w:rsidRPr="0041609A">
        <w:rPr>
          <w:b/>
        </w:rPr>
        <w:t>Tweet</w:t>
      </w:r>
      <w:r>
        <w:t xml:space="preserve"> button to send it.</w:t>
      </w:r>
    </w:p>
    <w:p w14:paraId="3C0BD7DE" w14:textId="09256596" w:rsidR="00C2335D" w:rsidRDefault="00C2335D" w:rsidP="00C2335D">
      <w:pPr>
        <w:pStyle w:val="LabStepScreenshotLevel2"/>
      </w:pPr>
      <w:r>
        <w:drawing>
          <wp:inline distT="0" distB="0" distL="0" distR="0" wp14:anchorId="3AA9177B" wp14:editId="1E215441">
            <wp:extent cx="4118774" cy="728774"/>
            <wp:effectExtent l="19050" t="19050" r="1524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37305" cy="749747"/>
                    </a:xfrm>
                    <a:prstGeom prst="rect">
                      <a:avLst/>
                    </a:prstGeom>
                    <a:noFill/>
                    <a:ln>
                      <a:solidFill>
                        <a:schemeClr val="tx1">
                          <a:lumMod val="50000"/>
                          <a:lumOff val="50000"/>
                        </a:schemeClr>
                      </a:solidFill>
                    </a:ln>
                  </pic:spPr>
                </pic:pic>
              </a:graphicData>
            </a:graphic>
          </wp:inline>
        </w:drawing>
      </w:r>
    </w:p>
    <w:p w14:paraId="65BE8F94" w14:textId="747F3E7A" w:rsidR="0041609A" w:rsidRDefault="0041609A" w:rsidP="0041609A">
      <w:pPr>
        <w:pStyle w:val="LabExerciseCallout"/>
      </w:pPr>
      <w:r>
        <w:t xml:space="preserve">It </w:t>
      </w:r>
      <w:r w:rsidR="00C61585">
        <w:t xml:space="preserve">can sometimes </w:t>
      </w:r>
      <w:r>
        <w:t xml:space="preserve">take 5 minutes or so before this flow will start and email you messages </w:t>
      </w:r>
      <w:r w:rsidR="00C61585">
        <w:t xml:space="preserve">about tweets </w:t>
      </w:r>
      <w:r>
        <w:t xml:space="preserve">with your hashtag. </w:t>
      </w:r>
      <w:r w:rsidR="00C61585">
        <w:t xml:space="preserve">In </w:t>
      </w:r>
      <w:r>
        <w:t xml:space="preserve">some </w:t>
      </w:r>
      <w:proofErr w:type="gramStart"/>
      <w:r>
        <w:t>cases</w:t>
      </w:r>
      <w:proofErr w:type="gramEnd"/>
      <w:r>
        <w:t xml:space="preserve"> it could take as many as 15-20 minutes before it starts working correctly.</w:t>
      </w:r>
    </w:p>
    <w:p w14:paraId="358E276F" w14:textId="4828EC51" w:rsidR="00C2335D" w:rsidRDefault="0041609A" w:rsidP="0041609A">
      <w:pPr>
        <w:pStyle w:val="LabStepNumbered"/>
      </w:pPr>
      <w:r>
        <w:t>Check your email.</w:t>
      </w:r>
    </w:p>
    <w:p w14:paraId="64FEC22E" w14:textId="4A76FF4F" w:rsidR="0041609A" w:rsidRDefault="0041609A" w:rsidP="0041609A">
      <w:pPr>
        <w:pStyle w:val="LabStepNumberedLevel2"/>
      </w:pPr>
      <w:r>
        <w:t>Return to the Outlook inbox for your Office 365 user account.</w:t>
      </w:r>
    </w:p>
    <w:p w14:paraId="522D65AC" w14:textId="163DC9C8" w:rsidR="0041609A" w:rsidRDefault="0041609A" w:rsidP="0041609A">
      <w:pPr>
        <w:pStyle w:val="LabStepNumberedLevel2"/>
      </w:pPr>
      <w:r>
        <w:t xml:space="preserve">Confirm that </w:t>
      </w:r>
      <w:proofErr w:type="gramStart"/>
      <w:r>
        <w:t>your</w:t>
      </w:r>
      <w:proofErr w:type="gramEnd"/>
      <w:r>
        <w:t xml:space="preserve"> received an email about the new tweet containing the </w:t>
      </w:r>
      <w:r w:rsidRPr="0041609A">
        <w:rPr>
          <w:b/>
        </w:rPr>
        <w:t>#PowerApps</w:t>
      </w:r>
      <w:r>
        <w:t xml:space="preserve"> hashtag.</w:t>
      </w:r>
    </w:p>
    <w:p w14:paraId="20CE26A6" w14:textId="2745052E" w:rsidR="00C2335D" w:rsidRDefault="00C2335D" w:rsidP="00C2335D">
      <w:pPr>
        <w:pStyle w:val="LabStepScreenshotLevel2"/>
      </w:pPr>
      <w:r>
        <w:drawing>
          <wp:inline distT="0" distB="0" distL="0" distR="0" wp14:anchorId="417A4E1E" wp14:editId="79942BF8">
            <wp:extent cx="4085882" cy="1128348"/>
            <wp:effectExtent l="19050" t="19050" r="1016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37221"/>
                    <a:stretch/>
                  </pic:blipFill>
                  <pic:spPr bwMode="auto">
                    <a:xfrm>
                      <a:off x="0" y="0"/>
                      <a:ext cx="4120536" cy="113791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7C8F11" w14:textId="28AE7C9F" w:rsidR="00C2335D" w:rsidRDefault="00C2335D" w:rsidP="00C2335D">
      <w:pPr>
        <w:pStyle w:val="LabExerciseCallout"/>
      </w:pPr>
      <w:r>
        <w:lastRenderedPageBreak/>
        <w:t xml:space="preserve">Note that your Office 365 trial </w:t>
      </w:r>
      <w:r w:rsidR="0041609A">
        <w:t xml:space="preserve">user </w:t>
      </w:r>
      <w:r>
        <w:t>account is the sender of the message.</w:t>
      </w:r>
    </w:p>
    <w:p w14:paraId="5A24824C" w14:textId="56F164B3" w:rsidR="00C2335D" w:rsidRDefault="0041609A" w:rsidP="00C2335D">
      <w:pPr>
        <w:pStyle w:val="LabStepNumbered"/>
      </w:pPr>
      <w:r>
        <w:t>Make an e</w:t>
      </w:r>
      <w:r w:rsidR="00C2335D">
        <w:t xml:space="preserve">dit </w:t>
      </w:r>
      <w:r>
        <w:t>to the flow that you just created.</w:t>
      </w:r>
    </w:p>
    <w:p w14:paraId="59CA3CCF" w14:textId="29AC3433" w:rsidR="0041609A" w:rsidRDefault="0041609A" w:rsidP="00C2335D">
      <w:pPr>
        <w:pStyle w:val="LabStepNumberedLevel2"/>
      </w:pPr>
      <w:r>
        <w:t xml:space="preserve">Return to the </w:t>
      </w:r>
      <w:r w:rsidRPr="0041609A">
        <w:rPr>
          <w:b/>
        </w:rPr>
        <w:t>My flows</w:t>
      </w:r>
      <w:r>
        <w:t xml:space="preserve"> list and </w:t>
      </w:r>
      <w:r w:rsidR="00B71663">
        <w:t xml:space="preserve">select the flow named </w:t>
      </w:r>
      <w:r w:rsidRPr="0041609A">
        <w:rPr>
          <w:b/>
        </w:rPr>
        <w:t>Email yourself new Tweets about a certain keyword</w:t>
      </w:r>
      <w:r>
        <w:t>.</w:t>
      </w:r>
    </w:p>
    <w:p w14:paraId="21BFED46" w14:textId="432099F8" w:rsidR="00C2335D" w:rsidRDefault="0041609A" w:rsidP="00C2335D">
      <w:pPr>
        <w:pStyle w:val="LabStepNumberedLevel2"/>
      </w:pPr>
      <w:r>
        <w:t xml:space="preserve">Click the </w:t>
      </w:r>
      <w:r w:rsidR="00B71663" w:rsidRPr="00B71663">
        <w:rPr>
          <w:b/>
        </w:rPr>
        <w:t>E</w:t>
      </w:r>
      <w:r w:rsidRPr="00B71663">
        <w:rPr>
          <w:b/>
        </w:rPr>
        <w:t>dit</w:t>
      </w:r>
      <w:r>
        <w:t xml:space="preserve"> </w:t>
      </w:r>
      <w:r w:rsidR="00B71663">
        <w:t>button in the ribbon to open the flow in edit mode</w:t>
      </w:r>
      <w:r>
        <w:t>.</w:t>
      </w:r>
    </w:p>
    <w:p w14:paraId="37FA6020" w14:textId="1EAD30A5" w:rsidR="00C2335D" w:rsidRDefault="00B71663" w:rsidP="00C2335D">
      <w:pPr>
        <w:pStyle w:val="LabStepScreenshotLevel2"/>
      </w:pPr>
      <w:r>
        <w:drawing>
          <wp:inline distT="0" distB="0" distL="0" distR="0" wp14:anchorId="00ACBA31" wp14:editId="0CBB611E">
            <wp:extent cx="4348234" cy="1262962"/>
            <wp:effectExtent l="19050" t="19050" r="14605" b="13970"/>
            <wp:docPr id="7528" name="Picture 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19700" cy="1283720"/>
                    </a:xfrm>
                    <a:prstGeom prst="rect">
                      <a:avLst/>
                    </a:prstGeom>
                    <a:noFill/>
                    <a:ln>
                      <a:solidFill>
                        <a:schemeClr val="tx1">
                          <a:lumMod val="50000"/>
                          <a:lumOff val="50000"/>
                        </a:schemeClr>
                      </a:solidFill>
                    </a:ln>
                  </pic:spPr>
                </pic:pic>
              </a:graphicData>
            </a:graphic>
          </wp:inline>
        </w:drawing>
      </w:r>
    </w:p>
    <w:p w14:paraId="69A97DA2" w14:textId="2976E1B2" w:rsidR="00C2335D" w:rsidRDefault="0041609A" w:rsidP="00C2335D">
      <w:pPr>
        <w:pStyle w:val="LabStepNumberedLevel2"/>
      </w:pPr>
      <w:r>
        <w:t xml:space="preserve">Click on the header for the </w:t>
      </w:r>
      <w:r w:rsidRPr="0041609A">
        <w:rPr>
          <w:b/>
        </w:rPr>
        <w:t>Send Email</w:t>
      </w:r>
      <w:r>
        <w:t xml:space="preserve"> action to open </w:t>
      </w:r>
      <w:r w:rsidR="007C19A2">
        <w:t xml:space="preserve">it </w:t>
      </w:r>
      <w:r>
        <w:t>up for editing.</w:t>
      </w:r>
    </w:p>
    <w:p w14:paraId="32B81AE3" w14:textId="4E106577" w:rsidR="00C2335D" w:rsidRDefault="00C2335D" w:rsidP="00C2335D">
      <w:pPr>
        <w:pStyle w:val="LabStepScreenshotLevel2"/>
      </w:pPr>
      <w:r>
        <w:drawing>
          <wp:inline distT="0" distB="0" distL="0" distR="0" wp14:anchorId="7A46B77C" wp14:editId="090F724D">
            <wp:extent cx="3392890" cy="992971"/>
            <wp:effectExtent l="19050" t="19050" r="1714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7668" t="19758"/>
                    <a:stretch/>
                  </pic:blipFill>
                  <pic:spPr bwMode="auto">
                    <a:xfrm>
                      <a:off x="0" y="0"/>
                      <a:ext cx="3440985" cy="100704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0719B5" w14:textId="095B6052" w:rsidR="00C2335D" w:rsidRDefault="007C19A2" w:rsidP="00C2335D">
      <w:pPr>
        <w:pStyle w:val="LabStepNumberedLevel2"/>
      </w:pPr>
      <w:r>
        <w:t xml:space="preserve">Locate the text input control with the email </w:t>
      </w:r>
      <w:r w:rsidRPr="007C19A2">
        <w:rPr>
          <w:b/>
        </w:rPr>
        <w:t>Subject</w:t>
      </w:r>
      <w:r>
        <w:t>.</w:t>
      </w:r>
    </w:p>
    <w:p w14:paraId="5082752C" w14:textId="22719F0B" w:rsidR="00C2335D" w:rsidRDefault="00B326D1" w:rsidP="00C2335D">
      <w:pPr>
        <w:pStyle w:val="LabStepScreenshotLevel2"/>
      </w:pPr>
      <w:r>
        <w:drawing>
          <wp:inline distT="0" distB="0" distL="0" distR="0" wp14:anchorId="4537BC18" wp14:editId="4CA882C5">
            <wp:extent cx="5049222" cy="1086542"/>
            <wp:effectExtent l="19050" t="19050" r="1841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78">
                      <a:extLst>
                        <a:ext uri="{28A0092B-C50C-407E-A947-70E740481C1C}">
                          <a14:useLocalDpi xmlns:a14="http://schemas.microsoft.com/office/drawing/2010/main" val="0"/>
                        </a:ext>
                      </a:extLst>
                    </a:blip>
                    <a:srcRect b="24812"/>
                    <a:stretch/>
                  </pic:blipFill>
                  <pic:spPr bwMode="auto">
                    <a:xfrm>
                      <a:off x="0" y="0"/>
                      <a:ext cx="5085913" cy="10944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D60DC4C" w14:textId="19B3F4CF" w:rsidR="00C2335D" w:rsidRDefault="007C19A2" w:rsidP="00C2335D">
      <w:pPr>
        <w:pStyle w:val="LabStepNumberedLevel2"/>
      </w:pPr>
      <w:r>
        <w:t xml:space="preserve">Update the </w:t>
      </w:r>
      <w:r w:rsidRPr="007C19A2">
        <w:rPr>
          <w:b/>
        </w:rPr>
        <w:t>Subject</w:t>
      </w:r>
      <w:r>
        <w:t xml:space="preserve"> value by adding the text </w:t>
      </w:r>
      <w:r w:rsidRPr="007C19A2">
        <w:rPr>
          <w:b/>
        </w:rPr>
        <w:t>about PowerApps</w:t>
      </w:r>
      <w:r>
        <w:t xml:space="preserve"> as shown in the following screenshot.</w:t>
      </w:r>
    </w:p>
    <w:p w14:paraId="4DED3084" w14:textId="74218EFA" w:rsidR="00B326D1" w:rsidRDefault="00B326D1" w:rsidP="00B326D1">
      <w:pPr>
        <w:pStyle w:val="LabStepScreenshotLevel2"/>
      </w:pPr>
      <w:r>
        <w:drawing>
          <wp:inline distT="0" distB="0" distL="0" distR="0" wp14:anchorId="233E450C" wp14:editId="154F2398">
            <wp:extent cx="3688338" cy="1045029"/>
            <wp:effectExtent l="19050" t="19050" r="2667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6555" cy="1047357"/>
                    </a:xfrm>
                    <a:prstGeom prst="rect">
                      <a:avLst/>
                    </a:prstGeom>
                    <a:noFill/>
                    <a:ln>
                      <a:solidFill>
                        <a:schemeClr val="tx1">
                          <a:lumMod val="50000"/>
                          <a:lumOff val="50000"/>
                        </a:schemeClr>
                      </a:solidFill>
                    </a:ln>
                  </pic:spPr>
                </pic:pic>
              </a:graphicData>
            </a:graphic>
          </wp:inline>
        </w:drawing>
      </w:r>
    </w:p>
    <w:p w14:paraId="0058E7C1" w14:textId="68450328" w:rsidR="00B326D1" w:rsidRDefault="007C19A2" w:rsidP="00C2335D">
      <w:pPr>
        <w:pStyle w:val="LabStepNumberedLevel2"/>
      </w:pPr>
      <w:r>
        <w:t>Update the email Body by simplifying it as shown in the following screenshot.</w:t>
      </w:r>
    </w:p>
    <w:p w14:paraId="5D132D20" w14:textId="3FBC23CF" w:rsidR="00B326D1" w:rsidRDefault="00B326D1" w:rsidP="00B326D1">
      <w:pPr>
        <w:pStyle w:val="LabStepScreenshotLevel2"/>
      </w:pPr>
      <w:r>
        <w:drawing>
          <wp:inline distT="0" distB="0" distL="0" distR="0" wp14:anchorId="1AD6EE28" wp14:editId="7BAEE2C9">
            <wp:extent cx="3757701" cy="987425"/>
            <wp:effectExtent l="19050" t="19050" r="1460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68554" cy="990277"/>
                    </a:xfrm>
                    <a:prstGeom prst="rect">
                      <a:avLst/>
                    </a:prstGeom>
                    <a:noFill/>
                    <a:ln>
                      <a:solidFill>
                        <a:schemeClr val="tx1">
                          <a:lumMod val="50000"/>
                          <a:lumOff val="50000"/>
                        </a:schemeClr>
                      </a:solidFill>
                    </a:ln>
                  </pic:spPr>
                </pic:pic>
              </a:graphicData>
            </a:graphic>
          </wp:inline>
        </w:drawing>
      </w:r>
    </w:p>
    <w:p w14:paraId="08E9A305" w14:textId="082CB224" w:rsidR="00B326D1" w:rsidRDefault="00CD12A5" w:rsidP="00C2335D">
      <w:pPr>
        <w:pStyle w:val="LabStepNumberedLevel2"/>
      </w:pPr>
      <w:r>
        <w:lastRenderedPageBreak/>
        <w:t xml:space="preserve">Click the </w:t>
      </w:r>
      <w:r w:rsidRPr="00CD12A5">
        <w:rPr>
          <w:b/>
        </w:rPr>
        <w:t xml:space="preserve">Save </w:t>
      </w:r>
      <w:r>
        <w:t>button to save your changes to the flow.</w:t>
      </w:r>
    </w:p>
    <w:p w14:paraId="5511DBE2" w14:textId="184AC9CE" w:rsidR="00B326D1" w:rsidRDefault="00B71663" w:rsidP="00B326D1">
      <w:pPr>
        <w:pStyle w:val="LabStepScreenshotLevel2"/>
      </w:pPr>
      <w:r>
        <w:drawing>
          <wp:inline distT="0" distB="0" distL="0" distR="0" wp14:anchorId="1DDC2EF2" wp14:editId="4F9856C7">
            <wp:extent cx="4044469" cy="1552055"/>
            <wp:effectExtent l="19050" t="19050" r="13335" b="10160"/>
            <wp:docPr id="7529" name="Picture 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0700" cy="1573634"/>
                    </a:xfrm>
                    <a:prstGeom prst="rect">
                      <a:avLst/>
                    </a:prstGeom>
                    <a:noFill/>
                    <a:ln>
                      <a:solidFill>
                        <a:schemeClr val="tx1">
                          <a:lumMod val="65000"/>
                          <a:lumOff val="35000"/>
                        </a:schemeClr>
                      </a:solidFill>
                    </a:ln>
                  </pic:spPr>
                </pic:pic>
              </a:graphicData>
            </a:graphic>
          </wp:inline>
        </w:drawing>
      </w:r>
    </w:p>
    <w:p w14:paraId="58CCF558" w14:textId="2D3E60F3" w:rsidR="00CD12A5" w:rsidRDefault="00CD12A5" w:rsidP="00CD12A5">
      <w:pPr>
        <w:pStyle w:val="LabStepNumbered"/>
      </w:pPr>
      <w:r>
        <w:t xml:space="preserve">Send out a new tweet with the </w:t>
      </w:r>
      <w:r w:rsidRPr="00CD12A5">
        <w:rPr>
          <w:b/>
        </w:rPr>
        <w:t>#PowerApps</w:t>
      </w:r>
      <w:r>
        <w:t xml:space="preserve"> hashtag.</w:t>
      </w:r>
    </w:p>
    <w:p w14:paraId="336E6E38" w14:textId="77777777" w:rsidR="00CD12A5" w:rsidRDefault="00CD12A5" w:rsidP="00CD12A5">
      <w:pPr>
        <w:pStyle w:val="LabStepNumberedLevel2"/>
      </w:pPr>
      <w:r>
        <w:t>Return to Twitter.com inside the browser.</w:t>
      </w:r>
    </w:p>
    <w:p w14:paraId="2E8726FF" w14:textId="77777777" w:rsidR="00CD12A5" w:rsidRDefault="00CD12A5" w:rsidP="00CD12A5">
      <w:pPr>
        <w:pStyle w:val="LabStepNumberedLevel2"/>
      </w:pPr>
      <w:r>
        <w:t xml:space="preserve">Enter a new message containing the hashtag </w:t>
      </w:r>
      <w:r w:rsidRPr="0041609A">
        <w:rPr>
          <w:b/>
        </w:rPr>
        <w:t>#PowerApps</w:t>
      </w:r>
      <w:r>
        <w:t xml:space="preserve"> and click the </w:t>
      </w:r>
      <w:r w:rsidRPr="0041609A">
        <w:rPr>
          <w:b/>
        </w:rPr>
        <w:t>Tweet</w:t>
      </w:r>
      <w:r>
        <w:t xml:space="preserve"> button to send it.</w:t>
      </w:r>
    </w:p>
    <w:p w14:paraId="74F34747" w14:textId="35C50BBC" w:rsidR="00B326D1" w:rsidRDefault="00B326D1" w:rsidP="00B326D1">
      <w:pPr>
        <w:pStyle w:val="LabStepScreenshotLevel2"/>
      </w:pPr>
      <w:r>
        <w:drawing>
          <wp:inline distT="0" distB="0" distL="0" distR="0" wp14:anchorId="02A50E66" wp14:editId="28F4F7AB">
            <wp:extent cx="4859987" cy="1252797"/>
            <wp:effectExtent l="19050" t="19050" r="17145"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74654" cy="1256578"/>
                    </a:xfrm>
                    <a:prstGeom prst="rect">
                      <a:avLst/>
                    </a:prstGeom>
                    <a:noFill/>
                    <a:ln>
                      <a:solidFill>
                        <a:schemeClr val="tx1">
                          <a:lumMod val="50000"/>
                          <a:lumOff val="50000"/>
                        </a:schemeClr>
                      </a:solidFill>
                    </a:ln>
                  </pic:spPr>
                </pic:pic>
              </a:graphicData>
            </a:graphic>
          </wp:inline>
        </w:drawing>
      </w:r>
    </w:p>
    <w:p w14:paraId="65F0C847" w14:textId="77777777" w:rsidR="00CD12A5" w:rsidRDefault="00CD12A5" w:rsidP="00CD12A5">
      <w:pPr>
        <w:pStyle w:val="LabStepNumbered"/>
      </w:pPr>
      <w:r>
        <w:t>Check your email.</w:t>
      </w:r>
    </w:p>
    <w:p w14:paraId="61402BA0" w14:textId="77777777" w:rsidR="00CD12A5" w:rsidRDefault="00CD12A5" w:rsidP="00CD12A5">
      <w:pPr>
        <w:pStyle w:val="LabStepNumberedLevel2"/>
      </w:pPr>
      <w:r>
        <w:t>Return to the Outlook inbox for your Office 365 user account.</w:t>
      </w:r>
    </w:p>
    <w:p w14:paraId="75D67F2D" w14:textId="5B3AB91F" w:rsidR="00CD12A5" w:rsidRDefault="004822B1" w:rsidP="00CD12A5">
      <w:pPr>
        <w:pStyle w:val="LabStepNumberedLevel2"/>
      </w:pPr>
      <w:r>
        <w:t>Confirm that you</w:t>
      </w:r>
      <w:r w:rsidR="00CD12A5">
        <w:t xml:space="preserve"> received an email about the new tweet containing the </w:t>
      </w:r>
      <w:r w:rsidR="00CD12A5" w:rsidRPr="0041609A">
        <w:rPr>
          <w:b/>
        </w:rPr>
        <w:t>#PowerApps</w:t>
      </w:r>
      <w:r w:rsidR="00CD12A5">
        <w:t xml:space="preserve"> hashtag.</w:t>
      </w:r>
    </w:p>
    <w:p w14:paraId="4AE769B9" w14:textId="1BEC0917" w:rsidR="00CD12A5" w:rsidRDefault="00CD12A5" w:rsidP="00CD12A5">
      <w:pPr>
        <w:pStyle w:val="LabStepNumberedLevel2"/>
      </w:pPr>
      <w:r>
        <w:t>Make sure the new email contains “about PowerApps” in the subject and contains your changes to the email body.</w:t>
      </w:r>
    </w:p>
    <w:p w14:paraId="4E4FC176" w14:textId="3D7DE587" w:rsidR="00B326D1" w:rsidRDefault="00B326D1" w:rsidP="00B326D1">
      <w:pPr>
        <w:pStyle w:val="LabStepScreenshotLevel2"/>
      </w:pPr>
      <w:r>
        <w:drawing>
          <wp:inline distT="0" distB="0" distL="0" distR="0" wp14:anchorId="7CA699EA" wp14:editId="582A8951">
            <wp:extent cx="6084963" cy="2178239"/>
            <wp:effectExtent l="19050" t="19050" r="1143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15308"/>
                    <a:stretch/>
                  </pic:blipFill>
                  <pic:spPr bwMode="auto">
                    <a:xfrm>
                      <a:off x="0" y="0"/>
                      <a:ext cx="6135027" cy="219616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68826AD" w14:textId="17649A91" w:rsidR="008D28EF" w:rsidRDefault="005E2916" w:rsidP="005E2916">
      <w:pPr>
        <w:pStyle w:val="LabExerciseCallout"/>
      </w:pPr>
      <w:r>
        <w:t>Over the next few steps</w:t>
      </w:r>
      <w:r w:rsidR="008D28EF">
        <w:t>, you will</w:t>
      </w:r>
      <w:r w:rsidR="00CD12A5">
        <w:t xml:space="preserve"> extend the flow you created in the previous exercise by adding tweets into an Excel workbook</w:t>
      </w:r>
      <w:r w:rsidR="008D28EF">
        <w:t>.</w:t>
      </w:r>
    </w:p>
    <w:p w14:paraId="34F7EF72" w14:textId="0C383040" w:rsidR="00CD12A5" w:rsidRDefault="00CD12A5" w:rsidP="007A3BB0">
      <w:pPr>
        <w:pStyle w:val="LabStepNumbered"/>
      </w:pPr>
      <w:r>
        <w:t xml:space="preserve">Upload the Excel workbook named </w:t>
      </w:r>
      <w:proofErr w:type="spellStart"/>
      <w:r>
        <w:rPr>
          <w:b/>
        </w:rPr>
        <w:t>Tweets</w:t>
      </w:r>
      <w:r w:rsidRPr="00CF786E">
        <w:rPr>
          <w:b/>
        </w:rPr>
        <w:t>.xslx</w:t>
      </w:r>
      <w:proofErr w:type="spellEnd"/>
      <w:r>
        <w:t xml:space="preserve"> to OneDrive for Business.</w:t>
      </w:r>
    </w:p>
    <w:p w14:paraId="26A9BAC3" w14:textId="16191EF0" w:rsidR="00CD12A5" w:rsidRDefault="00CD12A5" w:rsidP="007A3BB0">
      <w:pPr>
        <w:pStyle w:val="LabStepNumberedLevel2"/>
      </w:pPr>
      <w:r>
        <w:t xml:space="preserve">Using Windows Explorer, verify that there is an Excel book named </w:t>
      </w:r>
      <w:proofErr w:type="spellStart"/>
      <w:r>
        <w:rPr>
          <w:b/>
        </w:rPr>
        <w:t>Tweets</w:t>
      </w:r>
      <w:r w:rsidRPr="00CF786E">
        <w:rPr>
          <w:b/>
        </w:rPr>
        <w:t>.xslx</w:t>
      </w:r>
      <w:proofErr w:type="spellEnd"/>
      <w:r>
        <w:t xml:space="preserve"> located at the following path.</w:t>
      </w:r>
    </w:p>
    <w:p w14:paraId="586E9637" w14:textId="2146A286" w:rsidR="00CD12A5" w:rsidRDefault="00CD12A5" w:rsidP="00CD12A5">
      <w:pPr>
        <w:pStyle w:val="LabStepCodeBlockLevel2"/>
      </w:pPr>
      <w:r>
        <w:t>C:\</w:t>
      </w:r>
      <w:r w:rsidRPr="00CD12A5">
        <w:t>Student\Modules\0</w:t>
      </w:r>
      <w:r w:rsidR="00A829CE">
        <w:t>4</w:t>
      </w:r>
      <w:r w:rsidRPr="00CD12A5">
        <w:t>_DesigningFlows\Lab</w:t>
      </w:r>
      <w:r>
        <w:t>\Tweets.xslx</w:t>
      </w:r>
    </w:p>
    <w:p w14:paraId="2585B1D8" w14:textId="77777777" w:rsidR="00CD12A5" w:rsidRDefault="00CD12A5" w:rsidP="00CD12A5">
      <w:pPr>
        <w:pStyle w:val="LabStepNumberedLevel2"/>
      </w:pPr>
      <w:r>
        <w:lastRenderedPageBreak/>
        <w:t xml:space="preserve">Drop down the Office 365 app launcher menu and select </w:t>
      </w:r>
      <w:r w:rsidRPr="00BD3C58">
        <w:rPr>
          <w:b/>
        </w:rPr>
        <w:t>OneDrive</w:t>
      </w:r>
      <w:r>
        <w:t xml:space="preserve"> to navigate to your </w:t>
      </w:r>
      <w:r w:rsidRPr="00BD3C58">
        <w:rPr>
          <w:b/>
        </w:rPr>
        <w:t>Files</w:t>
      </w:r>
      <w:r>
        <w:t xml:space="preserve"> collection.</w:t>
      </w:r>
    </w:p>
    <w:p w14:paraId="15047A99" w14:textId="0833038C" w:rsidR="00CD12A5" w:rsidRDefault="00CD12A5" w:rsidP="00CD12A5">
      <w:pPr>
        <w:pStyle w:val="LabStepNumberedLevel2"/>
      </w:pPr>
      <w:r>
        <w:t xml:space="preserve">Click the </w:t>
      </w:r>
      <w:r w:rsidRPr="00F910FD">
        <w:rPr>
          <w:b/>
        </w:rPr>
        <w:t>Upload</w:t>
      </w:r>
      <w:r>
        <w:t xml:space="preserve"> button and then select </w:t>
      </w:r>
      <w:proofErr w:type="spellStart"/>
      <w:r w:rsidR="0073731E">
        <w:rPr>
          <w:b/>
        </w:rPr>
        <w:t>Tweets</w:t>
      </w:r>
      <w:r w:rsidRPr="00F910FD">
        <w:rPr>
          <w:b/>
        </w:rPr>
        <w:t>.xslx</w:t>
      </w:r>
      <w:proofErr w:type="spellEnd"/>
      <w:r>
        <w:t xml:space="preserve"> to upload this file to OneDrive for Business.</w:t>
      </w:r>
    </w:p>
    <w:p w14:paraId="73B27B21" w14:textId="30B1242A" w:rsidR="007F74E5" w:rsidRDefault="001735DC" w:rsidP="007F74E5">
      <w:pPr>
        <w:pStyle w:val="LabStepScreenshotLevel2"/>
      </w:pPr>
      <w:r>
        <w:drawing>
          <wp:inline distT="0" distB="0" distL="0" distR="0" wp14:anchorId="227B56B6" wp14:editId="7D582D1B">
            <wp:extent cx="2901571" cy="1617756"/>
            <wp:effectExtent l="19050" t="19050" r="1333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14474" cy="1624950"/>
                    </a:xfrm>
                    <a:prstGeom prst="rect">
                      <a:avLst/>
                    </a:prstGeom>
                    <a:noFill/>
                    <a:ln>
                      <a:solidFill>
                        <a:schemeClr val="tx1">
                          <a:lumMod val="50000"/>
                          <a:lumOff val="50000"/>
                        </a:schemeClr>
                      </a:solidFill>
                    </a:ln>
                  </pic:spPr>
                </pic:pic>
              </a:graphicData>
            </a:graphic>
          </wp:inline>
        </w:drawing>
      </w:r>
    </w:p>
    <w:p w14:paraId="76F7980A" w14:textId="77777777" w:rsidR="0073731E" w:rsidRDefault="0073731E" w:rsidP="007F74E5">
      <w:pPr>
        <w:pStyle w:val="LabStepNumberedLevel2"/>
        <w:numPr>
          <w:ilvl w:val="1"/>
          <w:numId w:val="35"/>
        </w:numPr>
      </w:pPr>
      <w:r>
        <w:t xml:space="preserve">Click on </w:t>
      </w:r>
      <w:r w:rsidRPr="0073731E">
        <w:rPr>
          <w:b/>
        </w:rPr>
        <w:t>Tweets.xlsx</w:t>
      </w:r>
      <w:r>
        <w:t xml:space="preserve"> to inspect the contents of this workbook.</w:t>
      </w:r>
    </w:p>
    <w:p w14:paraId="25512930" w14:textId="31940C75" w:rsidR="007F74E5" w:rsidRDefault="0073731E" w:rsidP="007F74E5">
      <w:pPr>
        <w:pStyle w:val="LabStepNumberedLevel2"/>
        <w:numPr>
          <w:ilvl w:val="1"/>
          <w:numId w:val="35"/>
        </w:numPr>
      </w:pPr>
      <w:r>
        <w:t>You should see that this workbook contains a single worksheet with a table for tracking tweets.</w:t>
      </w:r>
    </w:p>
    <w:p w14:paraId="6D7F2621" w14:textId="719C9E72" w:rsidR="001735DC" w:rsidRDefault="001735DC" w:rsidP="001735DC">
      <w:pPr>
        <w:pStyle w:val="LabStepScreenshotLevel2"/>
      </w:pPr>
      <w:r>
        <w:drawing>
          <wp:inline distT="0" distB="0" distL="0" distR="0" wp14:anchorId="5ADE91A3" wp14:editId="00C9E428">
            <wp:extent cx="3410712" cy="1078992"/>
            <wp:effectExtent l="19050" t="19050" r="18415"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0712" cy="1078992"/>
                    </a:xfrm>
                    <a:prstGeom prst="rect">
                      <a:avLst/>
                    </a:prstGeom>
                    <a:noFill/>
                    <a:ln>
                      <a:solidFill>
                        <a:schemeClr val="tx1">
                          <a:lumMod val="50000"/>
                          <a:lumOff val="50000"/>
                        </a:schemeClr>
                      </a:solidFill>
                    </a:ln>
                  </pic:spPr>
                </pic:pic>
              </a:graphicData>
            </a:graphic>
          </wp:inline>
        </w:drawing>
      </w:r>
    </w:p>
    <w:p w14:paraId="421636D9" w14:textId="14E9B482" w:rsidR="009910FE" w:rsidRDefault="009910FE" w:rsidP="009910FE">
      <w:pPr>
        <w:pStyle w:val="LabStepNumbered"/>
        <w:numPr>
          <w:ilvl w:val="0"/>
          <w:numId w:val="35"/>
        </w:numPr>
      </w:pPr>
      <w:r>
        <w:t>Update the title of your flow.</w:t>
      </w:r>
    </w:p>
    <w:p w14:paraId="6068E9F6" w14:textId="4ACD53D7" w:rsidR="0073731E" w:rsidRDefault="0073731E" w:rsidP="0073731E">
      <w:pPr>
        <w:pStyle w:val="LabStepNumberedLevel2"/>
        <w:numPr>
          <w:ilvl w:val="1"/>
          <w:numId w:val="35"/>
        </w:numPr>
      </w:pPr>
      <w:r>
        <w:t xml:space="preserve">Return to the </w:t>
      </w:r>
      <w:r w:rsidRPr="0073731E">
        <w:rPr>
          <w:b/>
        </w:rPr>
        <w:t>My flows</w:t>
      </w:r>
      <w:r>
        <w:t xml:space="preserve"> list in Microsoft Flow and find the </w:t>
      </w:r>
      <w:r w:rsidRPr="0073731E">
        <w:rPr>
          <w:b/>
        </w:rPr>
        <w:t>Email yourself new Tweets about a certain keyword</w:t>
      </w:r>
      <w:r>
        <w:t xml:space="preserve"> flow.</w:t>
      </w:r>
    </w:p>
    <w:p w14:paraId="33E46965" w14:textId="77777777" w:rsidR="0073731E" w:rsidRDefault="0073731E" w:rsidP="0073731E">
      <w:pPr>
        <w:pStyle w:val="LabStepNumberedLevel2"/>
        <w:numPr>
          <w:ilvl w:val="1"/>
          <w:numId w:val="35"/>
        </w:numPr>
      </w:pPr>
      <w:r>
        <w:t>Click the button with the pen icon to open the flow in edit mode.</w:t>
      </w:r>
    </w:p>
    <w:p w14:paraId="5B20E185" w14:textId="4B59DE9A" w:rsidR="001735DC" w:rsidRDefault="002B6B03" w:rsidP="001735DC">
      <w:pPr>
        <w:pStyle w:val="LabStepScreenshotLevel2"/>
      </w:pPr>
      <w:r>
        <w:drawing>
          <wp:inline distT="0" distB="0" distL="0" distR="0" wp14:anchorId="51BD96C8" wp14:editId="5CAD1B9B">
            <wp:extent cx="3829743" cy="1112365"/>
            <wp:effectExtent l="19050" t="19050" r="18415" b="12065"/>
            <wp:docPr id="7531" name="Picture 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877840" cy="1126335"/>
                    </a:xfrm>
                    <a:prstGeom prst="rect">
                      <a:avLst/>
                    </a:prstGeom>
                    <a:noFill/>
                    <a:ln>
                      <a:solidFill>
                        <a:schemeClr val="tx1">
                          <a:lumMod val="50000"/>
                          <a:lumOff val="50000"/>
                        </a:schemeClr>
                      </a:solidFill>
                    </a:ln>
                  </pic:spPr>
                </pic:pic>
              </a:graphicData>
            </a:graphic>
          </wp:inline>
        </w:drawing>
      </w:r>
    </w:p>
    <w:p w14:paraId="6F26D5F2" w14:textId="6F09F2F6" w:rsidR="001735DC" w:rsidRDefault="001735DC" w:rsidP="001735DC">
      <w:pPr>
        <w:pStyle w:val="LabStepNumberedLevel2"/>
        <w:numPr>
          <w:ilvl w:val="1"/>
          <w:numId w:val="35"/>
        </w:numPr>
      </w:pPr>
      <w:r>
        <w:t xml:space="preserve">Update the flow name to </w:t>
      </w:r>
      <w:r w:rsidRPr="001735DC">
        <w:rPr>
          <w:b/>
        </w:rPr>
        <w:t>Track new Tweets containing #PowerApp</w:t>
      </w:r>
      <w:r>
        <w:t xml:space="preserve"> and click</w:t>
      </w:r>
      <w:r w:rsidR="002B6B03">
        <w:t xml:space="preserve"> the</w:t>
      </w:r>
      <w:r>
        <w:t xml:space="preserve"> </w:t>
      </w:r>
      <w:r w:rsidR="002B6B03">
        <w:rPr>
          <w:b/>
        </w:rPr>
        <w:t>Save</w:t>
      </w:r>
      <w:r w:rsidR="002B6B03">
        <w:t xml:space="preserve"> button</w:t>
      </w:r>
      <w:r>
        <w:t>.</w:t>
      </w:r>
    </w:p>
    <w:p w14:paraId="09028762" w14:textId="24AE559A" w:rsidR="001735DC" w:rsidRDefault="002B6B03" w:rsidP="001735DC">
      <w:pPr>
        <w:pStyle w:val="LabStepScreenshotLevel2"/>
      </w:pPr>
      <w:r>
        <w:drawing>
          <wp:inline distT="0" distB="0" distL="0" distR="0" wp14:anchorId="65E13760" wp14:editId="55FE44D5">
            <wp:extent cx="5118215" cy="740931"/>
            <wp:effectExtent l="19050" t="19050" r="6350" b="21590"/>
            <wp:docPr id="7532" name="Picture 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2577" cy="760382"/>
                    </a:xfrm>
                    <a:prstGeom prst="rect">
                      <a:avLst/>
                    </a:prstGeom>
                    <a:noFill/>
                    <a:ln>
                      <a:solidFill>
                        <a:schemeClr val="tx1">
                          <a:lumMod val="65000"/>
                          <a:lumOff val="35000"/>
                        </a:schemeClr>
                      </a:solidFill>
                    </a:ln>
                  </pic:spPr>
                </pic:pic>
              </a:graphicData>
            </a:graphic>
          </wp:inline>
        </w:drawing>
      </w:r>
    </w:p>
    <w:p w14:paraId="5BB010F0" w14:textId="0DC22727" w:rsidR="001735DC" w:rsidRDefault="0073731E" w:rsidP="007F74E5">
      <w:pPr>
        <w:pStyle w:val="LabStepNumberedLevel2"/>
        <w:numPr>
          <w:ilvl w:val="1"/>
          <w:numId w:val="35"/>
        </w:numPr>
      </w:pPr>
      <w:r>
        <w:t xml:space="preserve">Once the flow has been updated with the new name, click the </w:t>
      </w:r>
      <w:r w:rsidRPr="0073731E">
        <w:rPr>
          <w:b/>
        </w:rPr>
        <w:t>Edit flow</w:t>
      </w:r>
      <w:r>
        <w:t xml:space="preserve"> button.</w:t>
      </w:r>
    </w:p>
    <w:p w14:paraId="53791A0D" w14:textId="350FE9FF" w:rsidR="001735DC" w:rsidRDefault="001735DC" w:rsidP="001735DC">
      <w:pPr>
        <w:pStyle w:val="LabStepScreenshotLevel2"/>
      </w:pPr>
      <w:r>
        <w:drawing>
          <wp:inline distT="0" distB="0" distL="0" distR="0" wp14:anchorId="5556E196" wp14:editId="2F34698C">
            <wp:extent cx="5827486" cy="728638"/>
            <wp:effectExtent l="19050" t="19050" r="2095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66563" cy="733524"/>
                    </a:xfrm>
                    <a:prstGeom prst="rect">
                      <a:avLst/>
                    </a:prstGeom>
                    <a:noFill/>
                    <a:ln>
                      <a:solidFill>
                        <a:schemeClr val="tx1">
                          <a:lumMod val="50000"/>
                          <a:lumOff val="50000"/>
                        </a:schemeClr>
                      </a:solidFill>
                    </a:ln>
                  </pic:spPr>
                </pic:pic>
              </a:graphicData>
            </a:graphic>
          </wp:inline>
        </w:drawing>
      </w:r>
    </w:p>
    <w:p w14:paraId="1F615A1C" w14:textId="3B209ABB" w:rsidR="009910FE" w:rsidRDefault="009910FE" w:rsidP="009910FE">
      <w:pPr>
        <w:pStyle w:val="LabStepNumbered"/>
        <w:numPr>
          <w:ilvl w:val="0"/>
          <w:numId w:val="35"/>
        </w:numPr>
      </w:pPr>
      <w:r>
        <w:lastRenderedPageBreak/>
        <w:t>Modify your flow to write tweets into this workbook.</w:t>
      </w:r>
    </w:p>
    <w:p w14:paraId="2DA9CFA4" w14:textId="3C043E0A" w:rsidR="001735DC" w:rsidRDefault="0073731E" w:rsidP="007F74E5">
      <w:pPr>
        <w:pStyle w:val="LabStepNumberedLevel2"/>
        <w:numPr>
          <w:ilvl w:val="1"/>
          <w:numId w:val="35"/>
        </w:numPr>
      </w:pPr>
      <w:r>
        <w:t xml:space="preserve">Click the </w:t>
      </w:r>
      <w:r w:rsidRPr="0073731E">
        <w:rPr>
          <w:b/>
        </w:rPr>
        <w:t>New step</w:t>
      </w:r>
      <w:r>
        <w:t xml:space="preserve"> button to add a new step at the end of the flow.</w:t>
      </w:r>
    </w:p>
    <w:p w14:paraId="3ACB5462" w14:textId="3B9D0516" w:rsidR="001735DC" w:rsidRDefault="002B6B03" w:rsidP="001735DC">
      <w:pPr>
        <w:pStyle w:val="LabStepScreenshotLevel2"/>
      </w:pPr>
      <w:r>
        <w:drawing>
          <wp:inline distT="0" distB="0" distL="0" distR="0" wp14:anchorId="7ADD7AC1" wp14:editId="6E5EBCA6">
            <wp:extent cx="2466455" cy="1240332"/>
            <wp:effectExtent l="19050" t="19050" r="10160" b="17145"/>
            <wp:docPr id="7533" name="Picture 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08805" cy="1261629"/>
                    </a:xfrm>
                    <a:prstGeom prst="rect">
                      <a:avLst/>
                    </a:prstGeom>
                    <a:noFill/>
                    <a:ln>
                      <a:solidFill>
                        <a:schemeClr val="tx1">
                          <a:lumMod val="50000"/>
                          <a:lumOff val="50000"/>
                        </a:schemeClr>
                      </a:solidFill>
                    </a:ln>
                  </pic:spPr>
                </pic:pic>
              </a:graphicData>
            </a:graphic>
          </wp:inline>
        </w:drawing>
      </w:r>
    </w:p>
    <w:p w14:paraId="795EE9F9" w14:textId="50548323" w:rsidR="00DB1C5B" w:rsidRDefault="0073731E" w:rsidP="007F74E5">
      <w:pPr>
        <w:pStyle w:val="LabStepNumberedLevel2"/>
        <w:numPr>
          <w:ilvl w:val="1"/>
          <w:numId w:val="35"/>
        </w:numPr>
      </w:pPr>
      <w:r>
        <w:t xml:space="preserve">Type </w:t>
      </w:r>
      <w:r w:rsidRPr="0073731E">
        <w:rPr>
          <w:b/>
        </w:rPr>
        <w:t>“Excel”</w:t>
      </w:r>
      <w:r>
        <w:t xml:space="preserve"> into the action search box and then click </w:t>
      </w:r>
      <w:r w:rsidRPr="0073731E">
        <w:rPr>
          <w:b/>
        </w:rPr>
        <w:t>Excel Online (Business)</w:t>
      </w:r>
      <w:r>
        <w:t xml:space="preserve"> to further filter the available </w:t>
      </w:r>
      <w:proofErr w:type="gramStart"/>
      <w:r>
        <w:t>actions..</w:t>
      </w:r>
      <w:proofErr w:type="gramEnd"/>
    </w:p>
    <w:p w14:paraId="4E2CA69C" w14:textId="57610F21" w:rsidR="00DB1C5B" w:rsidRDefault="00DB1C5B" w:rsidP="00DB1C5B">
      <w:pPr>
        <w:pStyle w:val="LabStepScreenshotLevel2"/>
      </w:pPr>
      <w:r>
        <w:drawing>
          <wp:inline distT="0" distB="0" distL="0" distR="0" wp14:anchorId="5F0E66D6" wp14:editId="19E256D0">
            <wp:extent cx="1352550" cy="963793"/>
            <wp:effectExtent l="19050" t="19050" r="19050"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61849" cy="970419"/>
                    </a:xfrm>
                    <a:prstGeom prst="rect">
                      <a:avLst/>
                    </a:prstGeom>
                    <a:noFill/>
                    <a:ln>
                      <a:solidFill>
                        <a:schemeClr val="tx1"/>
                      </a:solidFill>
                    </a:ln>
                  </pic:spPr>
                </pic:pic>
              </a:graphicData>
            </a:graphic>
          </wp:inline>
        </w:drawing>
      </w:r>
    </w:p>
    <w:p w14:paraId="30C73FFA" w14:textId="04A3630E" w:rsidR="00DB1C5B" w:rsidRDefault="0073731E" w:rsidP="007F74E5">
      <w:pPr>
        <w:pStyle w:val="LabStepNumberedLevel2"/>
        <w:numPr>
          <w:ilvl w:val="1"/>
          <w:numId w:val="35"/>
        </w:numPr>
      </w:pPr>
      <w:r>
        <w:t xml:space="preserve">Select the </w:t>
      </w:r>
      <w:r w:rsidRPr="0073731E">
        <w:rPr>
          <w:b/>
        </w:rPr>
        <w:t>Excel Online (Business) – Add a row into a table</w:t>
      </w:r>
      <w:r>
        <w:t xml:space="preserve"> action.</w:t>
      </w:r>
    </w:p>
    <w:p w14:paraId="745C5FDA" w14:textId="0CB59DCD" w:rsidR="00DB1C5B" w:rsidRDefault="00C5057B" w:rsidP="00DB1C5B">
      <w:pPr>
        <w:pStyle w:val="LabStepScreenshotLevel2"/>
      </w:pPr>
      <w:r>
        <w:drawing>
          <wp:inline distT="0" distB="0" distL="0" distR="0" wp14:anchorId="75E4116D" wp14:editId="1DDA14C7">
            <wp:extent cx="2442754" cy="974236"/>
            <wp:effectExtent l="19050" t="19050" r="1524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60496" cy="981312"/>
                    </a:xfrm>
                    <a:prstGeom prst="rect">
                      <a:avLst/>
                    </a:prstGeom>
                    <a:noFill/>
                    <a:ln>
                      <a:solidFill>
                        <a:schemeClr val="tx1"/>
                      </a:solidFill>
                    </a:ln>
                  </pic:spPr>
                </pic:pic>
              </a:graphicData>
            </a:graphic>
          </wp:inline>
        </w:drawing>
      </w:r>
    </w:p>
    <w:p w14:paraId="0D47A88A" w14:textId="67723BF1" w:rsidR="00DB1C5B" w:rsidRDefault="0073731E" w:rsidP="007F74E5">
      <w:pPr>
        <w:pStyle w:val="LabStepNumberedLevel2"/>
        <w:numPr>
          <w:ilvl w:val="1"/>
          <w:numId w:val="35"/>
        </w:numPr>
      </w:pPr>
      <w:r>
        <w:t xml:space="preserve">You should now see a new action that requires you to configure its </w:t>
      </w:r>
      <w:r w:rsidRPr="0073731E">
        <w:rPr>
          <w:b/>
        </w:rPr>
        <w:t>Source</w:t>
      </w:r>
      <w:r>
        <w:t xml:space="preserve">, </w:t>
      </w:r>
      <w:r w:rsidRPr="0073731E">
        <w:rPr>
          <w:b/>
        </w:rPr>
        <w:t>Drive</w:t>
      </w:r>
      <w:r>
        <w:t xml:space="preserve">, </w:t>
      </w:r>
      <w:r w:rsidRPr="0073731E">
        <w:rPr>
          <w:b/>
        </w:rPr>
        <w:t>File</w:t>
      </w:r>
      <w:r>
        <w:t xml:space="preserve"> and </w:t>
      </w:r>
      <w:r w:rsidRPr="0073731E">
        <w:rPr>
          <w:b/>
        </w:rPr>
        <w:t>Table</w:t>
      </w:r>
      <w:r>
        <w:t xml:space="preserve"> properties.</w:t>
      </w:r>
    </w:p>
    <w:p w14:paraId="7202455B" w14:textId="45367F2E" w:rsidR="00C5057B" w:rsidRDefault="00C5057B" w:rsidP="00C5057B">
      <w:pPr>
        <w:pStyle w:val="LabStepScreenshotLevel2"/>
      </w:pPr>
      <w:r>
        <w:drawing>
          <wp:inline distT="0" distB="0" distL="0" distR="0" wp14:anchorId="3BF6EE51" wp14:editId="79130656">
            <wp:extent cx="2926080" cy="1109894"/>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63113" cy="1123941"/>
                    </a:xfrm>
                    <a:prstGeom prst="rect">
                      <a:avLst/>
                    </a:prstGeom>
                    <a:noFill/>
                    <a:ln>
                      <a:noFill/>
                    </a:ln>
                  </pic:spPr>
                </pic:pic>
              </a:graphicData>
            </a:graphic>
          </wp:inline>
        </w:drawing>
      </w:r>
    </w:p>
    <w:p w14:paraId="3FBA4852" w14:textId="0166B2EA" w:rsidR="00C5057B" w:rsidRDefault="009910FE" w:rsidP="007F74E5">
      <w:pPr>
        <w:pStyle w:val="LabStepNumberedLevel2"/>
        <w:numPr>
          <w:ilvl w:val="1"/>
          <w:numId w:val="35"/>
        </w:numPr>
      </w:pPr>
      <w:r>
        <w:t xml:space="preserve">Set the </w:t>
      </w:r>
      <w:r w:rsidRPr="009910FE">
        <w:rPr>
          <w:b/>
        </w:rPr>
        <w:t>Source</w:t>
      </w:r>
      <w:r>
        <w:t xml:space="preserve"> property to </w:t>
      </w:r>
      <w:r w:rsidRPr="009910FE">
        <w:rPr>
          <w:b/>
        </w:rPr>
        <w:t>OneDrive for Business</w:t>
      </w:r>
      <w:r>
        <w:t>.</w:t>
      </w:r>
    </w:p>
    <w:p w14:paraId="09FE0C2E" w14:textId="5FC517F8" w:rsidR="009910FE" w:rsidRDefault="009910FE" w:rsidP="007F74E5">
      <w:pPr>
        <w:pStyle w:val="LabStepNumberedLevel2"/>
        <w:numPr>
          <w:ilvl w:val="1"/>
          <w:numId w:val="35"/>
        </w:numPr>
      </w:pPr>
      <w:r>
        <w:t xml:space="preserve">Set the </w:t>
      </w:r>
      <w:r w:rsidRPr="009910FE">
        <w:rPr>
          <w:b/>
        </w:rPr>
        <w:t>Drive</w:t>
      </w:r>
      <w:r>
        <w:t xml:space="preserve"> property to </w:t>
      </w:r>
      <w:r w:rsidRPr="009910FE">
        <w:rPr>
          <w:b/>
        </w:rPr>
        <w:t>OneDrive</w:t>
      </w:r>
      <w:r>
        <w:t>.</w:t>
      </w:r>
    </w:p>
    <w:p w14:paraId="2735635B" w14:textId="12CC3C3B" w:rsidR="009910FE" w:rsidRDefault="009910FE" w:rsidP="007F74E5">
      <w:pPr>
        <w:pStyle w:val="LabStepNumberedLevel2"/>
        <w:numPr>
          <w:ilvl w:val="1"/>
          <w:numId w:val="35"/>
        </w:numPr>
      </w:pPr>
      <w:r>
        <w:t xml:space="preserve">Set the </w:t>
      </w:r>
      <w:r w:rsidRPr="009910FE">
        <w:rPr>
          <w:b/>
        </w:rPr>
        <w:t>File</w:t>
      </w:r>
      <w:r>
        <w:t xml:space="preserve"> property to </w:t>
      </w:r>
      <w:r w:rsidRPr="009910FE">
        <w:rPr>
          <w:b/>
        </w:rPr>
        <w:t>/Tweets.xlsx</w:t>
      </w:r>
      <w:r>
        <w:t>.</w:t>
      </w:r>
    </w:p>
    <w:p w14:paraId="402F51AA" w14:textId="7E642913" w:rsidR="009910FE" w:rsidRDefault="009910FE" w:rsidP="007F74E5">
      <w:pPr>
        <w:pStyle w:val="LabStepNumberedLevel2"/>
        <w:numPr>
          <w:ilvl w:val="1"/>
          <w:numId w:val="35"/>
        </w:numPr>
      </w:pPr>
      <w:r>
        <w:t xml:space="preserve">Set the </w:t>
      </w:r>
      <w:r w:rsidRPr="009910FE">
        <w:rPr>
          <w:b/>
        </w:rPr>
        <w:t>Table</w:t>
      </w:r>
      <w:r>
        <w:t xml:space="preserve"> property to </w:t>
      </w:r>
      <w:r w:rsidRPr="009910FE">
        <w:rPr>
          <w:b/>
        </w:rPr>
        <w:t>Tweets</w:t>
      </w:r>
      <w:r>
        <w:t>.</w:t>
      </w:r>
    </w:p>
    <w:p w14:paraId="42E89507" w14:textId="56462C98" w:rsidR="00C5057B" w:rsidRDefault="00C5057B" w:rsidP="00C5057B">
      <w:pPr>
        <w:pStyle w:val="LabStepScreenshotLevel2"/>
      </w:pPr>
      <w:r>
        <w:drawing>
          <wp:inline distT="0" distB="0" distL="0" distR="0" wp14:anchorId="7DB43ECB" wp14:editId="05154E4C">
            <wp:extent cx="2905412" cy="995103"/>
            <wp:effectExtent l="19050" t="19050" r="2857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30394" cy="1003659"/>
                    </a:xfrm>
                    <a:prstGeom prst="rect">
                      <a:avLst/>
                    </a:prstGeom>
                    <a:noFill/>
                    <a:ln>
                      <a:solidFill>
                        <a:schemeClr val="tx1"/>
                      </a:solidFill>
                    </a:ln>
                  </pic:spPr>
                </pic:pic>
              </a:graphicData>
            </a:graphic>
          </wp:inline>
        </w:drawing>
      </w:r>
    </w:p>
    <w:p w14:paraId="7DF3CB12" w14:textId="2BFB86CB" w:rsidR="009910FE" w:rsidRDefault="009910FE" w:rsidP="009910FE">
      <w:pPr>
        <w:pStyle w:val="LabExerciseCallout"/>
      </w:pPr>
      <w:r>
        <w:lastRenderedPageBreak/>
        <w:t xml:space="preserve">Once you set the </w:t>
      </w:r>
      <w:r w:rsidRPr="009910FE">
        <w:rPr>
          <w:b/>
        </w:rPr>
        <w:t>Table</w:t>
      </w:r>
      <w:r>
        <w:t xml:space="preserve"> property, you should see that action now has properties for each column in the </w:t>
      </w:r>
      <w:r w:rsidRPr="009910FE">
        <w:rPr>
          <w:b/>
        </w:rPr>
        <w:t>Tweets</w:t>
      </w:r>
      <w:r>
        <w:t xml:space="preserve"> table.</w:t>
      </w:r>
    </w:p>
    <w:p w14:paraId="2428A36B" w14:textId="01EF19C7" w:rsidR="00C5057B" w:rsidRDefault="009910FE" w:rsidP="007F74E5">
      <w:pPr>
        <w:pStyle w:val="LabStepNumberedLevel2"/>
        <w:numPr>
          <w:ilvl w:val="1"/>
          <w:numId w:val="35"/>
        </w:numPr>
      </w:pPr>
      <w:r>
        <w:t xml:space="preserve">Place your cursor in the Time input box and then add an expressions of </w:t>
      </w:r>
      <w:proofErr w:type="spellStart"/>
      <w:proofErr w:type="gramStart"/>
      <w:r w:rsidRPr="009910FE">
        <w:rPr>
          <w:b/>
        </w:rPr>
        <w:t>utcNow</w:t>
      </w:r>
      <w:proofErr w:type="spellEnd"/>
      <w:r w:rsidRPr="009910FE">
        <w:rPr>
          <w:b/>
        </w:rPr>
        <w:t>(</w:t>
      </w:r>
      <w:proofErr w:type="gramEnd"/>
      <w:r w:rsidRPr="009910FE">
        <w:rPr>
          <w:b/>
        </w:rPr>
        <w:t>)</w:t>
      </w:r>
      <w:r>
        <w:t xml:space="preserve"> as shown in the following screenshot.</w:t>
      </w:r>
    </w:p>
    <w:p w14:paraId="7E1690A2" w14:textId="6A4468F6" w:rsidR="00C5057B" w:rsidRDefault="00C5057B" w:rsidP="00C5057B">
      <w:pPr>
        <w:pStyle w:val="LabStepScreenshotLevel2"/>
      </w:pPr>
      <w:r>
        <w:drawing>
          <wp:inline distT="0" distB="0" distL="0" distR="0" wp14:anchorId="652344C3" wp14:editId="2D492EB6">
            <wp:extent cx="4544637" cy="822243"/>
            <wp:effectExtent l="19050" t="19050" r="8890" b="165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91832" cy="830782"/>
                    </a:xfrm>
                    <a:prstGeom prst="rect">
                      <a:avLst/>
                    </a:prstGeom>
                    <a:noFill/>
                    <a:ln>
                      <a:solidFill>
                        <a:schemeClr val="tx1"/>
                      </a:solidFill>
                    </a:ln>
                  </pic:spPr>
                </pic:pic>
              </a:graphicData>
            </a:graphic>
          </wp:inline>
        </w:drawing>
      </w:r>
    </w:p>
    <w:p w14:paraId="2C631D4E" w14:textId="3CF02EFE" w:rsidR="00C5057B" w:rsidRDefault="009910FE" w:rsidP="007F74E5">
      <w:pPr>
        <w:pStyle w:val="LabStepNumberedLevel2"/>
        <w:numPr>
          <w:ilvl w:val="1"/>
          <w:numId w:val="35"/>
        </w:numPr>
      </w:pPr>
      <w:r>
        <w:t>Once you have added the expression for Time property, it should match the following screenshot.</w:t>
      </w:r>
    </w:p>
    <w:p w14:paraId="1CA61A2E" w14:textId="18166114" w:rsidR="00C5057B" w:rsidRDefault="00C5057B" w:rsidP="00C5057B">
      <w:pPr>
        <w:pStyle w:val="LabStepScreenshotLevel2"/>
      </w:pPr>
      <w:r>
        <w:drawing>
          <wp:inline distT="0" distB="0" distL="0" distR="0" wp14:anchorId="4EF3EB3B" wp14:editId="4CECC2D5">
            <wp:extent cx="3896245" cy="832458"/>
            <wp:effectExtent l="19050" t="19050" r="9525" b="254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13716" cy="836191"/>
                    </a:xfrm>
                    <a:prstGeom prst="rect">
                      <a:avLst/>
                    </a:prstGeom>
                    <a:noFill/>
                    <a:ln>
                      <a:solidFill>
                        <a:schemeClr val="tx1"/>
                      </a:solidFill>
                    </a:ln>
                  </pic:spPr>
                </pic:pic>
              </a:graphicData>
            </a:graphic>
          </wp:inline>
        </w:drawing>
      </w:r>
    </w:p>
    <w:p w14:paraId="1D6884E6" w14:textId="33ADB2A9" w:rsidR="009910FE" w:rsidRDefault="009910FE" w:rsidP="009910FE">
      <w:pPr>
        <w:pStyle w:val="LabExerciseCallout"/>
      </w:pPr>
      <w:r>
        <w:t>You can set the remaining properties by placing the cursor inside the input control you want to update and then by selecting the value you want from the flow data properties view on the right-hand side.</w:t>
      </w:r>
    </w:p>
    <w:p w14:paraId="1EFAF7C1" w14:textId="3162CE75" w:rsidR="00C5057B" w:rsidRDefault="009910FE" w:rsidP="007F74E5">
      <w:pPr>
        <w:pStyle w:val="LabStepNumberedLevel2"/>
        <w:numPr>
          <w:ilvl w:val="1"/>
          <w:numId w:val="35"/>
        </w:numPr>
      </w:pPr>
      <w:r>
        <w:t xml:space="preserve">Set the </w:t>
      </w:r>
      <w:r w:rsidRPr="009910FE">
        <w:rPr>
          <w:b/>
        </w:rPr>
        <w:t>Tweeter</w:t>
      </w:r>
      <w:r>
        <w:t xml:space="preserve"> property to </w:t>
      </w:r>
      <w:r w:rsidRPr="009910FE">
        <w:rPr>
          <w:b/>
        </w:rPr>
        <w:t>Name</w:t>
      </w:r>
      <w:r>
        <w:t>.</w:t>
      </w:r>
    </w:p>
    <w:p w14:paraId="7962A1BF" w14:textId="43C901CE" w:rsidR="009910FE" w:rsidRDefault="009910FE" w:rsidP="007F74E5">
      <w:pPr>
        <w:pStyle w:val="LabStepNumberedLevel2"/>
        <w:numPr>
          <w:ilvl w:val="1"/>
          <w:numId w:val="35"/>
        </w:numPr>
      </w:pPr>
      <w:r>
        <w:t xml:space="preserve">Set the </w:t>
      </w:r>
      <w:proofErr w:type="spellStart"/>
      <w:r w:rsidRPr="009910FE">
        <w:rPr>
          <w:b/>
        </w:rPr>
        <w:t>ScreenName</w:t>
      </w:r>
      <w:proofErr w:type="spellEnd"/>
      <w:r>
        <w:t xml:space="preserve"> property to </w:t>
      </w:r>
      <w:proofErr w:type="gramStart"/>
      <w:r w:rsidRPr="009910FE">
        <w:rPr>
          <w:b/>
        </w:rPr>
        <w:t>User name</w:t>
      </w:r>
      <w:proofErr w:type="gramEnd"/>
      <w:r>
        <w:t>.</w:t>
      </w:r>
    </w:p>
    <w:p w14:paraId="28FAD20F" w14:textId="3E662FCF" w:rsidR="009910FE" w:rsidRDefault="009910FE" w:rsidP="007F74E5">
      <w:pPr>
        <w:pStyle w:val="LabStepNumberedLevel2"/>
        <w:numPr>
          <w:ilvl w:val="1"/>
          <w:numId w:val="35"/>
        </w:numPr>
      </w:pPr>
      <w:r>
        <w:t xml:space="preserve">Set the </w:t>
      </w:r>
      <w:proofErr w:type="spellStart"/>
      <w:r w:rsidRPr="009910FE">
        <w:rPr>
          <w:b/>
        </w:rPr>
        <w:t>RetweetCount</w:t>
      </w:r>
      <w:proofErr w:type="spellEnd"/>
      <w:r>
        <w:t xml:space="preserve"> property to </w:t>
      </w:r>
      <w:r w:rsidRPr="009910FE">
        <w:rPr>
          <w:b/>
        </w:rPr>
        <w:t>Retweet Count</w:t>
      </w:r>
      <w:r>
        <w:t>.</w:t>
      </w:r>
    </w:p>
    <w:p w14:paraId="09FEE03E" w14:textId="2AD118E9" w:rsidR="009910FE" w:rsidRDefault="009910FE" w:rsidP="007F74E5">
      <w:pPr>
        <w:pStyle w:val="LabStepNumberedLevel2"/>
        <w:numPr>
          <w:ilvl w:val="1"/>
          <w:numId w:val="35"/>
        </w:numPr>
      </w:pPr>
      <w:r>
        <w:t xml:space="preserve">Set the </w:t>
      </w:r>
      <w:proofErr w:type="spellStart"/>
      <w:r w:rsidRPr="009910FE">
        <w:rPr>
          <w:b/>
        </w:rPr>
        <w:t>TweetText</w:t>
      </w:r>
      <w:proofErr w:type="spellEnd"/>
      <w:r>
        <w:t xml:space="preserve"> property to </w:t>
      </w:r>
      <w:r w:rsidRPr="009910FE">
        <w:rPr>
          <w:b/>
        </w:rPr>
        <w:t>Tweet text</w:t>
      </w:r>
      <w:r>
        <w:t>.</w:t>
      </w:r>
    </w:p>
    <w:p w14:paraId="4AB92C53" w14:textId="41CC0949" w:rsidR="00C5057B" w:rsidRDefault="00C5057B" w:rsidP="00C5057B">
      <w:pPr>
        <w:pStyle w:val="LabStepScreenshotLevel2"/>
      </w:pPr>
      <w:r>
        <w:drawing>
          <wp:inline distT="0" distB="0" distL="0" distR="0" wp14:anchorId="2DEF01DE" wp14:editId="4AA00F16">
            <wp:extent cx="3272790" cy="1238733"/>
            <wp:effectExtent l="19050" t="19050" r="2286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18589" cy="1256068"/>
                    </a:xfrm>
                    <a:prstGeom prst="rect">
                      <a:avLst/>
                    </a:prstGeom>
                    <a:noFill/>
                    <a:ln>
                      <a:solidFill>
                        <a:schemeClr val="tx1">
                          <a:lumMod val="50000"/>
                          <a:lumOff val="50000"/>
                        </a:schemeClr>
                      </a:solidFill>
                    </a:ln>
                  </pic:spPr>
                </pic:pic>
              </a:graphicData>
            </a:graphic>
          </wp:inline>
        </w:drawing>
      </w:r>
    </w:p>
    <w:p w14:paraId="5D29FF01" w14:textId="7BBB567C" w:rsidR="00491BBD" w:rsidRDefault="009910FE" w:rsidP="007F74E5">
      <w:pPr>
        <w:pStyle w:val="LabStepNumberedLevel2"/>
        <w:numPr>
          <w:ilvl w:val="1"/>
          <w:numId w:val="35"/>
        </w:numPr>
      </w:pPr>
      <w:r>
        <w:t xml:space="preserve">Click the </w:t>
      </w:r>
      <w:r w:rsidRPr="002941E4">
        <w:rPr>
          <w:b/>
        </w:rPr>
        <w:t>Save</w:t>
      </w:r>
      <w:r>
        <w:t xml:space="preserve"> button at the bottom of the Flow Design</w:t>
      </w:r>
      <w:r w:rsidR="00FE2F38">
        <w:t>er</w:t>
      </w:r>
      <w:r>
        <w:t xml:space="preserve"> to save your work.</w:t>
      </w:r>
    </w:p>
    <w:p w14:paraId="264D07FF" w14:textId="2167CC44" w:rsidR="00491BBD" w:rsidRDefault="001B4E85" w:rsidP="00491BBD">
      <w:pPr>
        <w:pStyle w:val="LabStepScreenshotLevel2"/>
      </w:pPr>
      <w:r>
        <w:drawing>
          <wp:inline distT="0" distB="0" distL="0" distR="0" wp14:anchorId="7FA6296C" wp14:editId="2A1AA182">
            <wp:extent cx="4145626" cy="732220"/>
            <wp:effectExtent l="19050" t="19050" r="26670" b="10795"/>
            <wp:docPr id="7534" name="Picture 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43084" cy="749434"/>
                    </a:xfrm>
                    <a:prstGeom prst="rect">
                      <a:avLst/>
                    </a:prstGeom>
                    <a:noFill/>
                    <a:ln>
                      <a:solidFill>
                        <a:schemeClr val="tx1">
                          <a:lumMod val="65000"/>
                          <a:lumOff val="35000"/>
                        </a:schemeClr>
                      </a:solidFill>
                    </a:ln>
                  </pic:spPr>
                </pic:pic>
              </a:graphicData>
            </a:graphic>
          </wp:inline>
        </w:drawing>
      </w:r>
    </w:p>
    <w:p w14:paraId="300FF0F3" w14:textId="77777777" w:rsidR="009910FE" w:rsidRDefault="009910FE" w:rsidP="009910FE">
      <w:pPr>
        <w:pStyle w:val="LabStepNumbered"/>
        <w:numPr>
          <w:ilvl w:val="0"/>
          <w:numId w:val="35"/>
        </w:numPr>
      </w:pPr>
      <w:r>
        <w:t xml:space="preserve">Send out a new tweet with the </w:t>
      </w:r>
      <w:r w:rsidRPr="009910FE">
        <w:rPr>
          <w:b/>
        </w:rPr>
        <w:t>#PowerApps</w:t>
      </w:r>
      <w:r>
        <w:t xml:space="preserve"> hashtag.</w:t>
      </w:r>
    </w:p>
    <w:p w14:paraId="6E9B79CF" w14:textId="77777777" w:rsidR="009910FE" w:rsidRDefault="009910FE" w:rsidP="009910FE">
      <w:pPr>
        <w:pStyle w:val="LabStepNumberedLevel2"/>
        <w:numPr>
          <w:ilvl w:val="1"/>
          <w:numId w:val="35"/>
        </w:numPr>
      </w:pPr>
      <w:r>
        <w:t>Return to Twitter.com inside the browser.</w:t>
      </w:r>
    </w:p>
    <w:p w14:paraId="5D9CEABD" w14:textId="77777777" w:rsidR="009910FE" w:rsidRDefault="009910FE" w:rsidP="009910FE">
      <w:pPr>
        <w:pStyle w:val="LabStepNumberedLevel2"/>
        <w:numPr>
          <w:ilvl w:val="1"/>
          <w:numId w:val="35"/>
        </w:numPr>
      </w:pPr>
      <w:r>
        <w:t xml:space="preserve">Enter a new message containing the hashtag </w:t>
      </w:r>
      <w:r w:rsidRPr="009910FE">
        <w:rPr>
          <w:b/>
        </w:rPr>
        <w:t>#PowerApps</w:t>
      </w:r>
      <w:r>
        <w:t xml:space="preserve"> and click the </w:t>
      </w:r>
      <w:r w:rsidRPr="009910FE">
        <w:rPr>
          <w:b/>
        </w:rPr>
        <w:t>Tweet</w:t>
      </w:r>
      <w:r>
        <w:t xml:space="preserve"> button to send it.</w:t>
      </w:r>
    </w:p>
    <w:p w14:paraId="06F94D77" w14:textId="760898DC" w:rsidR="00491BBD" w:rsidRDefault="00491BBD" w:rsidP="00491BBD">
      <w:pPr>
        <w:pStyle w:val="LabStepScreenshotLevel2"/>
      </w:pPr>
      <w:r>
        <w:drawing>
          <wp:inline distT="0" distB="0" distL="0" distR="0" wp14:anchorId="3DFD5E81" wp14:editId="4D2455F7">
            <wp:extent cx="2823903" cy="760571"/>
            <wp:effectExtent l="19050" t="19050" r="14605" b="20955"/>
            <wp:docPr id="7488" name="Picture 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847491" cy="766924"/>
                    </a:xfrm>
                    <a:prstGeom prst="rect">
                      <a:avLst/>
                    </a:prstGeom>
                    <a:noFill/>
                    <a:ln>
                      <a:solidFill>
                        <a:schemeClr val="tx1"/>
                      </a:solidFill>
                    </a:ln>
                  </pic:spPr>
                </pic:pic>
              </a:graphicData>
            </a:graphic>
          </wp:inline>
        </w:drawing>
      </w:r>
    </w:p>
    <w:p w14:paraId="270434FC" w14:textId="77777777" w:rsidR="00797159" w:rsidRDefault="00797159" w:rsidP="00797159">
      <w:pPr>
        <w:pStyle w:val="LabStepNumbered"/>
        <w:numPr>
          <w:ilvl w:val="0"/>
          <w:numId w:val="35"/>
        </w:numPr>
      </w:pPr>
      <w:r>
        <w:lastRenderedPageBreak/>
        <w:t>Check your email.</w:t>
      </w:r>
    </w:p>
    <w:p w14:paraId="67717D90" w14:textId="77777777" w:rsidR="00797159" w:rsidRDefault="00797159" w:rsidP="00797159">
      <w:pPr>
        <w:pStyle w:val="LabStepNumberedLevel2"/>
        <w:numPr>
          <w:ilvl w:val="1"/>
          <w:numId w:val="35"/>
        </w:numPr>
      </w:pPr>
      <w:r>
        <w:t>Return to the Outlook inbox for your Office 365 user account.</w:t>
      </w:r>
    </w:p>
    <w:p w14:paraId="07EAEB3C" w14:textId="7CACA2AD" w:rsidR="00797159" w:rsidRDefault="00904855" w:rsidP="00797159">
      <w:pPr>
        <w:pStyle w:val="LabStepNumberedLevel2"/>
        <w:numPr>
          <w:ilvl w:val="1"/>
          <w:numId w:val="35"/>
        </w:numPr>
      </w:pPr>
      <w:r>
        <w:t>Confirm that you</w:t>
      </w:r>
      <w:r w:rsidR="00797159">
        <w:t xml:space="preserve"> received an email about the new tweet containing the </w:t>
      </w:r>
      <w:r w:rsidR="00797159" w:rsidRPr="00797159">
        <w:rPr>
          <w:b/>
        </w:rPr>
        <w:t>#PowerApps</w:t>
      </w:r>
      <w:r w:rsidR="00797159">
        <w:t xml:space="preserve"> hashtag.</w:t>
      </w:r>
    </w:p>
    <w:p w14:paraId="0C4652B3" w14:textId="1BF5C004" w:rsidR="00491BBD" w:rsidRDefault="00491BBD" w:rsidP="00491BBD">
      <w:pPr>
        <w:pStyle w:val="LabStepScreenshotLevel2"/>
      </w:pPr>
      <w:r>
        <w:drawing>
          <wp:inline distT="0" distB="0" distL="0" distR="0" wp14:anchorId="43BB9275" wp14:editId="215D7D74">
            <wp:extent cx="3008376" cy="1170432"/>
            <wp:effectExtent l="19050" t="19050" r="20955" b="10795"/>
            <wp:docPr id="7490" name="Picture 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08376" cy="1170432"/>
                    </a:xfrm>
                    <a:prstGeom prst="rect">
                      <a:avLst/>
                    </a:prstGeom>
                    <a:noFill/>
                    <a:ln>
                      <a:solidFill>
                        <a:schemeClr val="tx1">
                          <a:lumMod val="50000"/>
                          <a:lumOff val="50000"/>
                        </a:schemeClr>
                      </a:solidFill>
                    </a:ln>
                  </pic:spPr>
                </pic:pic>
              </a:graphicData>
            </a:graphic>
          </wp:inline>
        </w:drawing>
      </w:r>
    </w:p>
    <w:p w14:paraId="7B5B3AD6" w14:textId="3077E9F9" w:rsidR="00491BBD" w:rsidRDefault="00797159" w:rsidP="00797159">
      <w:pPr>
        <w:pStyle w:val="LabStepNumbered"/>
        <w:numPr>
          <w:ilvl w:val="0"/>
          <w:numId w:val="35"/>
        </w:numPr>
      </w:pPr>
      <w:r>
        <w:t xml:space="preserve">Inspect the Excel workbook named </w:t>
      </w:r>
      <w:r w:rsidRPr="00797159">
        <w:rPr>
          <w:b/>
        </w:rPr>
        <w:t>Tweets.xlsx</w:t>
      </w:r>
      <w:r>
        <w:t>.</w:t>
      </w:r>
    </w:p>
    <w:p w14:paraId="0357CBC7" w14:textId="1D5E59EC" w:rsidR="00797159" w:rsidRDefault="00797159" w:rsidP="00797159">
      <w:pPr>
        <w:pStyle w:val="LabStepNumberedLevel2"/>
        <w:numPr>
          <w:ilvl w:val="1"/>
          <w:numId w:val="35"/>
        </w:numPr>
      </w:pPr>
      <w:r>
        <w:t xml:space="preserve">Return to OneDrive for Business and click on </w:t>
      </w:r>
      <w:r w:rsidRPr="00797159">
        <w:rPr>
          <w:b/>
        </w:rPr>
        <w:t>Tweets.xlsx</w:t>
      </w:r>
      <w:r>
        <w:t xml:space="preserve"> to open it.</w:t>
      </w:r>
    </w:p>
    <w:p w14:paraId="0F6FFCA8" w14:textId="203D0A08" w:rsidR="00491BBD" w:rsidRDefault="00212775" w:rsidP="00212775">
      <w:pPr>
        <w:pStyle w:val="LabStepScreenshotLevel2"/>
      </w:pPr>
      <w:r>
        <w:drawing>
          <wp:inline distT="0" distB="0" distL="0" distR="0" wp14:anchorId="4A9EEE14" wp14:editId="340F4732">
            <wp:extent cx="3765795" cy="1543742"/>
            <wp:effectExtent l="19050" t="19050" r="25400" b="18415"/>
            <wp:docPr id="7492" name="Picture 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85477" cy="1551811"/>
                    </a:xfrm>
                    <a:prstGeom prst="rect">
                      <a:avLst/>
                    </a:prstGeom>
                    <a:noFill/>
                    <a:ln>
                      <a:solidFill>
                        <a:schemeClr val="tx1">
                          <a:lumMod val="50000"/>
                          <a:lumOff val="50000"/>
                        </a:schemeClr>
                      </a:solidFill>
                    </a:ln>
                  </pic:spPr>
                </pic:pic>
              </a:graphicData>
            </a:graphic>
          </wp:inline>
        </w:drawing>
      </w:r>
    </w:p>
    <w:p w14:paraId="43AB88E9" w14:textId="0B967742" w:rsidR="00491BBD" w:rsidRDefault="00797159" w:rsidP="007F74E5">
      <w:pPr>
        <w:pStyle w:val="LabStepNumberedLevel2"/>
        <w:numPr>
          <w:ilvl w:val="1"/>
          <w:numId w:val="35"/>
        </w:numPr>
      </w:pPr>
      <w:r>
        <w:t>Verify that the table in the workbook contains a new row for the tweet you just se</w:t>
      </w:r>
      <w:r w:rsidR="0057030A">
        <w:t>n</w:t>
      </w:r>
      <w:r>
        <w:t>t.</w:t>
      </w:r>
    </w:p>
    <w:p w14:paraId="77112BB6" w14:textId="278F419B" w:rsidR="00212775" w:rsidRDefault="00212775" w:rsidP="00212775">
      <w:pPr>
        <w:pStyle w:val="LabStepScreenshotLevel2"/>
      </w:pPr>
      <w:r>
        <w:drawing>
          <wp:inline distT="0" distB="0" distL="0" distR="0" wp14:anchorId="26B60FE0" wp14:editId="5131EAE3">
            <wp:extent cx="5772653" cy="1510491"/>
            <wp:effectExtent l="19050" t="19050" r="19050" b="13970"/>
            <wp:docPr id="7494" name="Picture 7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11463" cy="1520646"/>
                    </a:xfrm>
                    <a:prstGeom prst="rect">
                      <a:avLst/>
                    </a:prstGeom>
                    <a:noFill/>
                    <a:ln>
                      <a:solidFill>
                        <a:schemeClr val="tx1">
                          <a:lumMod val="50000"/>
                          <a:lumOff val="50000"/>
                        </a:schemeClr>
                      </a:solidFill>
                    </a:ln>
                  </pic:spPr>
                </pic:pic>
              </a:graphicData>
            </a:graphic>
          </wp:inline>
        </w:drawing>
      </w:r>
    </w:p>
    <w:p w14:paraId="20A62B6C" w14:textId="38D111F0" w:rsidR="00212775" w:rsidRDefault="00797159" w:rsidP="00797159">
      <w:pPr>
        <w:pStyle w:val="LabStepNumbered"/>
        <w:numPr>
          <w:ilvl w:val="0"/>
          <w:numId w:val="35"/>
        </w:numPr>
      </w:pPr>
      <w:r>
        <w:t>Inspect the run history for your flow.</w:t>
      </w:r>
    </w:p>
    <w:p w14:paraId="47A9E72C" w14:textId="683D46B5" w:rsidR="00797159" w:rsidRDefault="00797159" w:rsidP="00797159">
      <w:pPr>
        <w:pStyle w:val="LabStepNumberedLevel2"/>
        <w:numPr>
          <w:ilvl w:val="1"/>
          <w:numId w:val="35"/>
        </w:numPr>
      </w:pPr>
      <w:r>
        <w:t xml:space="preserve">Return to Microsoft Flow and click the </w:t>
      </w:r>
      <w:r w:rsidRPr="00797159">
        <w:rPr>
          <w:b/>
        </w:rPr>
        <w:t>My flows</w:t>
      </w:r>
      <w:r>
        <w:t xml:space="preserve"> link.</w:t>
      </w:r>
    </w:p>
    <w:p w14:paraId="11CE7B01" w14:textId="5C40683F" w:rsidR="00797159" w:rsidRDefault="00797159" w:rsidP="00797159">
      <w:pPr>
        <w:pStyle w:val="LabStepNumberedLevel2"/>
        <w:numPr>
          <w:ilvl w:val="1"/>
          <w:numId w:val="35"/>
        </w:numPr>
      </w:pPr>
      <w:r>
        <w:t xml:space="preserve">Click on your flow named </w:t>
      </w:r>
      <w:r w:rsidRPr="00797159">
        <w:rPr>
          <w:b/>
        </w:rPr>
        <w:t>Track new Tweets containing #PowerApps</w:t>
      </w:r>
      <w:r>
        <w:t>.</w:t>
      </w:r>
    </w:p>
    <w:p w14:paraId="269B7C85" w14:textId="358ACCA7" w:rsidR="00212775" w:rsidRDefault="00CD16DB" w:rsidP="00212775">
      <w:pPr>
        <w:pStyle w:val="LabStepScreenshotLevel2"/>
      </w:pPr>
      <w:r>
        <w:drawing>
          <wp:inline distT="0" distB="0" distL="0" distR="0" wp14:anchorId="139D42B8" wp14:editId="7773FEFC">
            <wp:extent cx="6095222" cy="1227859"/>
            <wp:effectExtent l="19050" t="19050" r="20320"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152944" cy="1239487"/>
                    </a:xfrm>
                    <a:prstGeom prst="rect">
                      <a:avLst/>
                    </a:prstGeom>
                    <a:noFill/>
                    <a:ln>
                      <a:solidFill>
                        <a:schemeClr val="tx1">
                          <a:lumMod val="50000"/>
                          <a:lumOff val="50000"/>
                        </a:schemeClr>
                      </a:solidFill>
                    </a:ln>
                  </pic:spPr>
                </pic:pic>
              </a:graphicData>
            </a:graphic>
          </wp:inline>
        </w:drawing>
      </w:r>
    </w:p>
    <w:p w14:paraId="41903501" w14:textId="7F2017A7" w:rsidR="00212775" w:rsidRDefault="00797159" w:rsidP="007F74E5">
      <w:pPr>
        <w:pStyle w:val="LabStepNumberedLevel2"/>
        <w:numPr>
          <w:ilvl w:val="1"/>
          <w:numId w:val="35"/>
        </w:numPr>
      </w:pPr>
      <w:r>
        <w:lastRenderedPageBreak/>
        <w:t xml:space="preserve">You should now see a list of the flow’s </w:t>
      </w:r>
      <w:r w:rsidR="00CD16DB">
        <w:rPr>
          <w:b/>
        </w:rPr>
        <w:t>Runs</w:t>
      </w:r>
      <w:r w:rsidR="00CD16DB">
        <w:t xml:space="preserve"> </w:t>
      </w:r>
      <w:proofErr w:type="gramStart"/>
      <w:r w:rsidR="00CD16DB">
        <w:t>list.</w:t>
      </w:r>
      <w:r>
        <w:t>.</w:t>
      </w:r>
      <w:proofErr w:type="gramEnd"/>
    </w:p>
    <w:p w14:paraId="5A07CCFE" w14:textId="5263D1F4" w:rsidR="00797159" w:rsidRDefault="00797159" w:rsidP="007F74E5">
      <w:pPr>
        <w:pStyle w:val="LabStepNumberedLevel2"/>
        <w:numPr>
          <w:ilvl w:val="1"/>
          <w:numId w:val="35"/>
        </w:numPr>
      </w:pPr>
      <w:r>
        <w:t xml:space="preserve">Click the top row in the </w:t>
      </w:r>
      <w:r w:rsidR="00CD16DB">
        <w:rPr>
          <w:b/>
        </w:rPr>
        <w:t>Runs</w:t>
      </w:r>
      <w:r>
        <w:t xml:space="preserve"> list.</w:t>
      </w:r>
    </w:p>
    <w:p w14:paraId="0FCDB87F" w14:textId="4BA7BE01" w:rsidR="00212775" w:rsidRDefault="00CD16DB" w:rsidP="00212775">
      <w:pPr>
        <w:pStyle w:val="LabStepScreenshotLevel2"/>
      </w:pPr>
      <w:r>
        <w:drawing>
          <wp:inline distT="0" distB="0" distL="0" distR="0" wp14:anchorId="334EDF19" wp14:editId="02680B9B">
            <wp:extent cx="6223808" cy="1410730"/>
            <wp:effectExtent l="19050" t="19050" r="24765"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240886" cy="1414601"/>
                    </a:xfrm>
                    <a:prstGeom prst="rect">
                      <a:avLst/>
                    </a:prstGeom>
                    <a:noFill/>
                    <a:ln>
                      <a:solidFill>
                        <a:schemeClr val="tx1">
                          <a:lumMod val="50000"/>
                          <a:lumOff val="50000"/>
                        </a:schemeClr>
                      </a:solidFill>
                    </a:ln>
                  </pic:spPr>
                </pic:pic>
              </a:graphicData>
            </a:graphic>
          </wp:inline>
        </w:drawing>
      </w:r>
    </w:p>
    <w:p w14:paraId="09D4973A" w14:textId="6CC723E5" w:rsidR="00212775" w:rsidRDefault="00797159" w:rsidP="00797159">
      <w:pPr>
        <w:pStyle w:val="LabExerciseCallout"/>
      </w:pPr>
      <w:r>
        <w:t>You should now see a view that looks like the Flow Designer. However, the run history view is different because it is read-only.</w:t>
      </w:r>
    </w:p>
    <w:p w14:paraId="098E39A7" w14:textId="3C3B9CF3" w:rsidR="00797159" w:rsidRDefault="00797159" w:rsidP="007F74E5">
      <w:pPr>
        <w:pStyle w:val="LabStepNumberedLevel2"/>
        <w:numPr>
          <w:ilvl w:val="1"/>
          <w:numId w:val="35"/>
        </w:numPr>
      </w:pPr>
      <w:r>
        <w:t xml:space="preserve">Click on the </w:t>
      </w:r>
      <w:r w:rsidRPr="00797159">
        <w:rPr>
          <w:b/>
        </w:rPr>
        <w:t>Add a row into a table</w:t>
      </w:r>
      <w:r>
        <w:t xml:space="preserve"> action.</w:t>
      </w:r>
    </w:p>
    <w:p w14:paraId="5A4AFAD0" w14:textId="13A2531D" w:rsidR="00212775" w:rsidRDefault="00212775" w:rsidP="00212775">
      <w:pPr>
        <w:pStyle w:val="LabStepScreenshotLevel2"/>
      </w:pPr>
      <w:r>
        <w:drawing>
          <wp:inline distT="0" distB="0" distL="0" distR="0" wp14:anchorId="078A539A" wp14:editId="5F879BD9">
            <wp:extent cx="3885953" cy="2341765"/>
            <wp:effectExtent l="19050" t="19050" r="19685" b="20955"/>
            <wp:docPr id="7497" name="Picture 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t="9510"/>
                    <a:stretch/>
                  </pic:blipFill>
                  <pic:spPr bwMode="auto">
                    <a:xfrm>
                      <a:off x="0" y="0"/>
                      <a:ext cx="3921539" cy="236321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D25759" w14:textId="204F3F00" w:rsidR="00212775" w:rsidRDefault="00797159" w:rsidP="007F74E5">
      <w:pPr>
        <w:pStyle w:val="LabStepNumberedLevel2"/>
        <w:numPr>
          <w:ilvl w:val="1"/>
          <w:numId w:val="35"/>
        </w:numPr>
      </w:pPr>
      <w:r>
        <w:t>Inspect the view for the run history for this action.</w:t>
      </w:r>
    </w:p>
    <w:p w14:paraId="55772D47" w14:textId="567502C3" w:rsidR="00212775" w:rsidRDefault="00212775" w:rsidP="00212775">
      <w:pPr>
        <w:pStyle w:val="LabStepScreenshotLevel2"/>
      </w:pPr>
      <w:r>
        <w:drawing>
          <wp:inline distT="0" distB="0" distL="0" distR="0" wp14:anchorId="4DCF2604" wp14:editId="130A6258">
            <wp:extent cx="2282391" cy="2566208"/>
            <wp:effectExtent l="19050" t="19050" r="22860" b="24765"/>
            <wp:docPr id="7498" name="Picture 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99678" cy="2585644"/>
                    </a:xfrm>
                    <a:prstGeom prst="rect">
                      <a:avLst/>
                    </a:prstGeom>
                    <a:noFill/>
                    <a:ln>
                      <a:solidFill>
                        <a:schemeClr val="tx1">
                          <a:lumMod val="50000"/>
                          <a:lumOff val="50000"/>
                        </a:schemeClr>
                      </a:solidFill>
                    </a:ln>
                  </pic:spPr>
                </pic:pic>
              </a:graphicData>
            </a:graphic>
          </wp:inline>
        </w:drawing>
      </w:r>
    </w:p>
    <w:p w14:paraId="509BD236" w14:textId="72D9A746" w:rsidR="00212775" w:rsidRDefault="00797159" w:rsidP="00797159">
      <w:pPr>
        <w:pStyle w:val="LabStepNumbered"/>
        <w:numPr>
          <w:ilvl w:val="0"/>
          <w:numId w:val="35"/>
        </w:numPr>
      </w:pPr>
      <w:r>
        <w:lastRenderedPageBreak/>
        <w:t>Inspect the analytics for your flow.</w:t>
      </w:r>
    </w:p>
    <w:p w14:paraId="22F32FD4" w14:textId="3C603ED0" w:rsidR="00797159" w:rsidRDefault="00797159" w:rsidP="00797159">
      <w:pPr>
        <w:pStyle w:val="LabStepNumberedLevel2"/>
        <w:numPr>
          <w:ilvl w:val="1"/>
          <w:numId w:val="35"/>
        </w:numPr>
      </w:pPr>
      <w:r>
        <w:t xml:space="preserve">Return to the </w:t>
      </w:r>
      <w:r w:rsidRPr="006C5D47">
        <w:rPr>
          <w:b/>
        </w:rPr>
        <w:t>My flows</w:t>
      </w:r>
      <w:r>
        <w:t xml:space="preserve"> list.</w:t>
      </w:r>
    </w:p>
    <w:p w14:paraId="53568329" w14:textId="50116AB2" w:rsidR="00797159" w:rsidRDefault="006C5D47" w:rsidP="00797159">
      <w:pPr>
        <w:pStyle w:val="LabStepNumberedLevel2"/>
        <w:numPr>
          <w:ilvl w:val="1"/>
          <w:numId w:val="35"/>
        </w:numPr>
      </w:pPr>
      <w:r>
        <w:t>Use the ellipse (</w:t>
      </w:r>
      <w:r w:rsidRPr="006C5D47">
        <w:rPr>
          <w:b/>
          <w:sz w:val="20"/>
        </w:rPr>
        <w:t>…</w:t>
      </w:r>
      <w:r>
        <w:t xml:space="preserve">) dropdown menu on the </w:t>
      </w:r>
      <w:r w:rsidR="0068483F">
        <w:t>right</w:t>
      </w:r>
      <w:r>
        <w:t xml:space="preserve"> of your flow to select the </w:t>
      </w:r>
      <w:r w:rsidR="00E00C2D">
        <w:rPr>
          <w:b/>
        </w:rPr>
        <w:t>A</w:t>
      </w:r>
      <w:r w:rsidRPr="006C5D47">
        <w:rPr>
          <w:b/>
        </w:rPr>
        <w:t>nalytics</w:t>
      </w:r>
      <w:r>
        <w:t xml:space="preserve"> menu command.</w:t>
      </w:r>
    </w:p>
    <w:p w14:paraId="0CD4D340" w14:textId="4EB60882" w:rsidR="00C4607A" w:rsidRDefault="00CD16DB" w:rsidP="00C4607A">
      <w:pPr>
        <w:pStyle w:val="LabStepScreenshotLevel2"/>
      </w:pPr>
      <w:r>
        <w:drawing>
          <wp:inline distT="0" distB="0" distL="0" distR="0" wp14:anchorId="01A46A78" wp14:editId="5BE99AA6">
            <wp:extent cx="3950835" cy="1693372"/>
            <wp:effectExtent l="19050" t="19050" r="12065"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69041" cy="1701175"/>
                    </a:xfrm>
                    <a:prstGeom prst="rect">
                      <a:avLst/>
                    </a:prstGeom>
                    <a:noFill/>
                    <a:ln>
                      <a:solidFill>
                        <a:schemeClr val="tx1">
                          <a:lumMod val="50000"/>
                          <a:lumOff val="50000"/>
                        </a:schemeClr>
                      </a:solidFill>
                    </a:ln>
                  </pic:spPr>
                </pic:pic>
              </a:graphicData>
            </a:graphic>
          </wp:inline>
        </w:drawing>
      </w:r>
    </w:p>
    <w:p w14:paraId="2ED61AE0" w14:textId="473705F5" w:rsidR="00C4607A" w:rsidRDefault="006C5D47" w:rsidP="007F74E5">
      <w:pPr>
        <w:pStyle w:val="LabStepNumberedLevel2"/>
        <w:numPr>
          <w:ilvl w:val="1"/>
          <w:numId w:val="35"/>
        </w:numPr>
      </w:pPr>
      <w:r>
        <w:t>Take a moment to see what data is available in the analytics view.</w:t>
      </w:r>
    </w:p>
    <w:p w14:paraId="24EC52EF" w14:textId="284431E4" w:rsidR="00E00C2D" w:rsidRDefault="00E00C2D" w:rsidP="00E00C2D">
      <w:pPr>
        <w:pStyle w:val="LabExerciseCallout"/>
      </w:pPr>
      <w:r>
        <w:t>Note that the Analytics view for your flow doesn't have any data behind it yet</w:t>
      </w:r>
      <w:r w:rsidR="00D00BDC">
        <w:t xml:space="preserve"> because you have just created it</w:t>
      </w:r>
      <w:r>
        <w:t xml:space="preserve"> If you let </w:t>
      </w:r>
      <w:r w:rsidR="00D00BDC">
        <w:t xml:space="preserve">this flow </w:t>
      </w:r>
      <w:r>
        <w:t>run for a few days, it will begin to look like the analytics view shown in the following screenshot.</w:t>
      </w:r>
    </w:p>
    <w:p w14:paraId="569FF396" w14:textId="2FA44D25" w:rsidR="00C4607A" w:rsidRDefault="00E00C2D" w:rsidP="00C4607A">
      <w:pPr>
        <w:pStyle w:val="LabStepScreenshotLevel2"/>
      </w:pPr>
      <w:r>
        <w:drawing>
          <wp:inline distT="0" distB="0" distL="0" distR="0" wp14:anchorId="5EBA2ED9" wp14:editId="2188DEEE">
            <wp:extent cx="2880539" cy="1832610"/>
            <wp:effectExtent l="19050" t="19050" r="1524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918221" cy="1856584"/>
                    </a:xfrm>
                    <a:prstGeom prst="rect">
                      <a:avLst/>
                    </a:prstGeom>
                    <a:noFill/>
                    <a:ln>
                      <a:solidFill>
                        <a:schemeClr val="tx1">
                          <a:lumMod val="50000"/>
                          <a:lumOff val="50000"/>
                        </a:schemeClr>
                      </a:solidFill>
                    </a:ln>
                  </pic:spPr>
                </pic:pic>
              </a:graphicData>
            </a:graphic>
          </wp:inline>
        </w:drawing>
      </w:r>
    </w:p>
    <w:p w14:paraId="152CBC8E" w14:textId="088D8AD4" w:rsidR="00C4607A" w:rsidRDefault="00D00BDC" w:rsidP="006C5D47">
      <w:pPr>
        <w:pStyle w:val="LabExerciseCallout"/>
      </w:pPr>
      <w:r>
        <w:t xml:space="preserve">As you can see, </w:t>
      </w:r>
      <w:r w:rsidR="006C5D47">
        <w:t xml:space="preserve">analytics view </w:t>
      </w:r>
      <w:r>
        <w:t xml:space="preserve">is </w:t>
      </w:r>
      <w:r w:rsidR="006C5D47">
        <w:t xml:space="preserve">more valuable </w:t>
      </w:r>
      <w:r>
        <w:t xml:space="preserve">when </w:t>
      </w:r>
      <w:r w:rsidR="006C5D47">
        <w:t xml:space="preserve">a flow </w:t>
      </w:r>
      <w:r>
        <w:t xml:space="preserve">has analytics data from continually running </w:t>
      </w:r>
      <w:r w:rsidR="006C5D47">
        <w:t xml:space="preserve">in production </w:t>
      </w:r>
      <w:r>
        <w:t>environment</w:t>
      </w:r>
      <w:r w:rsidR="006C5D47">
        <w:t>.</w:t>
      </w:r>
    </w:p>
    <w:p w14:paraId="5AF9DA28" w14:textId="1C154974" w:rsidR="002A6FB7" w:rsidRDefault="002A6FB7" w:rsidP="002A6FB7">
      <w:pPr>
        <w:pStyle w:val="Heading3"/>
      </w:pPr>
      <w:r>
        <w:t xml:space="preserve">Exercise </w:t>
      </w:r>
      <w:r w:rsidR="004154E8">
        <w:t>4</w:t>
      </w:r>
      <w:r>
        <w:t>: Create a Flow to Generate a Word Document from a SharePoint List Item</w:t>
      </w:r>
    </w:p>
    <w:p w14:paraId="3E33190F" w14:textId="77777777" w:rsidR="002A6FB7" w:rsidRDefault="002A6FB7" w:rsidP="002A6FB7">
      <w:pPr>
        <w:pStyle w:val="LabExerciseLeadIn"/>
      </w:pPr>
      <w:r>
        <w:t xml:space="preserve">In this exercise, you will create a new flow that is triggered by selecting a customer item from the SharePoint </w:t>
      </w:r>
      <w:r w:rsidRPr="00F4365A">
        <w:rPr>
          <w:b/>
        </w:rPr>
        <w:t>Customers</w:t>
      </w:r>
      <w:r>
        <w:t xml:space="preserve"> list. You will build the flow to generate a new Word document and populate its content from data in the SharePoint list item that triggered the flow.</w:t>
      </w:r>
    </w:p>
    <w:p w14:paraId="495516D6" w14:textId="77777777" w:rsidR="002A6FB7" w:rsidRDefault="002A6FB7" w:rsidP="002F267B">
      <w:pPr>
        <w:pStyle w:val="LabStepNumbered"/>
        <w:numPr>
          <w:ilvl w:val="0"/>
          <w:numId w:val="41"/>
        </w:numPr>
      </w:pPr>
      <w:r>
        <w:t>Create a SharePoint document library to store letters that are generated by the flow you will create in this exercise.</w:t>
      </w:r>
    </w:p>
    <w:p w14:paraId="6059E708" w14:textId="77777777" w:rsidR="002A6FB7" w:rsidRDefault="002A6FB7" w:rsidP="002A6FB7">
      <w:pPr>
        <w:pStyle w:val="LabStepNumberedLevel2"/>
      </w:pPr>
      <w:r>
        <w:t>Navigate to your SharePoint site.</w:t>
      </w:r>
    </w:p>
    <w:p w14:paraId="74010F32" w14:textId="77777777" w:rsidR="002A6FB7" w:rsidRDefault="002A6FB7" w:rsidP="002A6FB7">
      <w:pPr>
        <w:pStyle w:val="LabStepNumberedLevel2"/>
      </w:pPr>
      <w:r>
        <w:t xml:space="preserve">Click the </w:t>
      </w:r>
      <w:r w:rsidRPr="00637460">
        <w:rPr>
          <w:b/>
        </w:rPr>
        <w:t>Add an app</w:t>
      </w:r>
      <w:r>
        <w:t xml:space="preserve"> menu command from the </w:t>
      </w:r>
      <w:r w:rsidRPr="00637460">
        <w:rPr>
          <w:b/>
        </w:rPr>
        <w:t>Site Actions</w:t>
      </w:r>
      <w:r>
        <w:t xml:space="preserve"> menu.</w:t>
      </w:r>
    </w:p>
    <w:p w14:paraId="67B0E394" w14:textId="77777777" w:rsidR="002A6FB7" w:rsidRDefault="002A6FB7" w:rsidP="002A6FB7">
      <w:pPr>
        <w:pStyle w:val="LabStepScreenshotLevel2"/>
      </w:pPr>
      <w:r>
        <w:drawing>
          <wp:inline distT="0" distB="0" distL="0" distR="0" wp14:anchorId="29350F83" wp14:editId="1005A5DE">
            <wp:extent cx="1543743" cy="1152595"/>
            <wp:effectExtent l="19050" t="19050" r="18415" b="2857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b="9410"/>
                    <a:stretch/>
                  </pic:blipFill>
                  <pic:spPr bwMode="auto">
                    <a:xfrm>
                      <a:off x="0" y="0"/>
                      <a:ext cx="1563449" cy="116730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78CB2" w14:textId="77777777" w:rsidR="002A6FB7" w:rsidRDefault="002A6FB7" w:rsidP="002A6FB7">
      <w:pPr>
        <w:pStyle w:val="LabStepNumberedLevel2"/>
      </w:pPr>
      <w:r>
        <w:lastRenderedPageBreak/>
        <w:t xml:space="preserve">Select a list type of </w:t>
      </w:r>
      <w:r w:rsidRPr="00637460">
        <w:rPr>
          <w:b/>
        </w:rPr>
        <w:t>Document Library</w:t>
      </w:r>
      <w:r>
        <w:t>.</w:t>
      </w:r>
    </w:p>
    <w:p w14:paraId="0A7D39AC" w14:textId="77777777" w:rsidR="002A6FB7" w:rsidRDefault="002A6FB7" w:rsidP="002A6FB7">
      <w:pPr>
        <w:pStyle w:val="LabStepScreenshotLevel2"/>
      </w:pPr>
      <w:r>
        <w:drawing>
          <wp:inline distT="0" distB="0" distL="0" distR="0" wp14:anchorId="7D07FBBD" wp14:editId="7F1F8F12">
            <wp:extent cx="2177517" cy="1031827"/>
            <wp:effectExtent l="19050" t="19050" r="13335" b="165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222048" cy="1052928"/>
                    </a:xfrm>
                    <a:prstGeom prst="rect">
                      <a:avLst/>
                    </a:prstGeom>
                    <a:noFill/>
                    <a:ln>
                      <a:solidFill>
                        <a:schemeClr val="tx1">
                          <a:lumMod val="50000"/>
                          <a:lumOff val="50000"/>
                        </a:schemeClr>
                      </a:solidFill>
                    </a:ln>
                  </pic:spPr>
                </pic:pic>
              </a:graphicData>
            </a:graphic>
          </wp:inline>
        </w:drawing>
      </w:r>
    </w:p>
    <w:p w14:paraId="011A2706" w14:textId="77777777" w:rsidR="002A6FB7" w:rsidRDefault="002A6FB7" w:rsidP="002A6FB7">
      <w:pPr>
        <w:pStyle w:val="LabStepNumberedLevel2"/>
      </w:pPr>
      <w:r>
        <w:t xml:space="preserve">Enter a </w:t>
      </w:r>
      <w:r w:rsidRPr="00637460">
        <w:rPr>
          <w:b/>
        </w:rPr>
        <w:t>Name</w:t>
      </w:r>
      <w:r>
        <w:t xml:space="preserve"> of </w:t>
      </w:r>
      <w:r w:rsidRPr="00637460">
        <w:rPr>
          <w:b/>
        </w:rPr>
        <w:t>Letters</w:t>
      </w:r>
      <w:r>
        <w:t xml:space="preserve"> for the document library and click </w:t>
      </w:r>
      <w:r w:rsidRPr="00637460">
        <w:rPr>
          <w:b/>
        </w:rPr>
        <w:t>Create</w:t>
      </w:r>
      <w:r>
        <w:t>.</w:t>
      </w:r>
    </w:p>
    <w:p w14:paraId="6357B2BF" w14:textId="77777777" w:rsidR="002A6FB7" w:rsidRDefault="002A6FB7" w:rsidP="002A6FB7">
      <w:pPr>
        <w:pStyle w:val="LabStepScreenshotLevel2"/>
      </w:pPr>
      <w:r>
        <w:drawing>
          <wp:inline distT="0" distB="0" distL="0" distR="0" wp14:anchorId="71657C38" wp14:editId="540C3C97">
            <wp:extent cx="3178278" cy="963589"/>
            <wp:effectExtent l="19050" t="19050" r="22225" b="2730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97429" cy="999713"/>
                    </a:xfrm>
                    <a:prstGeom prst="rect">
                      <a:avLst/>
                    </a:prstGeom>
                    <a:noFill/>
                    <a:ln>
                      <a:solidFill>
                        <a:schemeClr val="tx1">
                          <a:lumMod val="50000"/>
                          <a:lumOff val="50000"/>
                        </a:schemeClr>
                      </a:solidFill>
                    </a:ln>
                  </pic:spPr>
                </pic:pic>
              </a:graphicData>
            </a:graphic>
          </wp:inline>
        </w:drawing>
      </w:r>
    </w:p>
    <w:p w14:paraId="3671319D" w14:textId="77777777" w:rsidR="002A6FB7" w:rsidRDefault="002A6FB7" w:rsidP="002A6FB7">
      <w:pPr>
        <w:pStyle w:val="LabStepNumbered"/>
      </w:pPr>
      <w:r>
        <w:t xml:space="preserve">Create a folder inside the </w:t>
      </w:r>
      <w:r w:rsidRPr="002E3928">
        <w:rPr>
          <w:b/>
        </w:rPr>
        <w:t>Letters</w:t>
      </w:r>
      <w:r>
        <w:t xml:space="preserve"> document library to store a letter template.</w:t>
      </w:r>
    </w:p>
    <w:p w14:paraId="2F892C60" w14:textId="77777777" w:rsidR="002A6FB7" w:rsidRDefault="002A6FB7" w:rsidP="002A6FB7">
      <w:pPr>
        <w:pStyle w:val="LabStepNumberedLevel2"/>
      </w:pPr>
      <w:r>
        <w:t xml:space="preserve">Once the </w:t>
      </w:r>
      <w:r w:rsidRPr="00637460">
        <w:rPr>
          <w:b/>
        </w:rPr>
        <w:t>Letters</w:t>
      </w:r>
      <w:r>
        <w:t xml:space="preserve"> document library has been created, navigate to its default view.</w:t>
      </w:r>
    </w:p>
    <w:p w14:paraId="3C783EA2" w14:textId="77777777" w:rsidR="002A6FB7" w:rsidRDefault="002A6FB7" w:rsidP="002A6FB7">
      <w:pPr>
        <w:pStyle w:val="LabStepScreenshotLevel2"/>
      </w:pPr>
      <w:r>
        <w:drawing>
          <wp:inline distT="0" distB="0" distL="0" distR="0" wp14:anchorId="1367912B" wp14:editId="26B88B7B">
            <wp:extent cx="4851825" cy="854407"/>
            <wp:effectExtent l="19050" t="19050" r="25400" b="222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940178" cy="869966"/>
                    </a:xfrm>
                    <a:prstGeom prst="rect">
                      <a:avLst/>
                    </a:prstGeom>
                    <a:noFill/>
                    <a:ln>
                      <a:solidFill>
                        <a:schemeClr val="tx1">
                          <a:lumMod val="50000"/>
                          <a:lumOff val="50000"/>
                        </a:schemeClr>
                      </a:solidFill>
                    </a:ln>
                  </pic:spPr>
                </pic:pic>
              </a:graphicData>
            </a:graphic>
          </wp:inline>
        </w:drawing>
      </w:r>
    </w:p>
    <w:p w14:paraId="6C07ABEF" w14:textId="77777777" w:rsidR="002A6FB7" w:rsidRDefault="002A6FB7" w:rsidP="002A6FB7">
      <w:pPr>
        <w:pStyle w:val="LabStepNumberedLevel2"/>
      </w:pPr>
      <w:r>
        <w:t xml:space="preserve">Click the </w:t>
      </w:r>
      <w:r w:rsidRPr="00637460">
        <w:rPr>
          <w:b/>
        </w:rPr>
        <w:t>New &gt; Folder</w:t>
      </w:r>
      <w:r>
        <w:t xml:space="preserve"> command to create new folder.</w:t>
      </w:r>
    </w:p>
    <w:p w14:paraId="7D5BDCEB" w14:textId="77777777" w:rsidR="002A6FB7" w:rsidRDefault="002A6FB7" w:rsidP="002A6FB7">
      <w:pPr>
        <w:pStyle w:val="LabStepScreenshotLevel2"/>
      </w:pPr>
      <w:r>
        <w:drawing>
          <wp:inline distT="0" distB="0" distL="0" distR="0" wp14:anchorId="2DF44BCF" wp14:editId="7041AE9D">
            <wp:extent cx="4479831" cy="704281"/>
            <wp:effectExtent l="19050" t="19050" r="16510" b="196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664873" cy="733372"/>
                    </a:xfrm>
                    <a:prstGeom prst="rect">
                      <a:avLst/>
                    </a:prstGeom>
                    <a:noFill/>
                    <a:ln>
                      <a:solidFill>
                        <a:schemeClr val="tx1">
                          <a:lumMod val="50000"/>
                          <a:lumOff val="50000"/>
                        </a:schemeClr>
                      </a:solidFill>
                    </a:ln>
                  </pic:spPr>
                </pic:pic>
              </a:graphicData>
            </a:graphic>
          </wp:inline>
        </w:drawing>
      </w:r>
    </w:p>
    <w:p w14:paraId="48370F31" w14:textId="77777777" w:rsidR="002A6FB7" w:rsidRDefault="002A6FB7" w:rsidP="002A6FB7">
      <w:pPr>
        <w:pStyle w:val="LabStepNumberedLevel2"/>
      </w:pPr>
      <w:r>
        <w:t xml:space="preserve">Give the new folder a name of </w:t>
      </w:r>
      <w:r w:rsidRPr="00C37046">
        <w:rPr>
          <w:b/>
        </w:rPr>
        <w:t>Templates</w:t>
      </w:r>
      <w:r>
        <w:t xml:space="preserve"> and click </w:t>
      </w:r>
      <w:r w:rsidRPr="00845A47">
        <w:rPr>
          <w:b/>
        </w:rPr>
        <w:t>Create</w:t>
      </w:r>
      <w:r>
        <w:t xml:space="preserve"> to create the new document library.</w:t>
      </w:r>
    </w:p>
    <w:p w14:paraId="034EB354" w14:textId="77777777" w:rsidR="002A6FB7" w:rsidRDefault="002A6FB7" w:rsidP="002A6FB7">
      <w:pPr>
        <w:pStyle w:val="LabStepScreenshotLevel2"/>
      </w:pPr>
      <w:r>
        <w:drawing>
          <wp:inline distT="0" distB="0" distL="0" distR="0" wp14:anchorId="623D97B1" wp14:editId="6FF1470D">
            <wp:extent cx="1570383" cy="867843"/>
            <wp:effectExtent l="19050" t="19050" r="10795" b="279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96317" cy="882175"/>
                    </a:xfrm>
                    <a:prstGeom prst="rect">
                      <a:avLst/>
                    </a:prstGeom>
                    <a:noFill/>
                    <a:ln>
                      <a:solidFill>
                        <a:schemeClr val="tx1">
                          <a:lumMod val="50000"/>
                          <a:lumOff val="50000"/>
                        </a:schemeClr>
                      </a:solidFill>
                    </a:ln>
                  </pic:spPr>
                </pic:pic>
              </a:graphicData>
            </a:graphic>
          </wp:inline>
        </w:drawing>
      </w:r>
    </w:p>
    <w:p w14:paraId="7D425FE6" w14:textId="77777777" w:rsidR="002A6FB7" w:rsidRDefault="002A6FB7" w:rsidP="002A6FB7">
      <w:pPr>
        <w:pStyle w:val="LabStepNumberedLevel2"/>
      </w:pPr>
      <w:r>
        <w:t xml:space="preserve">Once the </w:t>
      </w:r>
      <w:r w:rsidRPr="00C37046">
        <w:rPr>
          <w:b/>
        </w:rPr>
        <w:t>Templates</w:t>
      </w:r>
      <w:r>
        <w:t xml:space="preserve"> folder has been created, click on the </w:t>
      </w:r>
      <w:r w:rsidRPr="00C37046">
        <w:rPr>
          <w:b/>
        </w:rPr>
        <w:t>Templates</w:t>
      </w:r>
      <w:r>
        <w:t xml:space="preserve"> link to navigate inside the folder.</w:t>
      </w:r>
    </w:p>
    <w:p w14:paraId="7665F835" w14:textId="77777777" w:rsidR="002A6FB7" w:rsidRDefault="002A6FB7" w:rsidP="002A6FB7">
      <w:pPr>
        <w:pStyle w:val="LabStepScreenshotLevel2"/>
      </w:pPr>
      <w:r>
        <w:drawing>
          <wp:inline distT="0" distB="0" distL="0" distR="0" wp14:anchorId="163FB131" wp14:editId="494EC23D">
            <wp:extent cx="5114250" cy="895350"/>
            <wp:effectExtent l="19050" t="19050" r="10795" b="190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89765" cy="908570"/>
                    </a:xfrm>
                    <a:prstGeom prst="rect">
                      <a:avLst/>
                    </a:prstGeom>
                    <a:noFill/>
                    <a:ln>
                      <a:solidFill>
                        <a:schemeClr val="tx1">
                          <a:lumMod val="50000"/>
                          <a:lumOff val="50000"/>
                        </a:schemeClr>
                      </a:solidFill>
                    </a:ln>
                  </pic:spPr>
                </pic:pic>
              </a:graphicData>
            </a:graphic>
          </wp:inline>
        </w:drawing>
      </w:r>
    </w:p>
    <w:p w14:paraId="40F0118C" w14:textId="77777777" w:rsidR="002A6FB7" w:rsidRDefault="002A6FB7" w:rsidP="002A6FB7">
      <w:pPr>
        <w:pStyle w:val="LabStepNumberedLevel2"/>
      </w:pPr>
      <w:r>
        <w:lastRenderedPageBreak/>
        <w:t xml:space="preserve">Once you have navigated inside the </w:t>
      </w:r>
      <w:r w:rsidRPr="006F5D3B">
        <w:rPr>
          <w:b/>
        </w:rPr>
        <w:t>Templates</w:t>
      </w:r>
      <w:r>
        <w:t xml:space="preserve"> folder, click the </w:t>
      </w:r>
      <w:r w:rsidRPr="006F5D3B">
        <w:rPr>
          <w:b/>
        </w:rPr>
        <w:t>Upload</w:t>
      </w:r>
      <w:r>
        <w:t xml:space="preserve"> button to upload a Word template file into that folder.</w:t>
      </w:r>
    </w:p>
    <w:p w14:paraId="54DE1148" w14:textId="77777777" w:rsidR="002A6FB7" w:rsidRDefault="002A6FB7" w:rsidP="002A6FB7">
      <w:pPr>
        <w:pStyle w:val="LabStepScreenshotLevel2"/>
      </w:pPr>
      <w:r>
        <w:drawing>
          <wp:inline distT="0" distB="0" distL="0" distR="0" wp14:anchorId="772C3369" wp14:editId="2465987B">
            <wp:extent cx="4788884" cy="1031827"/>
            <wp:effectExtent l="19050" t="19050" r="12065" b="165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855671" cy="1046217"/>
                    </a:xfrm>
                    <a:prstGeom prst="rect">
                      <a:avLst/>
                    </a:prstGeom>
                    <a:noFill/>
                    <a:ln>
                      <a:solidFill>
                        <a:schemeClr val="tx1">
                          <a:lumMod val="50000"/>
                          <a:lumOff val="50000"/>
                        </a:schemeClr>
                      </a:solidFill>
                    </a:ln>
                  </pic:spPr>
                </pic:pic>
              </a:graphicData>
            </a:graphic>
          </wp:inline>
        </w:drawing>
      </w:r>
    </w:p>
    <w:p w14:paraId="6649E6CC" w14:textId="77777777" w:rsidR="002A6FB7" w:rsidRDefault="002A6FB7" w:rsidP="002A6FB7">
      <w:pPr>
        <w:pStyle w:val="LabStepNumberedLevel2"/>
      </w:pPr>
      <w:r>
        <w:t xml:space="preserve">Upload the file named </w:t>
      </w:r>
      <w:r w:rsidRPr="006F5D3B">
        <w:rPr>
          <w:b/>
        </w:rPr>
        <w:t>CustomerLetterTemplate.docx</w:t>
      </w:r>
      <w:r>
        <w:t xml:space="preserve"> which </w:t>
      </w:r>
      <w:proofErr w:type="gramStart"/>
      <w:r>
        <w:t>is located in</w:t>
      </w:r>
      <w:proofErr w:type="gramEnd"/>
      <w:r>
        <w:t xml:space="preserve"> the </w:t>
      </w:r>
      <w:r w:rsidRPr="006F5D3B">
        <w:rPr>
          <w:b/>
        </w:rPr>
        <w:t>Student</w:t>
      </w:r>
      <w:r>
        <w:t xml:space="preserve"> folder at the following path.</w:t>
      </w:r>
    </w:p>
    <w:p w14:paraId="3C2812AD" w14:textId="54045892" w:rsidR="002A6FB7" w:rsidRDefault="002A6FB7" w:rsidP="002A6FB7">
      <w:pPr>
        <w:pStyle w:val="LabStepCodeBlockLevel2"/>
      </w:pPr>
      <w:r>
        <w:t>C:\Student\</w:t>
      </w:r>
      <w:r w:rsidRPr="007A3FA0">
        <w:t>Modules\</w:t>
      </w:r>
      <w:r w:rsidR="004154E8">
        <w:t>04_DesigningFlows</w:t>
      </w:r>
      <w:r w:rsidRPr="007A3FA0">
        <w:t>\Lab</w:t>
      </w:r>
      <w:r>
        <w:t>\</w:t>
      </w:r>
      <w:r w:rsidRPr="007A3FA0">
        <w:t>CustomerLetterTemplate.docx</w:t>
      </w:r>
    </w:p>
    <w:p w14:paraId="68614645" w14:textId="77777777" w:rsidR="002A6FB7" w:rsidRDefault="002A6FB7" w:rsidP="002A6FB7">
      <w:pPr>
        <w:pStyle w:val="LabStepNumberedLevel2"/>
      </w:pPr>
      <w:r>
        <w:t xml:space="preserve">Verify that </w:t>
      </w:r>
      <w:r w:rsidRPr="006F5D3B">
        <w:rPr>
          <w:b/>
        </w:rPr>
        <w:t>CustomerLetterTemplate.docx</w:t>
      </w:r>
      <w:r>
        <w:t xml:space="preserve"> has been uploaded to the </w:t>
      </w:r>
      <w:r w:rsidRPr="006F5D3B">
        <w:rPr>
          <w:b/>
        </w:rPr>
        <w:t>Templates</w:t>
      </w:r>
      <w:r>
        <w:t xml:space="preserve"> folder.</w:t>
      </w:r>
    </w:p>
    <w:p w14:paraId="76D1B395" w14:textId="77777777" w:rsidR="002A6FB7" w:rsidRDefault="002A6FB7" w:rsidP="002A6FB7">
      <w:pPr>
        <w:pStyle w:val="LabStepScreenshotLevel2"/>
      </w:pPr>
      <w:r>
        <w:drawing>
          <wp:inline distT="0" distB="0" distL="0" distR="0" wp14:anchorId="786603BB" wp14:editId="3CB81A64">
            <wp:extent cx="4550293" cy="963589"/>
            <wp:effectExtent l="19050" t="19050" r="22225" b="2730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618186" cy="977966"/>
                    </a:xfrm>
                    <a:prstGeom prst="rect">
                      <a:avLst/>
                    </a:prstGeom>
                    <a:noFill/>
                    <a:ln>
                      <a:solidFill>
                        <a:schemeClr val="tx1">
                          <a:lumMod val="50000"/>
                          <a:lumOff val="50000"/>
                        </a:schemeClr>
                      </a:solidFill>
                    </a:ln>
                  </pic:spPr>
                </pic:pic>
              </a:graphicData>
            </a:graphic>
          </wp:inline>
        </w:drawing>
      </w:r>
    </w:p>
    <w:p w14:paraId="65E35842" w14:textId="77777777" w:rsidR="002A6FB7" w:rsidRDefault="002A6FB7" w:rsidP="002A6FB7">
      <w:pPr>
        <w:pStyle w:val="LabStepNumbered"/>
      </w:pPr>
      <w:r>
        <w:t xml:space="preserve">Create a new flow on the SharePoint </w:t>
      </w:r>
      <w:r w:rsidRPr="002E3928">
        <w:rPr>
          <w:b/>
        </w:rPr>
        <w:t>Customers</w:t>
      </w:r>
      <w:r>
        <w:t xml:space="preserve"> list using the </w:t>
      </w:r>
      <w:proofErr w:type="gramStart"/>
      <w:r w:rsidRPr="00C37046">
        <w:rPr>
          <w:b/>
        </w:rPr>
        <w:t>For</w:t>
      </w:r>
      <w:proofErr w:type="gramEnd"/>
      <w:r w:rsidRPr="00C37046">
        <w:rPr>
          <w:b/>
        </w:rPr>
        <w:t xml:space="preserve"> a selected item</w:t>
      </w:r>
      <w:r>
        <w:t xml:space="preserve"> trigger.</w:t>
      </w:r>
    </w:p>
    <w:p w14:paraId="5DBDC300" w14:textId="77777777" w:rsidR="002A6FB7" w:rsidRDefault="002A6FB7" w:rsidP="002A6FB7">
      <w:pPr>
        <w:pStyle w:val="LabStepNumberedLevel2"/>
      </w:pPr>
      <w:r>
        <w:t xml:space="preserve">Navigate to the </w:t>
      </w:r>
      <w:r w:rsidRPr="006F5D3B">
        <w:rPr>
          <w:b/>
        </w:rPr>
        <w:t>Customers</w:t>
      </w:r>
      <w:r>
        <w:t xml:space="preserve"> list in your SharePoint site.</w:t>
      </w:r>
    </w:p>
    <w:p w14:paraId="53EECDD6" w14:textId="77777777" w:rsidR="002A6FB7" w:rsidRDefault="002A6FB7" w:rsidP="002A6FB7">
      <w:pPr>
        <w:pStyle w:val="LabStepNumberedLevel2"/>
      </w:pPr>
      <w:r>
        <w:t xml:space="preserve">Drop down the </w:t>
      </w:r>
      <w:r w:rsidRPr="006F5D3B">
        <w:rPr>
          <w:b/>
        </w:rPr>
        <w:t>Flow</w:t>
      </w:r>
      <w:r>
        <w:t xml:space="preserve"> menu in the ribbon and select the </w:t>
      </w:r>
      <w:r w:rsidRPr="006F5D3B">
        <w:rPr>
          <w:b/>
        </w:rPr>
        <w:t>Create a flow</w:t>
      </w:r>
      <w:r>
        <w:t xml:space="preserve"> command.</w:t>
      </w:r>
    </w:p>
    <w:p w14:paraId="0B5B67BB" w14:textId="77777777" w:rsidR="002A6FB7" w:rsidRDefault="002A6FB7" w:rsidP="002A6FB7">
      <w:pPr>
        <w:pStyle w:val="LabStepScreenshotLevel2"/>
      </w:pPr>
      <w:r>
        <w:drawing>
          <wp:inline distT="0" distB="0" distL="0" distR="0" wp14:anchorId="256616E1" wp14:editId="5B0BDBC4">
            <wp:extent cx="5391854" cy="1072771"/>
            <wp:effectExtent l="19050" t="19050" r="18415" b="133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53914" cy="1105015"/>
                    </a:xfrm>
                    <a:prstGeom prst="rect">
                      <a:avLst/>
                    </a:prstGeom>
                    <a:noFill/>
                    <a:ln>
                      <a:solidFill>
                        <a:schemeClr val="tx1">
                          <a:lumMod val="50000"/>
                          <a:lumOff val="50000"/>
                        </a:schemeClr>
                      </a:solidFill>
                    </a:ln>
                  </pic:spPr>
                </pic:pic>
              </a:graphicData>
            </a:graphic>
          </wp:inline>
        </w:drawing>
      </w:r>
    </w:p>
    <w:p w14:paraId="4CA7345E" w14:textId="77777777" w:rsidR="002A6FB7" w:rsidRDefault="002A6FB7" w:rsidP="002A6FB7">
      <w:pPr>
        <w:pStyle w:val="LabStepNumberedLevel2"/>
      </w:pPr>
      <w:r>
        <w:t xml:space="preserve">When you see the </w:t>
      </w:r>
      <w:r w:rsidRPr="006F5D3B">
        <w:rPr>
          <w:b/>
        </w:rPr>
        <w:t>Create a flow</w:t>
      </w:r>
      <w:r>
        <w:t xml:space="preserve"> pane on the right, click the </w:t>
      </w:r>
      <w:r w:rsidRPr="006F5D3B">
        <w:rPr>
          <w:b/>
        </w:rPr>
        <w:t>Show more</w:t>
      </w:r>
      <w:r>
        <w:t xml:space="preserve"> link at the bottom.</w:t>
      </w:r>
    </w:p>
    <w:p w14:paraId="4590E645" w14:textId="77777777" w:rsidR="002A6FB7" w:rsidRDefault="002A6FB7" w:rsidP="002A6FB7">
      <w:pPr>
        <w:pStyle w:val="LabStepScreenshotLevel2"/>
      </w:pPr>
      <w:r>
        <w:drawing>
          <wp:inline distT="0" distB="0" distL="0" distR="0" wp14:anchorId="045BB31B" wp14:editId="42F91525">
            <wp:extent cx="1564090" cy="2430220"/>
            <wp:effectExtent l="19050" t="19050" r="17145" b="2730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574734" cy="2446758"/>
                    </a:xfrm>
                    <a:prstGeom prst="rect">
                      <a:avLst/>
                    </a:prstGeom>
                    <a:noFill/>
                    <a:ln>
                      <a:solidFill>
                        <a:schemeClr val="tx1">
                          <a:lumMod val="50000"/>
                          <a:lumOff val="50000"/>
                        </a:schemeClr>
                      </a:solidFill>
                    </a:ln>
                  </pic:spPr>
                </pic:pic>
              </a:graphicData>
            </a:graphic>
          </wp:inline>
        </w:drawing>
      </w:r>
    </w:p>
    <w:p w14:paraId="62DEC306" w14:textId="77777777" w:rsidR="002A6FB7" w:rsidRDefault="002A6FB7" w:rsidP="002A6FB7">
      <w:pPr>
        <w:pStyle w:val="LabStepNumberedLevel2"/>
      </w:pPr>
      <w:r>
        <w:lastRenderedPageBreak/>
        <w:t xml:space="preserve">Scroll to the bottom of the templates list and select the template named </w:t>
      </w:r>
      <w:r w:rsidRPr="006F5D3B">
        <w:rPr>
          <w:b/>
        </w:rPr>
        <w:t>Complete a custom action for the selected item</w:t>
      </w:r>
      <w:r>
        <w:t>.</w:t>
      </w:r>
    </w:p>
    <w:p w14:paraId="16ECB4D8" w14:textId="77777777" w:rsidR="002A6FB7" w:rsidRDefault="002A6FB7" w:rsidP="002A6FB7">
      <w:pPr>
        <w:pStyle w:val="LabStepScreenshotLevel2"/>
      </w:pPr>
      <w:r>
        <w:drawing>
          <wp:inline distT="0" distB="0" distL="0" distR="0" wp14:anchorId="16F3041C" wp14:editId="03F16E08">
            <wp:extent cx="1936376" cy="1097007"/>
            <wp:effectExtent l="19050" t="19050" r="26035" b="273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51528" cy="1105591"/>
                    </a:xfrm>
                    <a:prstGeom prst="rect">
                      <a:avLst/>
                    </a:prstGeom>
                    <a:noFill/>
                    <a:ln>
                      <a:solidFill>
                        <a:schemeClr val="tx1">
                          <a:lumMod val="50000"/>
                          <a:lumOff val="50000"/>
                        </a:schemeClr>
                      </a:solidFill>
                    </a:ln>
                  </pic:spPr>
                </pic:pic>
              </a:graphicData>
            </a:graphic>
          </wp:inline>
        </w:drawing>
      </w:r>
    </w:p>
    <w:p w14:paraId="11E27905" w14:textId="77777777" w:rsidR="002A6FB7" w:rsidRDefault="002A6FB7" w:rsidP="002A6FB7">
      <w:pPr>
        <w:pStyle w:val="LabStepNumberedLevel2"/>
      </w:pPr>
      <w:r>
        <w:t xml:space="preserve">When prompted to grant permissions for a new SharePoint connection, click </w:t>
      </w:r>
      <w:r w:rsidRPr="001F4DC2">
        <w:rPr>
          <w:b/>
        </w:rPr>
        <w:t>Continue</w:t>
      </w:r>
      <w:r>
        <w:t>.</w:t>
      </w:r>
    </w:p>
    <w:p w14:paraId="38497149" w14:textId="77777777" w:rsidR="002A6FB7" w:rsidRDefault="002A6FB7" w:rsidP="002A6FB7">
      <w:pPr>
        <w:pStyle w:val="LabStepScreenshotLevel2"/>
      </w:pPr>
      <w:r>
        <w:drawing>
          <wp:inline distT="0" distB="0" distL="0" distR="0" wp14:anchorId="6016E3CC" wp14:editId="692E0078">
            <wp:extent cx="1852706" cy="1919541"/>
            <wp:effectExtent l="19050" t="19050" r="14605" b="2413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868299" cy="1935697"/>
                    </a:xfrm>
                    <a:prstGeom prst="rect">
                      <a:avLst/>
                    </a:prstGeom>
                    <a:noFill/>
                    <a:ln>
                      <a:solidFill>
                        <a:schemeClr val="tx1">
                          <a:lumMod val="50000"/>
                          <a:lumOff val="50000"/>
                        </a:schemeClr>
                      </a:solidFill>
                    </a:ln>
                  </pic:spPr>
                </pic:pic>
              </a:graphicData>
            </a:graphic>
          </wp:inline>
        </w:drawing>
      </w:r>
    </w:p>
    <w:p w14:paraId="748BC765" w14:textId="77777777" w:rsidR="002A6FB7" w:rsidRDefault="002A6FB7" w:rsidP="002A6FB7">
      <w:pPr>
        <w:pStyle w:val="LabStepNumberedLevel2"/>
      </w:pPr>
      <w:r>
        <w:t xml:space="preserve">You should now see a new flow with a </w:t>
      </w:r>
      <w:proofErr w:type="gramStart"/>
      <w:r w:rsidRPr="001F4DC2">
        <w:rPr>
          <w:b/>
        </w:rPr>
        <w:t>For</w:t>
      </w:r>
      <w:proofErr w:type="gramEnd"/>
      <w:r w:rsidRPr="001F4DC2">
        <w:rPr>
          <w:b/>
        </w:rPr>
        <w:t xml:space="preserve"> a selected item</w:t>
      </w:r>
      <w:r>
        <w:t xml:space="preserve"> trigger at the top and a </w:t>
      </w:r>
      <w:r w:rsidRPr="001F4DC2">
        <w:rPr>
          <w:b/>
        </w:rPr>
        <w:t>Get item</w:t>
      </w:r>
      <w:r>
        <w:t xml:space="preserve"> action below.</w:t>
      </w:r>
    </w:p>
    <w:p w14:paraId="316D71A4" w14:textId="77777777" w:rsidR="002A6FB7" w:rsidRDefault="002A6FB7" w:rsidP="002A6FB7">
      <w:pPr>
        <w:pStyle w:val="LabStepScreenshotLevel2"/>
      </w:pPr>
      <w:r>
        <w:drawing>
          <wp:inline distT="0" distB="0" distL="0" distR="0" wp14:anchorId="24D4E2FF" wp14:editId="16151D97">
            <wp:extent cx="2756452" cy="2108917"/>
            <wp:effectExtent l="19050" t="19050" r="25400" b="2476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90278" cy="2134797"/>
                    </a:xfrm>
                    <a:prstGeom prst="rect">
                      <a:avLst/>
                    </a:prstGeom>
                    <a:noFill/>
                    <a:ln>
                      <a:solidFill>
                        <a:schemeClr val="tx1">
                          <a:lumMod val="50000"/>
                          <a:lumOff val="50000"/>
                        </a:schemeClr>
                      </a:solidFill>
                    </a:ln>
                  </pic:spPr>
                </pic:pic>
              </a:graphicData>
            </a:graphic>
          </wp:inline>
        </w:drawing>
      </w:r>
    </w:p>
    <w:p w14:paraId="4EAD7579" w14:textId="77777777" w:rsidR="002A6FB7" w:rsidRDefault="002A6FB7" w:rsidP="002A6FB7">
      <w:pPr>
        <w:pStyle w:val="LabStepNumberedLevel2"/>
      </w:pPr>
      <w:r>
        <w:t xml:space="preserve">At the top left, locate the flow </w:t>
      </w:r>
      <w:r w:rsidRPr="00845A47">
        <w:rPr>
          <w:b/>
        </w:rPr>
        <w:t>Name</w:t>
      </w:r>
      <w:r>
        <w:t xml:space="preserve"> which has a default value of </w:t>
      </w:r>
      <w:r w:rsidRPr="001F4DC2">
        <w:rPr>
          <w:b/>
        </w:rPr>
        <w:t>Complete a custom action for the selected item</w:t>
      </w:r>
      <w:r>
        <w:t>.</w:t>
      </w:r>
    </w:p>
    <w:p w14:paraId="6F807513" w14:textId="77777777" w:rsidR="002A6FB7" w:rsidRDefault="002A6FB7" w:rsidP="002A6FB7">
      <w:pPr>
        <w:pStyle w:val="LabStepScreenshotLevel2"/>
      </w:pPr>
      <w:r>
        <w:drawing>
          <wp:inline distT="0" distB="0" distL="0" distR="0" wp14:anchorId="431CF23D" wp14:editId="4885D378">
            <wp:extent cx="3233420" cy="382270"/>
            <wp:effectExtent l="19050" t="19050" r="24130" b="1778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233420" cy="382270"/>
                    </a:xfrm>
                    <a:prstGeom prst="rect">
                      <a:avLst/>
                    </a:prstGeom>
                    <a:noFill/>
                    <a:ln>
                      <a:solidFill>
                        <a:schemeClr val="tx1">
                          <a:lumMod val="50000"/>
                          <a:lumOff val="50000"/>
                        </a:schemeClr>
                      </a:solidFill>
                    </a:ln>
                  </pic:spPr>
                </pic:pic>
              </a:graphicData>
            </a:graphic>
          </wp:inline>
        </w:drawing>
      </w:r>
    </w:p>
    <w:p w14:paraId="2E185D1A" w14:textId="77777777" w:rsidR="002A6FB7" w:rsidRDefault="002A6FB7" w:rsidP="002A6FB7">
      <w:pPr>
        <w:pStyle w:val="LabStepNumberedLevel2"/>
      </w:pPr>
      <w:r>
        <w:t xml:space="preserve">Update the </w:t>
      </w:r>
      <w:r w:rsidRPr="00845A47">
        <w:rPr>
          <w:b/>
        </w:rPr>
        <w:t>Name</w:t>
      </w:r>
      <w:r>
        <w:t xml:space="preserve"> of the flow to </w:t>
      </w:r>
      <w:r w:rsidRPr="001F4DC2">
        <w:rPr>
          <w:b/>
        </w:rPr>
        <w:t>Generate Customer Letter</w:t>
      </w:r>
      <w:r>
        <w:t>.</w:t>
      </w:r>
    </w:p>
    <w:p w14:paraId="77B88A61" w14:textId="77777777" w:rsidR="002A6FB7" w:rsidRDefault="002A6FB7" w:rsidP="002A6FB7">
      <w:pPr>
        <w:pStyle w:val="LabStepScreenshotLevel2"/>
      </w:pPr>
      <w:r>
        <w:drawing>
          <wp:inline distT="0" distB="0" distL="0" distR="0" wp14:anchorId="510E7D1B" wp14:editId="33E25ED5">
            <wp:extent cx="2971800" cy="381000"/>
            <wp:effectExtent l="19050" t="19050" r="19050" b="190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71800" cy="381000"/>
                    </a:xfrm>
                    <a:prstGeom prst="rect">
                      <a:avLst/>
                    </a:prstGeom>
                    <a:noFill/>
                    <a:ln>
                      <a:solidFill>
                        <a:schemeClr val="tx1">
                          <a:lumMod val="50000"/>
                          <a:lumOff val="50000"/>
                        </a:schemeClr>
                      </a:solidFill>
                    </a:ln>
                  </pic:spPr>
                </pic:pic>
              </a:graphicData>
            </a:graphic>
          </wp:inline>
        </w:drawing>
      </w:r>
    </w:p>
    <w:p w14:paraId="7DA1A691" w14:textId="77777777" w:rsidR="002A6FB7" w:rsidRDefault="002A6FB7" w:rsidP="002A6FB7">
      <w:pPr>
        <w:pStyle w:val="LabStepNumbered"/>
      </w:pPr>
      <w:r>
        <w:lastRenderedPageBreak/>
        <w:t>Add a new step to generate a new Microsoft Word document using customer data from the selected customer item.</w:t>
      </w:r>
    </w:p>
    <w:p w14:paraId="3D800847" w14:textId="77777777" w:rsidR="002A6FB7" w:rsidRDefault="002A6FB7" w:rsidP="002A6FB7">
      <w:pPr>
        <w:pStyle w:val="LabStepNumberedLevel2"/>
      </w:pPr>
      <w:r>
        <w:t xml:space="preserve">Underneath the </w:t>
      </w:r>
      <w:r w:rsidRPr="00BA4D04">
        <w:rPr>
          <w:b/>
        </w:rPr>
        <w:t>Get item</w:t>
      </w:r>
      <w:r>
        <w:t xml:space="preserve"> action, click </w:t>
      </w:r>
      <w:r w:rsidRPr="00BA4D04">
        <w:rPr>
          <w:b/>
        </w:rPr>
        <w:t>New step</w:t>
      </w:r>
      <w:r>
        <w:t xml:space="preserve"> button to add a new step to the bottom of the flow.</w:t>
      </w:r>
    </w:p>
    <w:p w14:paraId="38983348" w14:textId="77777777" w:rsidR="002A6FB7" w:rsidRDefault="002A6FB7" w:rsidP="002A6FB7">
      <w:pPr>
        <w:pStyle w:val="LabStepNumberedLevel2"/>
      </w:pPr>
      <w:r>
        <w:t xml:space="preserve">Type </w:t>
      </w:r>
      <w:r w:rsidRPr="00BA4D04">
        <w:rPr>
          <w:b/>
        </w:rPr>
        <w:t>Word</w:t>
      </w:r>
      <w:r>
        <w:t xml:space="preserve"> into the action search box.</w:t>
      </w:r>
    </w:p>
    <w:p w14:paraId="41F4186A" w14:textId="77777777" w:rsidR="002A6FB7" w:rsidRDefault="002A6FB7" w:rsidP="002A6FB7">
      <w:pPr>
        <w:pStyle w:val="LabStepNumberedLevel2"/>
      </w:pPr>
      <w:r>
        <w:t xml:space="preserve">Locate and select the action named </w:t>
      </w:r>
      <w:r w:rsidRPr="00BA4D04">
        <w:rPr>
          <w:b/>
        </w:rPr>
        <w:t>Populate a Microsoft Word template</w:t>
      </w:r>
      <w:r>
        <w:t>.</w:t>
      </w:r>
    </w:p>
    <w:p w14:paraId="4C596A62" w14:textId="77777777" w:rsidR="002A6FB7" w:rsidRDefault="002A6FB7" w:rsidP="002A6FB7">
      <w:pPr>
        <w:pStyle w:val="LabStepScreenshotLevel2"/>
      </w:pPr>
      <w:r>
        <w:drawing>
          <wp:inline distT="0" distB="0" distL="0" distR="0" wp14:anchorId="0A4020A5" wp14:editId="593105EC">
            <wp:extent cx="2564130" cy="1514413"/>
            <wp:effectExtent l="19050" t="19050" r="26670" b="1016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627126" cy="1551619"/>
                    </a:xfrm>
                    <a:prstGeom prst="rect">
                      <a:avLst/>
                    </a:prstGeom>
                    <a:noFill/>
                    <a:ln>
                      <a:solidFill>
                        <a:schemeClr val="tx1">
                          <a:lumMod val="50000"/>
                          <a:lumOff val="50000"/>
                        </a:schemeClr>
                      </a:solidFill>
                    </a:ln>
                  </pic:spPr>
                </pic:pic>
              </a:graphicData>
            </a:graphic>
          </wp:inline>
        </w:drawing>
      </w:r>
    </w:p>
    <w:p w14:paraId="1D52FD35" w14:textId="77777777" w:rsidR="002A6FB7" w:rsidRDefault="002A6FB7" w:rsidP="002A6FB7">
      <w:pPr>
        <w:pStyle w:val="LabStepNumberedLevel2"/>
      </w:pPr>
      <w:r>
        <w:t xml:space="preserve">The </w:t>
      </w:r>
      <w:r w:rsidRPr="002E3928">
        <w:rPr>
          <w:b/>
        </w:rPr>
        <w:t>Populate a Microsoft Word template</w:t>
      </w:r>
      <w:r>
        <w:t xml:space="preserve"> action should appear in the flow designer.</w:t>
      </w:r>
    </w:p>
    <w:p w14:paraId="13C8984C" w14:textId="77777777" w:rsidR="002A6FB7" w:rsidRDefault="002A6FB7" w:rsidP="002A6FB7">
      <w:pPr>
        <w:pStyle w:val="LabStepScreenshotLevel2"/>
      </w:pPr>
      <w:r>
        <w:drawing>
          <wp:inline distT="0" distB="0" distL="0" distR="0" wp14:anchorId="48BD207A" wp14:editId="1A93B7D2">
            <wp:extent cx="3082834" cy="1190906"/>
            <wp:effectExtent l="19050" t="19050" r="22860" b="2857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74204" cy="1226202"/>
                    </a:xfrm>
                    <a:prstGeom prst="rect">
                      <a:avLst/>
                    </a:prstGeom>
                    <a:noFill/>
                    <a:ln>
                      <a:solidFill>
                        <a:schemeClr val="tx1">
                          <a:lumMod val="50000"/>
                          <a:lumOff val="50000"/>
                        </a:schemeClr>
                      </a:solidFill>
                    </a:ln>
                  </pic:spPr>
                </pic:pic>
              </a:graphicData>
            </a:graphic>
          </wp:inline>
        </w:drawing>
      </w:r>
    </w:p>
    <w:p w14:paraId="11875E60" w14:textId="77777777" w:rsidR="002A6FB7" w:rsidRDefault="002A6FB7" w:rsidP="002A6FB7">
      <w:pPr>
        <w:pStyle w:val="LabStepNumberedLevel2"/>
      </w:pPr>
      <w:r>
        <w:t xml:space="preserve">Configure the </w:t>
      </w:r>
      <w:r w:rsidRPr="00FA3353">
        <w:rPr>
          <w:b/>
        </w:rPr>
        <w:t>Location</w:t>
      </w:r>
      <w:r>
        <w:t xml:space="preserve"> parameter to reference your SharePoint site.</w:t>
      </w:r>
    </w:p>
    <w:p w14:paraId="113C3649" w14:textId="77777777" w:rsidR="002A6FB7" w:rsidRDefault="002A6FB7" w:rsidP="002A6FB7">
      <w:pPr>
        <w:pStyle w:val="LabStepNumberedLevel2"/>
      </w:pPr>
      <w:r>
        <w:t xml:space="preserve">Configure the </w:t>
      </w:r>
      <w:r w:rsidRPr="00FA3353">
        <w:rPr>
          <w:b/>
        </w:rPr>
        <w:t>Document Library</w:t>
      </w:r>
      <w:r>
        <w:t xml:space="preserve"> parameter to reference the </w:t>
      </w:r>
      <w:r w:rsidRPr="00FA3353">
        <w:rPr>
          <w:b/>
        </w:rPr>
        <w:t>Letters</w:t>
      </w:r>
      <w:r>
        <w:t xml:space="preserve"> document library.</w:t>
      </w:r>
    </w:p>
    <w:p w14:paraId="4DFB44D8" w14:textId="77777777" w:rsidR="002A6FB7" w:rsidRDefault="002A6FB7" w:rsidP="002A6FB7">
      <w:pPr>
        <w:pStyle w:val="LabStepScreenshotLevel2"/>
      </w:pPr>
      <w:r>
        <w:drawing>
          <wp:inline distT="0" distB="0" distL="0" distR="0" wp14:anchorId="2FFFC26A" wp14:editId="01D22F28">
            <wp:extent cx="4480560" cy="919160"/>
            <wp:effectExtent l="19050" t="19050" r="15240" b="1460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7267" cy="924639"/>
                    </a:xfrm>
                    <a:prstGeom prst="rect">
                      <a:avLst/>
                    </a:prstGeom>
                    <a:noFill/>
                    <a:ln>
                      <a:solidFill>
                        <a:schemeClr val="tx1">
                          <a:lumMod val="50000"/>
                          <a:lumOff val="50000"/>
                        </a:schemeClr>
                      </a:solidFill>
                    </a:ln>
                  </pic:spPr>
                </pic:pic>
              </a:graphicData>
            </a:graphic>
          </wp:inline>
        </w:drawing>
      </w:r>
    </w:p>
    <w:p w14:paraId="3B8CE065" w14:textId="77777777" w:rsidR="002A6FB7" w:rsidRDefault="002A6FB7" w:rsidP="002A6FB7">
      <w:pPr>
        <w:pStyle w:val="LabStepNumberedLevel2"/>
      </w:pPr>
      <w:r>
        <w:t xml:space="preserve">Configure the </w:t>
      </w:r>
      <w:r w:rsidRPr="00FA3353">
        <w:rPr>
          <w:b/>
        </w:rPr>
        <w:t>File</w:t>
      </w:r>
      <w:r>
        <w:t xml:space="preserve"> parameter to reference the template file named </w:t>
      </w:r>
      <w:r w:rsidRPr="00FA3353">
        <w:rPr>
          <w:b/>
        </w:rPr>
        <w:t>CustomerLetterTemplate.docx</w:t>
      </w:r>
      <w:r>
        <w:t xml:space="preserve"> in the </w:t>
      </w:r>
      <w:r w:rsidRPr="00FA3353">
        <w:rPr>
          <w:b/>
        </w:rPr>
        <w:t>Templates</w:t>
      </w:r>
      <w:r>
        <w:t xml:space="preserve"> folder.</w:t>
      </w:r>
    </w:p>
    <w:p w14:paraId="268958F0" w14:textId="77777777" w:rsidR="002A6FB7" w:rsidRDefault="002A6FB7" w:rsidP="002A6FB7">
      <w:pPr>
        <w:pStyle w:val="LabStepScreenshotLevel2"/>
      </w:pPr>
      <w:r>
        <w:drawing>
          <wp:inline distT="0" distB="0" distL="0" distR="0" wp14:anchorId="7767D26B" wp14:editId="65003840">
            <wp:extent cx="3329073" cy="1564785"/>
            <wp:effectExtent l="19050" t="19050" r="24130" b="165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71006" cy="1584495"/>
                    </a:xfrm>
                    <a:prstGeom prst="rect">
                      <a:avLst/>
                    </a:prstGeom>
                    <a:noFill/>
                    <a:ln>
                      <a:solidFill>
                        <a:schemeClr val="tx1">
                          <a:lumMod val="50000"/>
                          <a:lumOff val="50000"/>
                        </a:schemeClr>
                      </a:solidFill>
                    </a:ln>
                  </pic:spPr>
                </pic:pic>
              </a:graphicData>
            </a:graphic>
          </wp:inline>
        </w:drawing>
      </w:r>
    </w:p>
    <w:p w14:paraId="7E25A548" w14:textId="77777777" w:rsidR="002A6FB7" w:rsidRDefault="002A6FB7" w:rsidP="002A6FB7">
      <w:pPr>
        <w:pStyle w:val="LabExerciseCallout"/>
      </w:pPr>
      <w:r>
        <w:t xml:space="preserve">Once you configure the </w:t>
      </w:r>
      <w:r w:rsidRPr="00FA3353">
        <w:rPr>
          <w:b/>
        </w:rPr>
        <w:t>File</w:t>
      </w:r>
      <w:r>
        <w:t xml:space="preserve"> property to reference the template file named </w:t>
      </w:r>
      <w:r w:rsidRPr="00FA3353">
        <w:rPr>
          <w:b/>
        </w:rPr>
        <w:t>CustomerLetterTemplate.docx</w:t>
      </w:r>
      <w:r>
        <w:t xml:space="preserve">, the flow designer discovers the input fields in the Word template named </w:t>
      </w:r>
      <w:r w:rsidRPr="00FA3353">
        <w:rPr>
          <w:b/>
        </w:rPr>
        <w:t>Date</w:t>
      </w:r>
      <w:r>
        <w:t xml:space="preserve">, </w:t>
      </w:r>
      <w:proofErr w:type="spellStart"/>
      <w:r w:rsidRPr="00FA3353">
        <w:rPr>
          <w:b/>
        </w:rPr>
        <w:t>MailingAddress</w:t>
      </w:r>
      <w:proofErr w:type="spellEnd"/>
      <w:r>
        <w:t xml:space="preserve">, </w:t>
      </w:r>
      <w:proofErr w:type="spellStart"/>
      <w:r w:rsidRPr="00FA3353">
        <w:rPr>
          <w:b/>
        </w:rPr>
        <w:t>LetterContent</w:t>
      </w:r>
      <w:proofErr w:type="spellEnd"/>
      <w:r>
        <w:t xml:space="preserve"> and </w:t>
      </w:r>
      <w:proofErr w:type="spellStart"/>
      <w:r w:rsidRPr="00FA3353">
        <w:rPr>
          <w:b/>
        </w:rPr>
        <w:t>LetterAuthor</w:t>
      </w:r>
      <w:proofErr w:type="spellEnd"/>
      <w:r>
        <w:t xml:space="preserve"> and provides an opportunity for you to initialize these input field values using content generated from the selected customer item.</w:t>
      </w:r>
    </w:p>
    <w:p w14:paraId="0542C0E8" w14:textId="77777777" w:rsidR="002A6FB7" w:rsidRDefault="002A6FB7" w:rsidP="002A6FB7">
      <w:pPr>
        <w:pStyle w:val="LabStepNumbered"/>
      </w:pPr>
      <w:r>
        <w:lastRenderedPageBreak/>
        <w:t xml:space="preserve">Initialize the </w:t>
      </w:r>
      <w:r w:rsidRPr="002419D0">
        <w:rPr>
          <w:b/>
        </w:rPr>
        <w:t>Date</w:t>
      </w:r>
      <w:r>
        <w:t xml:space="preserve"> input field for the Word document template.</w:t>
      </w:r>
    </w:p>
    <w:p w14:paraId="6CEF4099" w14:textId="77777777" w:rsidR="002A6FB7" w:rsidRDefault="002A6FB7" w:rsidP="002A6FB7">
      <w:pPr>
        <w:pStyle w:val="LabStepNumberedLevel2"/>
      </w:pPr>
      <w:r>
        <w:t xml:space="preserve">Place your cursor in the textbox for the </w:t>
      </w:r>
      <w:r w:rsidRPr="002419D0">
        <w:rPr>
          <w:b/>
        </w:rPr>
        <w:t>Date</w:t>
      </w:r>
      <w:r>
        <w:t xml:space="preserve"> parameter and then click the </w:t>
      </w:r>
      <w:r w:rsidRPr="002419D0">
        <w:rPr>
          <w:b/>
        </w:rPr>
        <w:t>Expressions</w:t>
      </w:r>
      <w:r>
        <w:t xml:space="preserve"> tab on the right.</w:t>
      </w:r>
    </w:p>
    <w:p w14:paraId="318E0FE4" w14:textId="77777777" w:rsidR="002A6FB7" w:rsidRDefault="002A6FB7" w:rsidP="002A6FB7">
      <w:pPr>
        <w:pStyle w:val="LabStepScreenshotLevel2"/>
      </w:pPr>
      <w:r>
        <w:drawing>
          <wp:inline distT="0" distB="0" distL="0" distR="0" wp14:anchorId="547AD6E0" wp14:editId="0792313C">
            <wp:extent cx="4075611" cy="1324290"/>
            <wp:effectExtent l="19050" t="19050" r="20320" b="285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119853" cy="1338665"/>
                    </a:xfrm>
                    <a:prstGeom prst="rect">
                      <a:avLst/>
                    </a:prstGeom>
                    <a:noFill/>
                    <a:ln>
                      <a:solidFill>
                        <a:schemeClr val="tx1">
                          <a:lumMod val="50000"/>
                          <a:lumOff val="50000"/>
                        </a:schemeClr>
                      </a:solidFill>
                    </a:ln>
                  </pic:spPr>
                </pic:pic>
              </a:graphicData>
            </a:graphic>
          </wp:inline>
        </w:drawing>
      </w:r>
    </w:p>
    <w:p w14:paraId="32045D4B" w14:textId="77777777" w:rsidR="002A6FB7" w:rsidRDefault="002A6FB7" w:rsidP="002A6FB7">
      <w:pPr>
        <w:pStyle w:val="LabStepNumberedLevel2"/>
      </w:pPr>
      <w:r>
        <w:t xml:space="preserve">Copy the following WDL expression into the clipboard and then paste it into the </w:t>
      </w:r>
      <w:r w:rsidRPr="002419D0">
        <w:rPr>
          <w:b/>
        </w:rPr>
        <w:t>Expressions</w:t>
      </w:r>
      <w:r>
        <w:t xml:space="preserve"> textbox.</w:t>
      </w:r>
    </w:p>
    <w:p w14:paraId="6C7BDA50" w14:textId="77777777" w:rsidR="002A6FB7" w:rsidRDefault="002A6FB7" w:rsidP="002A6FB7">
      <w:pPr>
        <w:pStyle w:val="LabStepCodeBlockLevel2"/>
      </w:pPr>
      <w:r w:rsidRPr="00B10854">
        <w:t>convertTimeZone(utcnow(),'UTC','Eastern Standard Time','MMM d, yyyy')</w:t>
      </w:r>
    </w:p>
    <w:p w14:paraId="6673279F" w14:textId="77777777" w:rsidR="002A6FB7" w:rsidRDefault="002A6FB7" w:rsidP="002A6FB7">
      <w:pPr>
        <w:pStyle w:val="LabStepNumberedLevel2"/>
      </w:pPr>
      <w:r>
        <w:t xml:space="preserve">Once you have pasted the expression into the </w:t>
      </w:r>
      <w:r w:rsidRPr="002419D0">
        <w:rPr>
          <w:b/>
        </w:rPr>
        <w:t>Expression</w:t>
      </w:r>
      <w:r>
        <w:t xml:space="preserve"> textbox, click the </w:t>
      </w:r>
      <w:r w:rsidRPr="002419D0">
        <w:rPr>
          <w:b/>
        </w:rPr>
        <w:t>OK</w:t>
      </w:r>
      <w:r>
        <w:t xml:space="preserve"> button to save your changes.</w:t>
      </w:r>
    </w:p>
    <w:p w14:paraId="6AC3E2A4" w14:textId="77777777" w:rsidR="002A6FB7" w:rsidRDefault="002A6FB7" w:rsidP="002A6FB7">
      <w:pPr>
        <w:pStyle w:val="LabStepScreenshotLevel2"/>
      </w:pPr>
      <w:r>
        <w:drawing>
          <wp:inline distT="0" distB="0" distL="0" distR="0" wp14:anchorId="0E7786D1" wp14:editId="1A7BC65C">
            <wp:extent cx="5153311" cy="1214845"/>
            <wp:effectExtent l="19050" t="19050" r="9525" b="2349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87024" cy="1222793"/>
                    </a:xfrm>
                    <a:prstGeom prst="rect">
                      <a:avLst/>
                    </a:prstGeom>
                    <a:noFill/>
                    <a:ln>
                      <a:solidFill>
                        <a:schemeClr val="tx1">
                          <a:lumMod val="50000"/>
                          <a:lumOff val="50000"/>
                        </a:schemeClr>
                      </a:solidFill>
                    </a:ln>
                  </pic:spPr>
                </pic:pic>
              </a:graphicData>
            </a:graphic>
          </wp:inline>
        </w:drawing>
      </w:r>
    </w:p>
    <w:p w14:paraId="77DA8C49" w14:textId="77777777" w:rsidR="002A6FB7" w:rsidRDefault="002A6FB7" w:rsidP="002A6FB7">
      <w:pPr>
        <w:pStyle w:val="LabStepNumberedLevel2"/>
      </w:pPr>
      <w:r>
        <w:t xml:space="preserve">You should be able to verify that the expression with the </w:t>
      </w:r>
      <w:proofErr w:type="spellStart"/>
      <w:r w:rsidRPr="002419D0">
        <w:rPr>
          <w:b/>
        </w:rPr>
        <w:t>convertTimeZone</w:t>
      </w:r>
      <w:proofErr w:type="spellEnd"/>
      <w:r>
        <w:t xml:space="preserve"> function has been entered correctly.</w:t>
      </w:r>
    </w:p>
    <w:p w14:paraId="1644BD24" w14:textId="77777777" w:rsidR="002A6FB7" w:rsidRDefault="002A6FB7" w:rsidP="002A6FB7">
      <w:pPr>
        <w:pStyle w:val="LabStepScreenshotLevel2"/>
      </w:pPr>
      <w:r>
        <w:drawing>
          <wp:inline distT="0" distB="0" distL="0" distR="0" wp14:anchorId="1975875F" wp14:editId="4CD71A15">
            <wp:extent cx="3461657" cy="1231806"/>
            <wp:effectExtent l="19050" t="19050" r="24765" b="2603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24504" cy="1254170"/>
                    </a:xfrm>
                    <a:prstGeom prst="rect">
                      <a:avLst/>
                    </a:prstGeom>
                    <a:noFill/>
                    <a:ln>
                      <a:solidFill>
                        <a:schemeClr val="tx1">
                          <a:lumMod val="50000"/>
                          <a:lumOff val="50000"/>
                        </a:schemeClr>
                      </a:solidFill>
                    </a:ln>
                  </pic:spPr>
                </pic:pic>
              </a:graphicData>
            </a:graphic>
          </wp:inline>
        </w:drawing>
      </w:r>
    </w:p>
    <w:p w14:paraId="6618C1DA" w14:textId="77777777" w:rsidR="002A6FB7" w:rsidRDefault="002A6FB7" w:rsidP="002A6FB7">
      <w:pPr>
        <w:pStyle w:val="LabStepNumbered"/>
      </w:pPr>
      <w:r>
        <w:t xml:space="preserve">Initialize the </w:t>
      </w:r>
      <w:proofErr w:type="spellStart"/>
      <w:r>
        <w:rPr>
          <w:b/>
        </w:rPr>
        <w:t>MailingAddress</w:t>
      </w:r>
      <w:proofErr w:type="spellEnd"/>
      <w:r>
        <w:rPr>
          <w:b/>
        </w:rPr>
        <w:t xml:space="preserve"> </w:t>
      </w:r>
      <w:r>
        <w:t>input field for the Word document template.</w:t>
      </w:r>
    </w:p>
    <w:p w14:paraId="5ED1B5BD" w14:textId="77777777" w:rsidR="002A6FB7" w:rsidRDefault="002A6FB7" w:rsidP="002A6FB7">
      <w:pPr>
        <w:pStyle w:val="LabStepNumberedLevel2"/>
      </w:pPr>
      <w:r>
        <w:t xml:space="preserve">Place your cursor inside the textbox for the </w:t>
      </w:r>
      <w:proofErr w:type="spellStart"/>
      <w:r w:rsidRPr="002D427E">
        <w:rPr>
          <w:b/>
        </w:rPr>
        <w:t>MailingAddress</w:t>
      </w:r>
      <w:proofErr w:type="spellEnd"/>
      <w:r>
        <w:t xml:space="preserve"> parameter.</w:t>
      </w:r>
    </w:p>
    <w:p w14:paraId="2E3602EE" w14:textId="77777777" w:rsidR="002A6FB7" w:rsidRDefault="002A6FB7" w:rsidP="002A6FB7">
      <w:pPr>
        <w:pStyle w:val="LabStepNumberedLevel2"/>
      </w:pPr>
      <w:r>
        <w:t xml:space="preserve">Click the </w:t>
      </w:r>
      <w:r w:rsidRPr="004C2DE9">
        <w:rPr>
          <w:b/>
        </w:rPr>
        <w:t>First</w:t>
      </w:r>
      <w:r>
        <w:rPr>
          <w:b/>
        </w:rPr>
        <w:t xml:space="preserve"> </w:t>
      </w:r>
      <w:r w:rsidRPr="004C2DE9">
        <w:rPr>
          <w:b/>
        </w:rPr>
        <w:t>Name</w:t>
      </w:r>
      <w:r>
        <w:t xml:space="preserve"> output parameter from the </w:t>
      </w:r>
      <w:proofErr w:type="gramStart"/>
      <w:r w:rsidRPr="004C2DE9">
        <w:rPr>
          <w:b/>
        </w:rPr>
        <w:t>For</w:t>
      </w:r>
      <w:proofErr w:type="gramEnd"/>
      <w:r w:rsidRPr="004C2DE9">
        <w:rPr>
          <w:b/>
        </w:rPr>
        <w:t xml:space="preserve"> a selected item</w:t>
      </w:r>
      <w:r>
        <w:t xml:space="preserve"> trigger.</w:t>
      </w:r>
    </w:p>
    <w:p w14:paraId="691B342F" w14:textId="77777777" w:rsidR="002A6FB7" w:rsidRDefault="002A6FB7" w:rsidP="002A6FB7">
      <w:pPr>
        <w:pStyle w:val="LabStepScreenshotLevel2"/>
      </w:pPr>
      <w:r>
        <w:drawing>
          <wp:inline distT="0" distB="0" distL="0" distR="0" wp14:anchorId="731077E9" wp14:editId="3F84911A">
            <wp:extent cx="4682128" cy="1589493"/>
            <wp:effectExtent l="19050" t="19050" r="23495" b="1079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747097" cy="1611549"/>
                    </a:xfrm>
                    <a:prstGeom prst="rect">
                      <a:avLst/>
                    </a:prstGeom>
                    <a:noFill/>
                    <a:ln>
                      <a:solidFill>
                        <a:schemeClr val="tx1">
                          <a:lumMod val="50000"/>
                          <a:lumOff val="50000"/>
                        </a:schemeClr>
                      </a:solidFill>
                    </a:ln>
                  </pic:spPr>
                </pic:pic>
              </a:graphicData>
            </a:graphic>
          </wp:inline>
        </w:drawing>
      </w:r>
    </w:p>
    <w:p w14:paraId="53ADD31A" w14:textId="77777777" w:rsidR="002A6FB7" w:rsidRDefault="002A6FB7" w:rsidP="002A6FB7">
      <w:pPr>
        <w:pStyle w:val="LabStepNumberedLevel2"/>
      </w:pPr>
      <w:r>
        <w:lastRenderedPageBreak/>
        <w:t xml:space="preserve">Place the cursor after </w:t>
      </w:r>
      <w:r w:rsidRPr="002D427E">
        <w:rPr>
          <w:b/>
        </w:rPr>
        <w:t>First Name</w:t>
      </w:r>
      <w:r>
        <w:t xml:space="preserve"> and add a space.</w:t>
      </w:r>
    </w:p>
    <w:p w14:paraId="4E887917" w14:textId="77777777" w:rsidR="002A6FB7" w:rsidRDefault="002A6FB7" w:rsidP="002A6FB7">
      <w:pPr>
        <w:pStyle w:val="LabStepScreenshotLevel2"/>
      </w:pPr>
      <w:r>
        <w:drawing>
          <wp:inline distT="0" distB="0" distL="0" distR="0" wp14:anchorId="5DB2CEB0" wp14:editId="1E3A5587">
            <wp:extent cx="4753184" cy="753046"/>
            <wp:effectExtent l="19050" t="19050" r="9525" b="285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50809" cy="784356"/>
                    </a:xfrm>
                    <a:prstGeom prst="rect">
                      <a:avLst/>
                    </a:prstGeom>
                    <a:noFill/>
                    <a:ln>
                      <a:solidFill>
                        <a:schemeClr val="tx1">
                          <a:lumMod val="50000"/>
                          <a:lumOff val="50000"/>
                        </a:schemeClr>
                      </a:solidFill>
                    </a:ln>
                  </pic:spPr>
                </pic:pic>
              </a:graphicData>
            </a:graphic>
          </wp:inline>
        </w:drawing>
      </w:r>
    </w:p>
    <w:p w14:paraId="649A4FBB" w14:textId="77777777" w:rsidR="002A6FB7" w:rsidRDefault="002A6FB7" w:rsidP="002A6FB7">
      <w:pPr>
        <w:pStyle w:val="LabStepNumberedLevel2"/>
      </w:pPr>
      <w:r>
        <w:t xml:space="preserve">After the space, add the </w:t>
      </w:r>
      <w:r w:rsidRPr="002D427E">
        <w:rPr>
          <w:b/>
        </w:rPr>
        <w:t>Last Name</w:t>
      </w:r>
      <w:r>
        <w:t xml:space="preserve"> parameter from the </w:t>
      </w:r>
      <w:proofErr w:type="gramStart"/>
      <w:r w:rsidRPr="004C2DE9">
        <w:rPr>
          <w:b/>
        </w:rPr>
        <w:t>For</w:t>
      </w:r>
      <w:proofErr w:type="gramEnd"/>
      <w:r w:rsidRPr="004C2DE9">
        <w:rPr>
          <w:b/>
        </w:rPr>
        <w:t xml:space="preserve"> a selected item</w:t>
      </w:r>
      <w:r>
        <w:t xml:space="preserve"> trigger.</w:t>
      </w:r>
    </w:p>
    <w:p w14:paraId="0EF193C0" w14:textId="77777777" w:rsidR="002A6FB7" w:rsidRDefault="002A6FB7" w:rsidP="002A6FB7">
      <w:pPr>
        <w:pStyle w:val="LabStepScreenshotLevel2"/>
      </w:pPr>
      <w:r>
        <w:drawing>
          <wp:inline distT="0" distB="0" distL="0" distR="0" wp14:anchorId="13709367" wp14:editId="226FBE69">
            <wp:extent cx="4572959" cy="1335864"/>
            <wp:effectExtent l="19050" t="19050" r="18415" b="1714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725667" cy="1380473"/>
                    </a:xfrm>
                    <a:prstGeom prst="rect">
                      <a:avLst/>
                    </a:prstGeom>
                    <a:noFill/>
                    <a:ln>
                      <a:solidFill>
                        <a:schemeClr val="tx1">
                          <a:lumMod val="50000"/>
                          <a:lumOff val="50000"/>
                        </a:schemeClr>
                      </a:solidFill>
                    </a:ln>
                  </pic:spPr>
                </pic:pic>
              </a:graphicData>
            </a:graphic>
          </wp:inline>
        </w:drawing>
      </w:r>
    </w:p>
    <w:p w14:paraId="64BDE5EB" w14:textId="77777777" w:rsidR="002A6FB7" w:rsidRDefault="002A6FB7" w:rsidP="002A6FB7">
      <w:pPr>
        <w:pStyle w:val="LabStepNumberedLevel2"/>
      </w:pPr>
      <w:r>
        <w:t>Next, add a line break</w:t>
      </w:r>
    </w:p>
    <w:p w14:paraId="642A58E9" w14:textId="77777777" w:rsidR="002A6FB7" w:rsidRDefault="002A6FB7" w:rsidP="002A6FB7">
      <w:pPr>
        <w:pStyle w:val="LabStepNumberedLevel2"/>
      </w:pPr>
      <w:r>
        <w:t xml:space="preserve">Add </w:t>
      </w:r>
      <w:r w:rsidRPr="002D427E">
        <w:rPr>
          <w:b/>
        </w:rPr>
        <w:t>Address</w:t>
      </w:r>
      <w:r>
        <w:t>.</w:t>
      </w:r>
    </w:p>
    <w:p w14:paraId="47A1DC1A" w14:textId="77777777" w:rsidR="002A6FB7" w:rsidRDefault="002A6FB7" w:rsidP="002A6FB7">
      <w:pPr>
        <w:pStyle w:val="LabStepNumberedLevel2"/>
      </w:pPr>
      <w:r>
        <w:t>Add another line break.</w:t>
      </w:r>
    </w:p>
    <w:p w14:paraId="2785BC25" w14:textId="77777777" w:rsidR="002A6FB7" w:rsidRDefault="002A6FB7" w:rsidP="002A6FB7">
      <w:pPr>
        <w:pStyle w:val="LabStepNumberedLevel2"/>
      </w:pPr>
      <w:r>
        <w:t xml:space="preserve">Add </w:t>
      </w:r>
      <w:r w:rsidRPr="002D427E">
        <w:rPr>
          <w:b/>
        </w:rPr>
        <w:t>City</w:t>
      </w:r>
      <w:r>
        <w:t xml:space="preserve"> followed by a comma (</w:t>
      </w:r>
      <w:r w:rsidRPr="002D427E">
        <w:rPr>
          <w:b/>
        </w:rPr>
        <w:t>,</w:t>
      </w:r>
      <w:r>
        <w:t>) and then a space.</w:t>
      </w:r>
    </w:p>
    <w:p w14:paraId="508FA418" w14:textId="77777777" w:rsidR="002A6FB7" w:rsidRDefault="002A6FB7" w:rsidP="002A6FB7">
      <w:pPr>
        <w:pStyle w:val="LabStepNumberedLevel2"/>
      </w:pPr>
      <w:r>
        <w:t xml:space="preserve">Add </w:t>
      </w:r>
      <w:r>
        <w:rPr>
          <w:b/>
        </w:rPr>
        <w:t xml:space="preserve">State/Province </w:t>
      </w:r>
      <w:r>
        <w:t xml:space="preserve">followed by two spaces and then </w:t>
      </w:r>
      <w:r w:rsidRPr="002D427E">
        <w:rPr>
          <w:b/>
        </w:rPr>
        <w:t>ZIP/Postal Code</w:t>
      </w:r>
      <w:r>
        <w:t>.</w:t>
      </w:r>
    </w:p>
    <w:p w14:paraId="3196FF97" w14:textId="77777777" w:rsidR="002A6FB7" w:rsidRDefault="002A6FB7" w:rsidP="002A6FB7">
      <w:pPr>
        <w:pStyle w:val="LabStepScreenshotLevel2"/>
      </w:pPr>
      <w:r>
        <w:drawing>
          <wp:inline distT="0" distB="0" distL="0" distR="0" wp14:anchorId="30F02A40" wp14:editId="378D8194">
            <wp:extent cx="4978400" cy="942071"/>
            <wp:effectExtent l="19050" t="19050" r="12700" b="1079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080706" cy="961431"/>
                    </a:xfrm>
                    <a:prstGeom prst="rect">
                      <a:avLst/>
                    </a:prstGeom>
                    <a:noFill/>
                    <a:ln>
                      <a:solidFill>
                        <a:schemeClr val="tx1">
                          <a:lumMod val="50000"/>
                          <a:lumOff val="50000"/>
                        </a:schemeClr>
                      </a:solidFill>
                    </a:ln>
                  </pic:spPr>
                </pic:pic>
              </a:graphicData>
            </a:graphic>
          </wp:inline>
        </w:drawing>
      </w:r>
    </w:p>
    <w:p w14:paraId="08D819A7" w14:textId="77777777" w:rsidR="002A6FB7" w:rsidRDefault="002A6FB7" w:rsidP="002A6FB7">
      <w:pPr>
        <w:pStyle w:val="LabStepNumbered"/>
      </w:pPr>
      <w:r>
        <w:t xml:space="preserve">Add a new </w:t>
      </w:r>
      <w:r w:rsidRPr="002D427E">
        <w:rPr>
          <w:b/>
        </w:rPr>
        <w:t>Compose</w:t>
      </w:r>
      <w:r>
        <w:t xml:space="preserve"> step to build the content for the </w:t>
      </w:r>
      <w:proofErr w:type="spellStart"/>
      <w:r w:rsidRPr="004C2DE9">
        <w:rPr>
          <w:b/>
        </w:rPr>
        <w:t>Letter</w:t>
      </w:r>
      <w:r>
        <w:rPr>
          <w:b/>
        </w:rPr>
        <w:t>Content</w:t>
      </w:r>
      <w:proofErr w:type="spellEnd"/>
      <w:r>
        <w:rPr>
          <w:b/>
        </w:rPr>
        <w:t xml:space="preserve"> </w:t>
      </w:r>
      <w:r>
        <w:t>input field.</w:t>
      </w:r>
    </w:p>
    <w:p w14:paraId="655CCE51" w14:textId="77777777" w:rsidR="002A6FB7" w:rsidRDefault="002A6FB7" w:rsidP="002A6FB7">
      <w:pPr>
        <w:pStyle w:val="LabStepNumberedLevel2"/>
      </w:pPr>
      <w:r>
        <w:t xml:space="preserve">Click the </w:t>
      </w:r>
      <w:r w:rsidRPr="003C0E3A">
        <w:rPr>
          <w:b/>
        </w:rPr>
        <w:t>+</w:t>
      </w:r>
      <w:r>
        <w:t xml:space="preserve"> button in between the </w:t>
      </w:r>
      <w:r w:rsidRPr="003C0E3A">
        <w:rPr>
          <w:b/>
        </w:rPr>
        <w:t>Get item</w:t>
      </w:r>
      <w:r>
        <w:t xml:space="preserve"> action and the </w:t>
      </w:r>
      <w:r w:rsidRPr="003C0E3A">
        <w:rPr>
          <w:b/>
        </w:rPr>
        <w:t>Populate a Microsoft Word template</w:t>
      </w:r>
      <w:r>
        <w:t>.</w:t>
      </w:r>
    </w:p>
    <w:p w14:paraId="3463F189" w14:textId="77777777" w:rsidR="002A6FB7" w:rsidRDefault="002A6FB7" w:rsidP="002A6FB7">
      <w:pPr>
        <w:pStyle w:val="LabStepScreenshotLevel2"/>
      </w:pPr>
      <w:r>
        <w:drawing>
          <wp:inline distT="0" distB="0" distL="0" distR="0" wp14:anchorId="550C9381" wp14:editId="3E8BB5B2">
            <wp:extent cx="2817592" cy="1256661"/>
            <wp:effectExtent l="19050" t="19050" r="20955" b="2032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b="21005"/>
                    <a:stretch/>
                  </pic:blipFill>
                  <pic:spPr bwMode="auto">
                    <a:xfrm>
                      <a:off x="0" y="0"/>
                      <a:ext cx="2942303" cy="131228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35F520" w14:textId="77777777" w:rsidR="002A6FB7" w:rsidRDefault="002A6FB7" w:rsidP="002A6FB7">
      <w:pPr>
        <w:pStyle w:val="LabStepNumberedLevel2"/>
      </w:pPr>
      <w:r>
        <w:t xml:space="preserve">Select the </w:t>
      </w:r>
      <w:r w:rsidRPr="003C0E3A">
        <w:rPr>
          <w:b/>
        </w:rPr>
        <w:t>Add an action</w:t>
      </w:r>
      <w:r>
        <w:t xml:space="preserve"> command.</w:t>
      </w:r>
    </w:p>
    <w:p w14:paraId="2609BD18" w14:textId="77777777" w:rsidR="002A6FB7" w:rsidRDefault="002A6FB7" w:rsidP="002A6FB7">
      <w:pPr>
        <w:pStyle w:val="LabStepScreenshotLevel2"/>
      </w:pPr>
      <w:r>
        <w:drawing>
          <wp:inline distT="0" distB="0" distL="0" distR="0" wp14:anchorId="7C96A395" wp14:editId="3A0E72FB">
            <wp:extent cx="3200400" cy="815605"/>
            <wp:effectExtent l="19050" t="19050" r="19050" b="2286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48668" cy="827906"/>
                    </a:xfrm>
                    <a:prstGeom prst="rect">
                      <a:avLst/>
                    </a:prstGeom>
                    <a:noFill/>
                    <a:ln>
                      <a:solidFill>
                        <a:schemeClr val="tx1">
                          <a:lumMod val="50000"/>
                          <a:lumOff val="50000"/>
                        </a:schemeClr>
                      </a:solidFill>
                    </a:ln>
                  </pic:spPr>
                </pic:pic>
              </a:graphicData>
            </a:graphic>
          </wp:inline>
        </w:drawing>
      </w:r>
    </w:p>
    <w:p w14:paraId="5EA80DEB" w14:textId="77777777" w:rsidR="002A6FB7" w:rsidRDefault="002A6FB7" w:rsidP="002A6FB7">
      <w:pPr>
        <w:pStyle w:val="LabStepNumberedLevel2"/>
      </w:pPr>
      <w:r>
        <w:lastRenderedPageBreak/>
        <w:t xml:space="preserve">Type </w:t>
      </w:r>
      <w:r w:rsidRPr="004C2DE9">
        <w:rPr>
          <w:b/>
        </w:rPr>
        <w:t>Compose</w:t>
      </w:r>
      <w:r>
        <w:t xml:space="preserve"> into the action search textbox.</w:t>
      </w:r>
    </w:p>
    <w:p w14:paraId="702AE628" w14:textId="77777777" w:rsidR="002A6FB7" w:rsidRDefault="002A6FB7" w:rsidP="002A6FB7">
      <w:pPr>
        <w:pStyle w:val="LabStepNumberedLevel2"/>
      </w:pPr>
      <w:r>
        <w:t xml:space="preserve">Locate and select the </w:t>
      </w:r>
      <w:r w:rsidRPr="003C0E3A">
        <w:rPr>
          <w:b/>
        </w:rPr>
        <w:t>Compose</w:t>
      </w:r>
      <w:r>
        <w:t xml:space="preserve"> action.</w:t>
      </w:r>
    </w:p>
    <w:p w14:paraId="38CC7B0D" w14:textId="77777777" w:rsidR="002A6FB7" w:rsidRDefault="002A6FB7" w:rsidP="002A6FB7">
      <w:pPr>
        <w:pStyle w:val="LabStepScreenshotLevel2"/>
      </w:pPr>
      <w:r>
        <w:drawing>
          <wp:inline distT="0" distB="0" distL="0" distR="0" wp14:anchorId="575DD7BB" wp14:editId="14532523">
            <wp:extent cx="2916349" cy="1676261"/>
            <wp:effectExtent l="19050" t="19050" r="17780" b="1968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980761" cy="1713284"/>
                    </a:xfrm>
                    <a:prstGeom prst="rect">
                      <a:avLst/>
                    </a:prstGeom>
                    <a:noFill/>
                    <a:ln>
                      <a:solidFill>
                        <a:schemeClr val="tx1">
                          <a:lumMod val="50000"/>
                          <a:lumOff val="50000"/>
                        </a:schemeClr>
                      </a:solidFill>
                    </a:ln>
                  </pic:spPr>
                </pic:pic>
              </a:graphicData>
            </a:graphic>
          </wp:inline>
        </w:drawing>
      </w:r>
    </w:p>
    <w:p w14:paraId="17997891" w14:textId="77777777" w:rsidR="002A6FB7" w:rsidRDefault="002A6FB7" w:rsidP="002A6FB7">
      <w:pPr>
        <w:pStyle w:val="LabStepNumberedLevel2"/>
      </w:pPr>
      <w:r>
        <w:t xml:space="preserve">You can see that the </w:t>
      </w:r>
      <w:r w:rsidRPr="003C0E3A">
        <w:rPr>
          <w:b/>
        </w:rPr>
        <w:t>Compose</w:t>
      </w:r>
      <w:r>
        <w:t xml:space="preserve"> action has one input parameter named </w:t>
      </w:r>
      <w:r w:rsidRPr="003C0E3A">
        <w:rPr>
          <w:b/>
        </w:rPr>
        <w:t>Inputs</w:t>
      </w:r>
      <w:r>
        <w:t>.</w:t>
      </w:r>
    </w:p>
    <w:p w14:paraId="75B31A28" w14:textId="77777777" w:rsidR="002A6FB7" w:rsidRDefault="002A6FB7" w:rsidP="002A6FB7">
      <w:pPr>
        <w:pStyle w:val="LabStepNumberedLevel2"/>
      </w:pPr>
      <w:r>
        <w:t xml:space="preserve">Click the ellipse context menu on the right of the </w:t>
      </w:r>
      <w:r w:rsidRPr="004C2DE9">
        <w:rPr>
          <w:b/>
        </w:rPr>
        <w:t>Compose</w:t>
      </w:r>
      <w:r>
        <w:t xml:space="preserve"> action and select the </w:t>
      </w:r>
      <w:r w:rsidRPr="003C0E3A">
        <w:rPr>
          <w:b/>
        </w:rPr>
        <w:t>Rename</w:t>
      </w:r>
      <w:r>
        <w:t xml:space="preserve"> command.</w:t>
      </w:r>
    </w:p>
    <w:p w14:paraId="72FF554F" w14:textId="77777777" w:rsidR="002A6FB7" w:rsidRDefault="002A6FB7" w:rsidP="002A6FB7">
      <w:pPr>
        <w:pStyle w:val="LabStepScreenshotLevel2"/>
      </w:pPr>
      <w:r>
        <w:drawing>
          <wp:inline distT="0" distB="0" distL="0" distR="0" wp14:anchorId="550A5E24" wp14:editId="2F4A2EEE">
            <wp:extent cx="5204812" cy="841955"/>
            <wp:effectExtent l="19050" t="19050" r="15240" b="158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66425" cy="851922"/>
                    </a:xfrm>
                    <a:prstGeom prst="rect">
                      <a:avLst/>
                    </a:prstGeom>
                    <a:noFill/>
                    <a:ln>
                      <a:solidFill>
                        <a:schemeClr val="tx1">
                          <a:lumMod val="50000"/>
                          <a:lumOff val="50000"/>
                        </a:schemeClr>
                      </a:solidFill>
                    </a:ln>
                  </pic:spPr>
                </pic:pic>
              </a:graphicData>
            </a:graphic>
          </wp:inline>
        </w:drawing>
      </w:r>
    </w:p>
    <w:p w14:paraId="48789D60" w14:textId="77777777" w:rsidR="002A6FB7" w:rsidRDefault="002A6FB7" w:rsidP="002A6FB7">
      <w:pPr>
        <w:pStyle w:val="LabStepNumberedLevel2"/>
      </w:pPr>
      <w:r>
        <w:t xml:space="preserve">Rename the action to </w:t>
      </w:r>
      <w:r w:rsidRPr="003C0E3A">
        <w:rPr>
          <w:b/>
        </w:rPr>
        <w:t>Letter Body</w:t>
      </w:r>
      <w:r>
        <w:t>.</w:t>
      </w:r>
    </w:p>
    <w:p w14:paraId="563A5872" w14:textId="77777777" w:rsidR="002A6FB7" w:rsidRDefault="002A6FB7" w:rsidP="002A6FB7">
      <w:pPr>
        <w:pStyle w:val="LabStepScreenshotLevel2"/>
      </w:pPr>
      <w:r>
        <w:drawing>
          <wp:inline distT="0" distB="0" distL="0" distR="0" wp14:anchorId="375A1CD7" wp14:editId="2B16E224">
            <wp:extent cx="4154380" cy="741837"/>
            <wp:effectExtent l="19050" t="19050" r="17780" b="2032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324167" cy="772155"/>
                    </a:xfrm>
                    <a:prstGeom prst="rect">
                      <a:avLst/>
                    </a:prstGeom>
                    <a:noFill/>
                    <a:ln>
                      <a:solidFill>
                        <a:schemeClr val="tx1">
                          <a:lumMod val="50000"/>
                          <a:lumOff val="50000"/>
                        </a:schemeClr>
                      </a:solidFill>
                    </a:ln>
                  </pic:spPr>
                </pic:pic>
              </a:graphicData>
            </a:graphic>
          </wp:inline>
        </w:drawing>
      </w:r>
    </w:p>
    <w:p w14:paraId="175FEED3" w14:textId="77777777" w:rsidR="002A6FB7" w:rsidRDefault="002A6FB7" w:rsidP="002A6FB7">
      <w:pPr>
        <w:pStyle w:val="LabStepNumberedLevel2"/>
      </w:pPr>
      <w:r>
        <w:t xml:space="preserve">Place your cursor inside the </w:t>
      </w:r>
      <w:r w:rsidRPr="003C0E3A">
        <w:rPr>
          <w:b/>
        </w:rPr>
        <w:t>Inputs</w:t>
      </w:r>
      <w:r>
        <w:t xml:space="preserve"> textbox and type "</w:t>
      </w:r>
      <w:r w:rsidRPr="003C0E3A">
        <w:rPr>
          <w:b/>
        </w:rPr>
        <w:t>Dear</w:t>
      </w:r>
      <w:r>
        <w:t>" followed by a space.</w:t>
      </w:r>
    </w:p>
    <w:p w14:paraId="5659CD39" w14:textId="77777777" w:rsidR="002A6FB7" w:rsidRDefault="002A6FB7" w:rsidP="002A6FB7">
      <w:pPr>
        <w:pStyle w:val="LabStepNumberedLevel2"/>
      </w:pPr>
      <w:r>
        <w:t xml:space="preserve">Next, add the </w:t>
      </w:r>
      <w:r w:rsidRPr="003C0E3A">
        <w:rPr>
          <w:b/>
        </w:rPr>
        <w:t>First Name</w:t>
      </w:r>
      <w:r>
        <w:t xml:space="preserve"> output parameter from the </w:t>
      </w:r>
      <w:proofErr w:type="gramStart"/>
      <w:r w:rsidRPr="0026058E">
        <w:rPr>
          <w:b/>
        </w:rPr>
        <w:t>For</w:t>
      </w:r>
      <w:proofErr w:type="gramEnd"/>
      <w:r w:rsidRPr="0026058E">
        <w:rPr>
          <w:b/>
        </w:rPr>
        <w:t xml:space="preserve"> a selected</w:t>
      </w:r>
      <w:r>
        <w:t xml:space="preserve"> item trigger.</w:t>
      </w:r>
    </w:p>
    <w:p w14:paraId="4E22E2DE" w14:textId="77777777" w:rsidR="002A6FB7" w:rsidRDefault="002A6FB7" w:rsidP="002A6FB7">
      <w:pPr>
        <w:pStyle w:val="LabStepScreenshotLevel2"/>
      </w:pPr>
      <w:r>
        <w:drawing>
          <wp:inline distT="0" distB="0" distL="0" distR="0" wp14:anchorId="0CE3CEAF" wp14:editId="059AADCD">
            <wp:extent cx="4534157" cy="1068886"/>
            <wp:effectExtent l="19050" t="19050" r="19050" b="1714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653244" cy="1096960"/>
                    </a:xfrm>
                    <a:prstGeom prst="rect">
                      <a:avLst/>
                    </a:prstGeom>
                    <a:noFill/>
                    <a:ln>
                      <a:solidFill>
                        <a:schemeClr val="tx1">
                          <a:lumMod val="50000"/>
                          <a:lumOff val="50000"/>
                        </a:schemeClr>
                      </a:solidFill>
                    </a:ln>
                  </pic:spPr>
                </pic:pic>
              </a:graphicData>
            </a:graphic>
          </wp:inline>
        </w:drawing>
      </w:r>
    </w:p>
    <w:p w14:paraId="2B662C5A" w14:textId="77777777" w:rsidR="002A6FB7" w:rsidRDefault="002A6FB7" w:rsidP="002A6FB7">
      <w:pPr>
        <w:pStyle w:val="LabStepNumberedLevel2"/>
      </w:pPr>
      <w:r>
        <w:t>Enter a comma (</w:t>
      </w:r>
      <w:r>
        <w:rPr>
          <w:b/>
        </w:rPr>
        <w:t>,</w:t>
      </w:r>
      <w:r>
        <w:t>) followed by a line break.</w:t>
      </w:r>
    </w:p>
    <w:p w14:paraId="09C03A09" w14:textId="77777777" w:rsidR="002A6FB7" w:rsidRDefault="002A6FB7" w:rsidP="002A6FB7">
      <w:pPr>
        <w:pStyle w:val="LabStepScreenshotLevel2"/>
      </w:pPr>
      <w:r>
        <w:drawing>
          <wp:inline distT="0" distB="0" distL="0" distR="0" wp14:anchorId="3E090A44" wp14:editId="11395CA3">
            <wp:extent cx="4112299" cy="1061238"/>
            <wp:effectExtent l="0" t="0" r="2540" b="571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24423" cy="1090173"/>
                    </a:xfrm>
                    <a:prstGeom prst="rect">
                      <a:avLst/>
                    </a:prstGeom>
                    <a:noFill/>
                    <a:ln>
                      <a:noFill/>
                    </a:ln>
                  </pic:spPr>
                </pic:pic>
              </a:graphicData>
            </a:graphic>
          </wp:inline>
        </w:drawing>
      </w:r>
    </w:p>
    <w:p w14:paraId="2E7F2DBB" w14:textId="77777777" w:rsidR="002A6FB7" w:rsidRDefault="002A6FB7" w:rsidP="002A6FB7">
      <w:pPr>
        <w:pStyle w:val="LabStepNumberedLevel2"/>
      </w:pPr>
      <w:r>
        <w:lastRenderedPageBreak/>
        <w:t>Enter content for the letter body by copying and pasting the following text.</w:t>
      </w:r>
    </w:p>
    <w:p w14:paraId="600A3D31" w14:textId="77777777" w:rsidR="002A6FB7" w:rsidRDefault="002A6FB7" w:rsidP="002A6FB7">
      <w:pPr>
        <w:pStyle w:val="LabStepCodeBlockLevel2"/>
      </w:pPr>
      <w:r>
        <w:t>Lorem ipsum dolor sit amet, id omnis viderer blandit pri, duo in vide nominati consequuntur, duo ne admodum tractatos. An velit iudico phaedrum vim, no saepe altera duo, sea duis assum id. Cu mel facilisi rationibus, in eros albucius per, cum id movet graecis. Ex vel tollit civibus repudiare, quidam audire vituperatoribus pri an. An eros utinam has.</w:t>
      </w:r>
    </w:p>
    <w:p w14:paraId="03DA6DFA" w14:textId="77777777" w:rsidR="002A6FB7" w:rsidRDefault="002A6FB7" w:rsidP="002A6FB7">
      <w:pPr>
        <w:pStyle w:val="LabStepCodeBlockLevel2"/>
      </w:pPr>
    </w:p>
    <w:p w14:paraId="6DB9B5E2" w14:textId="77777777" w:rsidR="002A6FB7" w:rsidRDefault="002A6FB7" w:rsidP="002A6FB7">
      <w:pPr>
        <w:pStyle w:val="LabStepCodeBlockLevel2"/>
      </w:pPr>
      <w:r>
        <w:t>Dicat veniam reprehendunt usu eu, id pri stet qualisque. Vis tale quaeque incorrupte ea, mea quaestio imperdiet ei, per eu perfecto lobortis argumentum. Ad his viris appetere gloriatur. Ei eos elit appareat complectitur. Quo novum aperiri accusamus ei, duis nostrud cum no, at vel dolorum recusabo patrioque.</w:t>
      </w:r>
    </w:p>
    <w:p w14:paraId="0883836F" w14:textId="77777777" w:rsidR="002A6FB7" w:rsidRDefault="002A6FB7" w:rsidP="002A6FB7">
      <w:pPr>
        <w:pStyle w:val="LabStepCodeBlockLevel2"/>
      </w:pPr>
    </w:p>
    <w:p w14:paraId="3855F531" w14:textId="77777777" w:rsidR="002A6FB7" w:rsidRDefault="002A6FB7" w:rsidP="002A6FB7">
      <w:pPr>
        <w:pStyle w:val="LabStepCodeBlockLevel2"/>
      </w:pPr>
      <w:r>
        <w:t>Vim no eius verterem urbanitas, error veniam vim an. Ut possit aperiam sed, veniam oporteat sapientem has eu, pro civibus evertitur ne. Saepe impetus id vis, vel iudico tantas epicurei te. Pri praesent instructior eu, vix quod lorem commune ei, mea facilisi tacimates antiopam eu.</w:t>
      </w:r>
    </w:p>
    <w:p w14:paraId="54AC37A9" w14:textId="77777777" w:rsidR="002A6FB7" w:rsidRDefault="002A6FB7" w:rsidP="002A6FB7">
      <w:pPr>
        <w:pStyle w:val="LabStepCodeBlockLevel2"/>
      </w:pPr>
    </w:p>
    <w:p w14:paraId="6DE02695" w14:textId="77777777" w:rsidR="002A6FB7" w:rsidRDefault="002A6FB7" w:rsidP="002A6FB7">
      <w:pPr>
        <w:pStyle w:val="LabStepCodeBlockLevel2"/>
      </w:pPr>
      <w:r>
        <w:t>Erant animal te nam, ius praesent imperdiet abhorreant an. Mea unum dicam gloriatur eu, quem molestie accusamus vel te. Dicam nonumes at mei, omnis veritus adipisci ne eos. Everti mnesarchum in eam, no ius aeque vulputate. An debet referrentur vim, duo ne amet melius.</w:t>
      </w:r>
    </w:p>
    <w:p w14:paraId="4B351A50" w14:textId="77777777" w:rsidR="002A6FB7" w:rsidRDefault="002A6FB7" w:rsidP="002A6FB7">
      <w:pPr>
        <w:pStyle w:val="LabStepCodeBlockLevel2"/>
      </w:pPr>
    </w:p>
    <w:p w14:paraId="4F3F5663" w14:textId="77777777" w:rsidR="002A6FB7" w:rsidRDefault="002A6FB7" w:rsidP="002A6FB7">
      <w:pPr>
        <w:pStyle w:val="LabStepCodeBlockLevel2"/>
      </w:pPr>
      <w:r>
        <w:t>Duo magna mediocrem ocurreret et. Mollis voluptatum ei eam. Placerat scripserit an has, vitae tempor vim no. Oblique admodum iudicabit est in. Ut suavitate disputationi eum, et modo error commune quo.</w:t>
      </w:r>
    </w:p>
    <w:p w14:paraId="4BE20050" w14:textId="77777777" w:rsidR="002A6FB7" w:rsidRDefault="002A6FB7" w:rsidP="002A6FB7">
      <w:pPr>
        <w:pStyle w:val="LabStepCodeBlockLevel2"/>
      </w:pPr>
    </w:p>
    <w:p w14:paraId="3832C991" w14:textId="77777777" w:rsidR="002A6FB7" w:rsidRDefault="002A6FB7" w:rsidP="002A6FB7">
      <w:pPr>
        <w:pStyle w:val="LabStepCodeBlockLevel2"/>
      </w:pPr>
      <w:r>
        <w:t>Augue fabulas id vel. Nec dico legimus an, diceret qualisque his eu. Molestiae laboramus ex eam, in sumo essent dignissim his, eu delicata liberavisse mea. Vis ut iudico graeco iriure. Per veniam eleifend ad, eu sit novum tempor menandri.</w:t>
      </w:r>
    </w:p>
    <w:p w14:paraId="0F6B849D" w14:textId="77777777" w:rsidR="002A6FB7" w:rsidRDefault="002A6FB7" w:rsidP="002A6FB7">
      <w:pPr>
        <w:pStyle w:val="LabStepNumberedLevel2"/>
      </w:pPr>
      <w:r>
        <w:t xml:space="preserve">The </w:t>
      </w:r>
      <w:r w:rsidRPr="0026058E">
        <w:rPr>
          <w:b/>
        </w:rPr>
        <w:t>Inputs</w:t>
      </w:r>
      <w:r>
        <w:t xml:space="preserve"> parameter of the </w:t>
      </w:r>
      <w:r w:rsidRPr="004C2DE9">
        <w:rPr>
          <w:b/>
        </w:rPr>
        <w:t>Letter Body</w:t>
      </w:r>
      <w:r>
        <w:t xml:space="preserve"> action should now contain content for the letter body.</w:t>
      </w:r>
    </w:p>
    <w:p w14:paraId="2ACB32B5" w14:textId="77777777" w:rsidR="002A6FB7" w:rsidRDefault="002A6FB7" w:rsidP="002A6FB7">
      <w:pPr>
        <w:pStyle w:val="LabStepScreenshotLevel2"/>
      </w:pPr>
      <w:r>
        <w:drawing>
          <wp:inline distT="0" distB="0" distL="0" distR="0" wp14:anchorId="376E2B89" wp14:editId="188907F4">
            <wp:extent cx="3038875" cy="951327"/>
            <wp:effectExtent l="19050" t="19050" r="28575" b="2032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b="36965"/>
                    <a:stretch/>
                  </pic:blipFill>
                  <pic:spPr bwMode="auto">
                    <a:xfrm>
                      <a:off x="0" y="0"/>
                      <a:ext cx="3137975" cy="98235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652205" w14:textId="77777777" w:rsidR="002A6FB7" w:rsidRDefault="002A6FB7" w:rsidP="002A6FB7">
      <w:pPr>
        <w:pStyle w:val="LabStepNumberedLevel2"/>
      </w:pPr>
      <w:r>
        <w:t xml:space="preserve">Place your cursor inside the </w:t>
      </w:r>
      <w:proofErr w:type="spellStart"/>
      <w:r w:rsidRPr="0026058E">
        <w:rPr>
          <w:b/>
        </w:rPr>
        <w:t>LetterContent</w:t>
      </w:r>
      <w:proofErr w:type="spellEnd"/>
      <w:r>
        <w:t xml:space="preserve"> parameter of the </w:t>
      </w:r>
      <w:r w:rsidRPr="0026058E">
        <w:rPr>
          <w:b/>
        </w:rPr>
        <w:t>Populate a Microsoft Word template</w:t>
      </w:r>
      <w:r>
        <w:t xml:space="preserve"> action.</w:t>
      </w:r>
    </w:p>
    <w:p w14:paraId="52D6F29B" w14:textId="77777777" w:rsidR="002A6FB7" w:rsidRDefault="002A6FB7" w:rsidP="002A6FB7">
      <w:pPr>
        <w:pStyle w:val="LabStepNumberedLevel2"/>
      </w:pPr>
      <w:r>
        <w:t xml:space="preserve">Configure the </w:t>
      </w:r>
      <w:proofErr w:type="spellStart"/>
      <w:r w:rsidRPr="0026058E">
        <w:rPr>
          <w:b/>
        </w:rPr>
        <w:t>LetterContent</w:t>
      </w:r>
      <w:proofErr w:type="spellEnd"/>
      <w:r>
        <w:t xml:space="preserve"> parameter by assigning the </w:t>
      </w:r>
      <w:r w:rsidRPr="0026058E">
        <w:rPr>
          <w:b/>
        </w:rPr>
        <w:t>Output</w:t>
      </w:r>
      <w:r>
        <w:t xml:space="preserve"> property of the </w:t>
      </w:r>
      <w:r w:rsidRPr="0026058E">
        <w:rPr>
          <w:b/>
        </w:rPr>
        <w:t>Compose</w:t>
      </w:r>
      <w:r>
        <w:t xml:space="preserve"> action named </w:t>
      </w:r>
      <w:r w:rsidRPr="0026058E">
        <w:rPr>
          <w:b/>
        </w:rPr>
        <w:t>Letter Body</w:t>
      </w:r>
      <w:r>
        <w:t>.</w:t>
      </w:r>
    </w:p>
    <w:p w14:paraId="1B260784" w14:textId="77777777" w:rsidR="002A6FB7" w:rsidRDefault="002A6FB7" w:rsidP="002A6FB7">
      <w:pPr>
        <w:pStyle w:val="LabStepScreenshotLevel2"/>
      </w:pPr>
      <w:r>
        <w:drawing>
          <wp:inline distT="0" distB="0" distL="0" distR="0" wp14:anchorId="5C02E5AB" wp14:editId="7631BCA4">
            <wp:extent cx="3526971" cy="907403"/>
            <wp:effectExtent l="19050" t="19050" r="16510"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94984" cy="924901"/>
                    </a:xfrm>
                    <a:prstGeom prst="rect">
                      <a:avLst/>
                    </a:prstGeom>
                    <a:noFill/>
                    <a:ln>
                      <a:solidFill>
                        <a:schemeClr val="tx1">
                          <a:lumMod val="50000"/>
                          <a:lumOff val="50000"/>
                        </a:schemeClr>
                      </a:solidFill>
                    </a:ln>
                  </pic:spPr>
                </pic:pic>
              </a:graphicData>
            </a:graphic>
          </wp:inline>
        </w:drawing>
      </w:r>
    </w:p>
    <w:p w14:paraId="1CFB1950" w14:textId="77777777" w:rsidR="002A6FB7" w:rsidRDefault="002A6FB7" w:rsidP="002A6FB7">
      <w:pPr>
        <w:pStyle w:val="LabStepNumbered"/>
      </w:pPr>
      <w:r>
        <w:t xml:space="preserve">Initialize the </w:t>
      </w:r>
      <w:proofErr w:type="spellStart"/>
      <w:r>
        <w:rPr>
          <w:b/>
        </w:rPr>
        <w:t>LetterAuthor</w:t>
      </w:r>
      <w:proofErr w:type="spellEnd"/>
      <w:r>
        <w:rPr>
          <w:b/>
        </w:rPr>
        <w:t xml:space="preserve"> </w:t>
      </w:r>
      <w:r>
        <w:t>input field for the Word document template.</w:t>
      </w:r>
    </w:p>
    <w:p w14:paraId="6806DB0A" w14:textId="77777777" w:rsidR="002A6FB7" w:rsidRDefault="002A6FB7" w:rsidP="002A6FB7">
      <w:pPr>
        <w:pStyle w:val="LabStepNumberedLevel2"/>
      </w:pPr>
      <w:r>
        <w:t xml:space="preserve">In the </w:t>
      </w:r>
      <w:r w:rsidRPr="0026058E">
        <w:rPr>
          <w:b/>
        </w:rPr>
        <w:t>Populate a Microsoft Word template</w:t>
      </w:r>
      <w:r>
        <w:t xml:space="preserve"> action, place your cursor inside the textbox for the </w:t>
      </w:r>
      <w:proofErr w:type="spellStart"/>
      <w:r w:rsidRPr="0026058E">
        <w:rPr>
          <w:b/>
        </w:rPr>
        <w:t>LetterAuthor</w:t>
      </w:r>
      <w:proofErr w:type="spellEnd"/>
      <w:r>
        <w:t xml:space="preserve"> parameter.</w:t>
      </w:r>
    </w:p>
    <w:p w14:paraId="6A0E0BB0" w14:textId="77777777" w:rsidR="002A6FB7" w:rsidRDefault="002A6FB7" w:rsidP="002A6FB7">
      <w:pPr>
        <w:pStyle w:val="LabStepNumberedLevel2"/>
      </w:pPr>
      <w:r>
        <w:t xml:space="preserve">Configure the </w:t>
      </w:r>
      <w:proofErr w:type="spellStart"/>
      <w:r w:rsidRPr="00425D7B">
        <w:rPr>
          <w:b/>
        </w:rPr>
        <w:t>LetterAuthor</w:t>
      </w:r>
      <w:proofErr w:type="spellEnd"/>
      <w:r>
        <w:t xml:space="preserve"> parameter by assigning the </w:t>
      </w:r>
      <w:proofErr w:type="gramStart"/>
      <w:r w:rsidRPr="00425D7B">
        <w:rPr>
          <w:b/>
        </w:rPr>
        <w:t>User name</w:t>
      </w:r>
      <w:proofErr w:type="gramEnd"/>
      <w:r>
        <w:t xml:space="preserve"> parameter of the </w:t>
      </w:r>
      <w:r w:rsidRPr="00425D7B">
        <w:rPr>
          <w:b/>
        </w:rPr>
        <w:t>For a selected item</w:t>
      </w:r>
      <w:r>
        <w:t xml:space="preserve"> trigger.</w:t>
      </w:r>
    </w:p>
    <w:p w14:paraId="37E33ED9" w14:textId="77777777" w:rsidR="002A6FB7" w:rsidRDefault="002A6FB7" w:rsidP="002A6FB7">
      <w:pPr>
        <w:pStyle w:val="LabStepScreenshotLevel2"/>
      </w:pPr>
      <w:r>
        <w:drawing>
          <wp:inline distT="0" distB="0" distL="0" distR="0" wp14:anchorId="6D1ED284" wp14:editId="527F045E">
            <wp:extent cx="2481943" cy="1399227"/>
            <wp:effectExtent l="19050" t="19050" r="13970" b="1079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528033" cy="1425211"/>
                    </a:xfrm>
                    <a:prstGeom prst="rect">
                      <a:avLst/>
                    </a:prstGeom>
                    <a:noFill/>
                    <a:ln>
                      <a:solidFill>
                        <a:schemeClr val="tx1">
                          <a:lumMod val="50000"/>
                          <a:lumOff val="50000"/>
                        </a:schemeClr>
                      </a:solidFill>
                    </a:ln>
                  </pic:spPr>
                </pic:pic>
              </a:graphicData>
            </a:graphic>
          </wp:inline>
        </w:drawing>
      </w:r>
    </w:p>
    <w:p w14:paraId="23EED17E" w14:textId="77777777" w:rsidR="002A6FB7" w:rsidRDefault="002A6FB7" w:rsidP="002A6FB7">
      <w:pPr>
        <w:pStyle w:val="LabStepNumberedLevel2"/>
      </w:pPr>
      <w:r>
        <w:lastRenderedPageBreak/>
        <w:t xml:space="preserve">Verify that the </w:t>
      </w:r>
      <w:proofErr w:type="gramStart"/>
      <w:r w:rsidRPr="004C2DE9">
        <w:rPr>
          <w:b/>
        </w:rPr>
        <w:t>User name</w:t>
      </w:r>
      <w:proofErr w:type="gramEnd"/>
      <w:r>
        <w:t xml:space="preserve"> parameter has been assigned to the </w:t>
      </w:r>
      <w:proofErr w:type="spellStart"/>
      <w:r w:rsidRPr="004C2DE9">
        <w:rPr>
          <w:b/>
        </w:rPr>
        <w:t>LetterAuthor</w:t>
      </w:r>
      <w:proofErr w:type="spellEnd"/>
      <w:r>
        <w:t xml:space="preserve"> input field</w:t>
      </w:r>
    </w:p>
    <w:p w14:paraId="1BE78D44" w14:textId="77777777" w:rsidR="002A6FB7" w:rsidRDefault="002A6FB7" w:rsidP="002A6FB7">
      <w:pPr>
        <w:pStyle w:val="LabStepScreenshotLevel2"/>
      </w:pPr>
      <w:r>
        <w:drawing>
          <wp:inline distT="0" distB="0" distL="0" distR="0" wp14:anchorId="6DD77212" wp14:editId="7D401A44">
            <wp:extent cx="3478696" cy="339782"/>
            <wp:effectExtent l="19050" t="19050" r="26670" b="22225"/>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556514" cy="347383"/>
                    </a:xfrm>
                    <a:prstGeom prst="rect">
                      <a:avLst/>
                    </a:prstGeom>
                    <a:noFill/>
                    <a:ln>
                      <a:solidFill>
                        <a:schemeClr val="tx1">
                          <a:lumMod val="50000"/>
                          <a:lumOff val="50000"/>
                        </a:schemeClr>
                      </a:solidFill>
                    </a:ln>
                  </pic:spPr>
                </pic:pic>
              </a:graphicData>
            </a:graphic>
          </wp:inline>
        </w:drawing>
      </w:r>
    </w:p>
    <w:p w14:paraId="1D232FEA" w14:textId="77777777" w:rsidR="002A6FB7" w:rsidRDefault="002A6FB7" w:rsidP="002A6FB7">
      <w:pPr>
        <w:pStyle w:val="LabStepNumbered"/>
      </w:pPr>
      <w:r>
        <w:t xml:space="preserve">Add a new SharePoint </w:t>
      </w:r>
      <w:r w:rsidRPr="004C2DE9">
        <w:rPr>
          <w:b/>
        </w:rPr>
        <w:t>Create File</w:t>
      </w:r>
      <w:r>
        <w:t xml:space="preserve"> action to save the new Word document into the </w:t>
      </w:r>
      <w:r w:rsidRPr="004C2DE9">
        <w:rPr>
          <w:b/>
        </w:rPr>
        <w:t>Letters</w:t>
      </w:r>
      <w:r>
        <w:t xml:space="preserve"> document library.</w:t>
      </w:r>
    </w:p>
    <w:p w14:paraId="69F1DF0D" w14:textId="77777777" w:rsidR="002A6FB7" w:rsidRDefault="002A6FB7" w:rsidP="002A6FB7">
      <w:pPr>
        <w:pStyle w:val="LabStepNumberedLevel2"/>
      </w:pPr>
      <w:r>
        <w:t xml:space="preserve">Click the </w:t>
      </w:r>
      <w:r w:rsidRPr="004C2DE9">
        <w:rPr>
          <w:b/>
        </w:rPr>
        <w:t>New step</w:t>
      </w:r>
      <w:r>
        <w:t xml:space="preserve"> button at the bottom of the flow to add a new </w:t>
      </w:r>
      <w:r w:rsidRPr="004C2DE9">
        <w:rPr>
          <w:b/>
        </w:rPr>
        <w:t>Create File</w:t>
      </w:r>
      <w:r>
        <w:t xml:space="preserve"> action.</w:t>
      </w:r>
    </w:p>
    <w:p w14:paraId="7F06D4A7" w14:textId="77777777" w:rsidR="002A6FB7" w:rsidRDefault="002A6FB7" w:rsidP="002A6FB7">
      <w:pPr>
        <w:pStyle w:val="LabStepScreenshotLevel2"/>
      </w:pPr>
      <w:r>
        <w:drawing>
          <wp:inline distT="0" distB="0" distL="0" distR="0" wp14:anchorId="1F3C9B1D" wp14:editId="73177D7A">
            <wp:extent cx="2442754" cy="877015"/>
            <wp:effectExtent l="19050" t="19050" r="15240" b="1841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2478804" cy="889958"/>
                    </a:xfrm>
                    <a:prstGeom prst="rect">
                      <a:avLst/>
                    </a:prstGeom>
                    <a:noFill/>
                    <a:ln>
                      <a:solidFill>
                        <a:schemeClr val="tx1">
                          <a:lumMod val="50000"/>
                          <a:lumOff val="50000"/>
                        </a:schemeClr>
                      </a:solidFill>
                    </a:ln>
                  </pic:spPr>
                </pic:pic>
              </a:graphicData>
            </a:graphic>
          </wp:inline>
        </w:drawing>
      </w:r>
    </w:p>
    <w:p w14:paraId="44191031" w14:textId="77777777" w:rsidR="002A6FB7" w:rsidRDefault="002A6FB7" w:rsidP="002A6FB7">
      <w:pPr>
        <w:pStyle w:val="LabStepNumberedLevel2"/>
      </w:pPr>
      <w:r>
        <w:t xml:space="preserve">Type in </w:t>
      </w:r>
      <w:r w:rsidRPr="00DE32AC">
        <w:rPr>
          <w:b/>
        </w:rPr>
        <w:t>SharePoint Create File</w:t>
      </w:r>
      <w:r>
        <w:t xml:space="preserve"> into the action search box.</w:t>
      </w:r>
    </w:p>
    <w:p w14:paraId="108EF5A8" w14:textId="77777777" w:rsidR="002A6FB7" w:rsidRDefault="002A6FB7" w:rsidP="002A6FB7">
      <w:pPr>
        <w:pStyle w:val="LabStepNumberedLevel2"/>
      </w:pPr>
      <w:r>
        <w:t xml:space="preserve">Locate and select the SharePoint </w:t>
      </w:r>
      <w:r w:rsidRPr="00DE32AC">
        <w:rPr>
          <w:b/>
        </w:rPr>
        <w:t>Create File</w:t>
      </w:r>
      <w:r>
        <w:t xml:space="preserve"> action.</w:t>
      </w:r>
    </w:p>
    <w:p w14:paraId="5772D6F1" w14:textId="77777777" w:rsidR="002A6FB7" w:rsidRDefault="002A6FB7" w:rsidP="002A6FB7">
      <w:pPr>
        <w:pStyle w:val="LabStepScreenshotLevel2"/>
      </w:pPr>
      <w:r>
        <w:drawing>
          <wp:inline distT="0" distB="0" distL="0" distR="0" wp14:anchorId="67359845" wp14:editId="0E1F7F16">
            <wp:extent cx="2396532" cy="1593579"/>
            <wp:effectExtent l="19050" t="19050" r="22860" b="2603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469763" cy="1642274"/>
                    </a:xfrm>
                    <a:prstGeom prst="rect">
                      <a:avLst/>
                    </a:prstGeom>
                    <a:noFill/>
                    <a:ln>
                      <a:solidFill>
                        <a:schemeClr val="tx1">
                          <a:lumMod val="50000"/>
                          <a:lumOff val="50000"/>
                        </a:schemeClr>
                      </a:solidFill>
                    </a:ln>
                  </pic:spPr>
                </pic:pic>
              </a:graphicData>
            </a:graphic>
          </wp:inline>
        </w:drawing>
      </w:r>
    </w:p>
    <w:p w14:paraId="6BACBC22" w14:textId="77777777" w:rsidR="002A6FB7" w:rsidRDefault="002A6FB7" w:rsidP="002A6FB7">
      <w:pPr>
        <w:pStyle w:val="LabStepNumberedLevel2"/>
      </w:pPr>
      <w:r>
        <w:t xml:space="preserve">Configure the </w:t>
      </w:r>
      <w:r w:rsidRPr="00DE32AC">
        <w:rPr>
          <w:b/>
        </w:rPr>
        <w:t>Site Address</w:t>
      </w:r>
      <w:r>
        <w:t xml:space="preserve"> parameter with the URL to your SharePoint site.</w:t>
      </w:r>
    </w:p>
    <w:p w14:paraId="5CBA435C" w14:textId="77777777" w:rsidR="002A6FB7" w:rsidRDefault="002A6FB7" w:rsidP="002A6FB7">
      <w:pPr>
        <w:pStyle w:val="LabStepNumberedLevel2"/>
      </w:pPr>
      <w:r>
        <w:t xml:space="preserve">Configure the </w:t>
      </w:r>
      <w:r w:rsidRPr="00DE32AC">
        <w:rPr>
          <w:b/>
        </w:rPr>
        <w:t>Folder Path</w:t>
      </w:r>
      <w:r>
        <w:t xml:space="preserve"> to reference the </w:t>
      </w:r>
      <w:r w:rsidRPr="00DE32AC">
        <w:rPr>
          <w:b/>
        </w:rPr>
        <w:t>/Letters</w:t>
      </w:r>
      <w:r>
        <w:t xml:space="preserve"> document library.</w:t>
      </w:r>
    </w:p>
    <w:p w14:paraId="70B7068C" w14:textId="77777777" w:rsidR="002A6FB7" w:rsidRDefault="002A6FB7" w:rsidP="002A6FB7">
      <w:pPr>
        <w:pStyle w:val="LabStepScreenshotLevel2"/>
      </w:pPr>
      <w:r>
        <w:drawing>
          <wp:inline distT="0" distB="0" distL="0" distR="0" wp14:anchorId="695B37AC" wp14:editId="6B73A2AA">
            <wp:extent cx="4405338" cy="901337"/>
            <wp:effectExtent l="19050" t="19050" r="14605" b="1333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474303" cy="915447"/>
                    </a:xfrm>
                    <a:prstGeom prst="rect">
                      <a:avLst/>
                    </a:prstGeom>
                    <a:noFill/>
                    <a:ln>
                      <a:solidFill>
                        <a:schemeClr val="tx1">
                          <a:lumMod val="50000"/>
                          <a:lumOff val="50000"/>
                        </a:schemeClr>
                      </a:solidFill>
                    </a:ln>
                  </pic:spPr>
                </pic:pic>
              </a:graphicData>
            </a:graphic>
          </wp:inline>
        </w:drawing>
      </w:r>
    </w:p>
    <w:p w14:paraId="388318CE" w14:textId="77777777" w:rsidR="002A6FB7" w:rsidRDefault="002A6FB7" w:rsidP="002A6FB7">
      <w:pPr>
        <w:pStyle w:val="LabStepNumberedLevel2"/>
      </w:pPr>
      <w:r>
        <w:t xml:space="preserve">Place your cursor into the textbox for the </w:t>
      </w:r>
      <w:r w:rsidRPr="00DE32AC">
        <w:rPr>
          <w:b/>
        </w:rPr>
        <w:t>File Name</w:t>
      </w:r>
      <w:r>
        <w:t xml:space="preserve"> parameter.</w:t>
      </w:r>
    </w:p>
    <w:p w14:paraId="185B58B3" w14:textId="77777777" w:rsidR="002A6FB7" w:rsidRDefault="002A6FB7" w:rsidP="002A6FB7">
      <w:pPr>
        <w:pStyle w:val="LabStepNumberedLevel2"/>
      </w:pPr>
      <w:r>
        <w:t xml:space="preserve">Type in an initial text value of </w:t>
      </w:r>
      <w:r w:rsidRPr="004C2DE9">
        <w:rPr>
          <w:b/>
        </w:rPr>
        <w:t>"Letter"</w:t>
      </w:r>
      <w:r>
        <w:t xml:space="preserve"> followed by a hyphen (</w:t>
      </w:r>
      <w:r w:rsidRPr="004C2DE9">
        <w:rPr>
          <w:b/>
        </w:rPr>
        <w:t>-</w:t>
      </w:r>
      <w:r>
        <w:t>).</w:t>
      </w:r>
    </w:p>
    <w:p w14:paraId="036697E8" w14:textId="77777777" w:rsidR="002A6FB7" w:rsidRDefault="002A6FB7" w:rsidP="002A6FB7">
      <w:pPr>
        <w:pStyle w:val="LabStepNumberedLevel2"/>
      </w:pPr>
      <w:r>
        <w:t xml:space="preserve">Next click on the </w:t>
      </w:r>
      <w:r w:rsidRPr="004C2DE9">
        <w:rPr>
          <w:b/>
        </w:rPr>
        <w:t>FirstName</w:t>
      </w:r>
      <w:r>
        <w:t xml:space="preserve"> output parameter of the </w:t>
      </w:r>
      <w:proofErr w:type="gramStart"/>
      <w:r w:rsidRPr="004C2DE9">
        <w:rPr>
          <w:b/>
        </w:rPr>
        <w:t>For</w:t>
      </w:r>
      <w:proofErr w:type="gramEnd"/>
      <w:r w:rsidRPr="004C2DE9">
        <w:rPr>
          <w:b/>
        </w:rPr>
        <w:t xml:space="preserve"> a select</w:t>
      </w:r>
      <w:r>
        <w:rPr>
          <w:b/>
        </w:rPr>
        <w:t>ed</w:t>
      </w:r>
      <w:r w:rsidRPr="004C2DE9">
        <w:rPr>
          <w:b/>
        </w:rPr>
        <w:t xml:space="preserve"> item</w:t>
      </w:r>
      <w:r>
        <w:t xml:space="preserve"> trigger.</w:t>
      </w:r>
    </w:p>
    <w:p w14:paraId="11DE60B2" w14:textId="77777777" w:rsidR="002A6FB7" w:rsidRDefault="002A6FB7" w:rsidP="002A6FB7">
      <w:pPr>
        <w:pStyle w:val="LabStepScreenshotLevel2"/>
      </w:pPr>
      <w:r>
        <w:drawing>
          <wp:inline distT="0" distB="0" distL="0" distR="0" wp14:anchorId="4E344426" wp14:editId="46275154">
            <wp:extent cx="4344148" cy="1319349"/>
            <wp:effectExtent l="19050" t="19050" r="18415" b="1460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452882" cy="1352372"/>
                    </a:xfrm>
                    <a:prstGeom prst="rect">
                      <a:avLst/>
                    </a:prstGeom>
                    <a:noFill/>
                    <a:ln>
                      <a:solidFill>
                        <a:schemeClr val="tx1">
                          <a:lumMod val="50000"/>
                          <a:lumOff val="50000"/>
                        </a:schemeClr>
                      </a:solidFill>
                    </a:ln>
                  </pic:spPr>
                </pic:pic>
              </a:graphicData>
            </a:graphic>
          </wp:inline>
        </w:drawing>
      </w:r>
    </w:p>
    <w:p w14:paraId="1B305619" w14:textId="77777777" w:rsidR="002A6FB7" w:rsidRDefault="002A6FB7" w:rsidP="002A6FB7">
      <w:pPr>
        <w:pStyle w:val="LabStepNumberedLevel2"/>
      </w:pPr>
      <w:r>
        <w:lastRenderedPageBreak/>
        <w:t xml:space="preserve">After adding the </w:t>
      </w:r>
      <w:r w:rsidRPr="00553EE1">
        <w:rPr>
          <w:b/>
        </w:rPr>
        <w:t>First Name</w:t>
      </w:r>
      <w:r>
        <w:t xml:space="preserve"> parameter, add another hyphen followed by the </w:t>
      </w:r>
      <w:r w:rsidRPr="00553EE1">
        <w:rPr>
          <w:b/>
        </w:rPr>
        <w:t>Last Name</w:t>
      </w:r>
      <w:r>
        <w:t xml:space="preserve"> parameter and then </w:t>
      </w:r>
      <w:r w:rsidRPr="004C2DE9">
        <w:rPr>
          <w:b/>
        </w:rPr>
        <w:t>".docx"</w:t>
      </w:r>
      <w:r>
        <w:t>.</w:t>
      </w:r>
    </w:p>
    <w:p w14:paraId="2863B0DC" w14:textId="77777777" w:rsidR="002A6FB7" w:rsidRDefault="002A6FB7" w:rsidP="002A6FB7">
      <w:pPr>
        <w:pStyle w:val="LabStepScreenshotLevel2"/>
      </w:pPr>
      <w:r>
        <w:drawing>
          <wp:inline distT="0" distB="0" distL="0" distR="0" wp14:anchorId="6D67D017" wp14:editId="3EAC1320">
            <wp:extent cx="5086906" cy="480878"/>
            <wp:effectExtent l="19050" t="19050" r="19050" b="1460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25334" cy="493964"/>
                    </a:xfrm>
                    <a:prstGeom prst="rect">
                      <a:avLst/>
                    </a:prstGeom>
                    <a:noFill/>
                    <a:ln>
                      <a:solidFill>
                        <a:schemeClr val="tx1">
                          <a:lumMod val="50000"/>
                          <a:lumOff val="50000"/>
                        </a:schemeClr>
                      </a:solidFill>
                    </a:ln>
                  </pic:spPr>
                </pic:pic>
              </a:graphicData>
            </a:graphic>
          </wp:inline>
        </w:drawing>
      </w:r>
    </w:p>
    <w:p w14:paraId="1384AF1B" w14:textId="77777777" w:rsidR="002A6FB7" w:rsidRDefault="002A6FB7" w:rsidP="002A6FB7">
      <w:pPr>
        <w:pStyle w:val="LabStepNumberedLevel2"/>
      </w:pPr>
      <w:r>
        <w:t xml:space="preserve">Place your cursor inside the textbox for the </w:t>
      </w:r>
      <w:r w:rsidRPr="00425D7B">
        <w:rPr>
          <w:b/>
        </w:rPr>
        <w:t>File Contents</w:t>
      </w:r>
      <w:r>
        <w:t xml:space="preserve"> parameter and then add the </w:t>
      </w:r>
      <w:r w:rsidRPr="00425D7B">
        <w:rPr>
          <w:b/>
        </w:rPr>
        <w:t>Microsoft Word document</w:t>
      </w:r>
      <w:r>
        <w:t xml:space="preserve"> parameter of the </w:t>
      </w:r>
      <w:r w:rsidRPr="00425D7B">
        <w:rPr>
          <w:b/>
        </w:rPr>
        <w:t>Populate a Microsoft Word template</w:t>
      </w:r>
      <w:r>
        <w:t xml:space="preserve"> action as shown in the following screenshot.</w:t>
      </w:r>
    </w:p>
    <w:p w14:paraId="643E67B6" w14:textId="77777777" w:rsidR="002A6FB7" w:rsidRDefault="002A6FB7" w:rsidP="002A6FB7">
      <w:pPr>
        <w:pStyle w:val="LabStepScreenshotLevel2"/>
      </w:pPr>
      <w:r>
        <w:drawing>
          <wp:inline distT="0" distB="0" distL="0" distR="0" wp14:anchorId="1A0351C1" wp14:editId="0620BFD3">
            <wp:extent cx="3872156" cy="1097050"/>
            <wp:effectExtent l="19050" t="19050" r="14605" b="2730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997832" cy="1132656"/>
                    </a:xfrm>
                    <a:prstGeom prst="rect">
                      <a:avLst/>
                    </a:prstGeom>
                    <a:noFill/>
                    <a:ln>
                      <a:solidFill>
                        <a:schemeClr val="tx1">
                          <a:lumMod val="50000"/>
                          <a:lumOff val="50000"/>
                        </a:schemeClr>
                      </a:solidFill>
                    </a:ln>
                  </pic:spPr>
                </pic:pic>
              </a:graphicData>
            </a:graphic>
          </wp:inline>
        </w:drawing>
      </w:r>
    </w:p>
    <w:p w14:paraId="491DA734" w14:textId="77777777" w:rsidR="002A6FB7" w:rsidRDefault="002A6FB7" w:rsidP="002A6FB7">
      <w:pPr>
        <w:pStyle w:val="LabStepNumberedLevel2"/>
      </w:pPr>
      <w:r>
        <w:t xml:space="preserve">The </w:t>
      </w:r>
      <w:r w:rsidRPr="00425D7B">
        <w:rPr>
          <w:b/>
        </w:rPr>
        <w:t>File Contents</w:t>
      </w:r>
      <w:r>
        <w:t xml:space="preserve"> parameter should now be configured with the </w:t>
      </w:r>
      <w:r w:rsidRPr="004C2DE9">
        <w:rPr>
          <w:b/>
        </w:rPr>
        <w:t>Microsoft Word document</w:t>
      </w:r>
      <w:r>
        <w:t xml:space="preserve"> output parameter.</w:t>
      </w:r>
    </w:p>
    <w:p w14:paraId="11A459EC" w14:textId="77777777" w:rsidR="002A6FB7" w:rsidRDefault="002A6FB7" w:rsidP="002A6FB7">
      <w:pPr>
        <w:pStyle w:val="LabStepScreenshotLevel2"/>
      </w:pPr>
      <w:r>
        <w:drawing>
          <wp:inline distT="0" distB="0" distL="0" distR="0" wp14:anchorId="76212491" wp14:editId="273624CB">
            <wp:extent cx="2724150" cy="1065204"/>
            <wp:effectExtent l="19050" t="19050" r="19050" b="2095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808264" cy="1098095"/>
                    </a:xfrm>
                    <a:prstGeom prst="rect">
                      <a:avLst/>
                    </a:prstGeom>
                    <a:noFill/>
                    <a:ln>
                      <a:solidFill>
                        <a:schemeClr val="tx1">
                          <a:lumMod val="50000"/>
                          <a:lumOff val="50000"/>
                        </a:schemeClr>
                      </a:solidFill>
                    </a:ln>
                  </pic:spPr>
                </pic:pic>
              </a:graphicData>
            </a:graphic>
          </wp:inline>
        </w:drawing>
      </w:r>
    </w:p>
    <w:p w14:paraId="691A7904" w14:textId="77777777" w:rsidR="002A6FB7" w:rsidRDefault="002A6FB7" w:rsidP="002A6FB7">
      <w:pPr>
        <w:pStyle w:val="LabStepNumberedLevel2"/>
      </w:pPr>
      <w:r>
        <w:t xml:space="preserve">Click the </w:t>
      </w:r>
      <w:r w:rsidRPr="00425D7B">
        <w:rPr>
          <w:b/>
        </w:rPr>
        <w:t>Save</w:t>
      </w:r>
      <w:r>
        <w:t xml:space="preserve"> button at the bottom of the flow designer to save your work.</w:t>
      </w:r>
    </w:p>
    <w:p w14:paraId="37A176D4" w14:textId="77777777" w:rsidR="002A6FB7" w:rsidRDefault="002A6FB7" w:rsidP="002A6FB7">
      <w:pPr>
        <w:pStyle w:val="LabStepScreenshotLevel2"/>
      </w:pPr>
      <w:r>
        <w:drawing>
          <wp:inline distT="0" distB="0" distL="0" distR="0" wp14:anchorId="30609250" wp14:editId="01966228">
            <wp:extent cx="2630708" cy="614879"/>
            <wp:effectExtent l="19050" t="19050" r="17780" b="1397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2">
                      <a:extLst>
                        <a:ext uri="{28A0092B-C50C-407E-A947-70E740481C1C}">
                          <a14:useLocalDpi xmlns:a14="http://schemas.microsoft.com/office/drawing/2010/main" val="0"/>
                        </a:ext>
                      </a:extLst>
                    </a:blip>
                    <a:srcRect t="24385"/>
                    <a:stretch/>
                  </pic:blipFill>
                  <pic:spPr bwMode="auto">
                    <a:xfrm>
                      <a:off x="0" y="0"/>
                      <a:ext cx="2731219" cy="63837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587DD4" w14:textId="77777777" w:rsidR="002A6FB7" w:rsidRDefault="002A6FB7" w:rsidP="002A6FB7">
      <w:pPr>
        <w:pStyle w:val="LabStepNumbered"/>
      </w:pPr>
      <w:r>
        <w:t xml:space="preserve">Test your work by select an item in the SharePoint </w:t>
      </w:r>
      <w:r w:rsidRPr="00EB732D">
        <w:rPr>
          <w:b/>
        </w:rPr>
        <w:t>Customers</w:t>
      </w:r>
      <w:r>
        <w:t xml:space="preserve"> list and running the </w:t>
      </w:r>
      <w:r w:rsidRPr="004C2DE9">
        <w:rPr>
          <w:b/>
        </w:rPr>
        <w:t>Generate Customer Letter</w:t>
      </w:r>
      <w:r>
        <w:t xml:space="preserve"> flow.</w:t>
      </w:r>
    </w:p>
    <w:p w14:paraId="05E00D8E" w14:textId="77777777" w:rsidR="002A6FB7" w:rsidRDefault="002A6FB7" w:rsidP="002A6FB7">
      <w:pPr>
        <w:pStyle w:val="LabStepNumberedLevel2"/>
      </w:pPr>
      <w:r>
        <w:t xml:space="preserve">Navigate back to the </w:t>
      </w:r>
      <w:r w:rsidRPr="00425D7B">
        <w:rPr>
          <w:b/>
        </w:rPr>
        <w:t>Customers</w:t>
      </w:r>
      <w:r>
        <w:t xml:space="preserve"> list in your SharePoint site.</w:t>
      </w:r>
    </w:p>
    <w:p w14:paraId="7F74A466" w14:textId="77777777" w:rsidR="002A6FB7" w:rsidRDefault="002A6FB7" w:rsidP="002A6FB7">
      <w:pPr>
        <w:pStyle w:val="LabStepNumberedLevel2"/>
      </w:pPr>
      <w:r>
        <w:t xml:space="preserve">Select one of the custom items is in the </w:t>
      </w:r>
      <w:r w:rsidRPr="00425D7B">
        <w:rPr>
          <w:b/>
        </w:rPr>
        <w:t>Customers</w:t>
      </w:r>
      <w:r>
        <w:t xml:space="preserve"> list.</w:t>
      </w:r>
    </w:p>
    <w:p w14:paraId="38D3D684" w14:textId="77777777" w:rsidR="002A6FB7" w:rsidRDefault="002A6FB7" w:rsidP="002A6FB7">
      <w:pPr>
        <w:pStyle w:val="LabStepNumberedLevel2"/>
      </w:pPr>
      <w:r>
        <w:t xml:space="preserve">Drop down the </w:t>
      </w:r>
      <w:r w:rsidRPr="00425D7B">
        <w:rPr>
          <w:b/>
        </w:rPr>
        <w:t>Flow</w:t>
      </w:r>
      <w:r>
        <w:t xml:space="preserve"> menu in the ribbon.</w:t>
      </w:r>
    </w:p>
    <w:p w14:paraId="31D94A5D" w14:textId="77777777" w:rsidR="002A6FB7" w:rsidRDefault="002A6FB7" w:rsidP="002A6FB7">
      <w:pPr>
        <w:pStyle w:val="LabStepScreenshotLevel2"/>
      </w:pPr>
      <w:r>
        <w:drawing>
          <wp:inline distT="0" distB="0" distL="0" distR="0" wp14:anchorId="582E543F" wp14:editId="41D1B4A9">
            <wp:extent cx="4746509" cy="903595"/>
            <wp:effectExtent l="19050" t="19050" r="16510" b="1143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811270" cy="915924"/>
                    </a:xfrm>
                    <a:prstGeom prst="rect">
                      <a:avLst/>
                    </a:prstGeom>
                    <a:noFill/>
                    <a:ln>
                      <a:solidFill>
                        <a:schemeClr val="tx1">
                          <a:lumMod val="50000"/>
                          <a:lumOff val="50000"/>
                        </a:schemeClr>
                      </a:solidFill>
                    </a:ln>
                  </pic:spPr>
                </pic:pic>
              </a:graphicData>
            </a:graphic>
          </wp:inline>
        </w:drawing>
      </w:r>
    </w:p>
    <w:p w14:paraId="7806A567" w14:textId="77777777" w:rsidR="002A6FB7" w:rsidRDefault="002A6FB7" w:rsidP="002A6FB7">
      <w:pPr>
        <w:pStyle w:val="LabStepNumberedLevel2"/>
      </w:pPr>
      <w:r>
        <w:t xml:space="preserve">From the </w:t>
      </w:r>
      <w:r w:rsidRPr="00425D7B">
        <w:rPr>
          <w:b/>
        </w:rPr>
        <w:t>Flow</w:t>
      </w:r>
      <w:r>
        <w:t xml:space="preserve"> menu, select the flow named </w:t>
      </w:r>
      <w:r w:rsidRPr="00425D7B">
        <w:rPr>
          <w:b/>
        </w:rPr>
        <w:t>Generate Customer Letter</w:t>
      </w:r>
      <w:r>
        <w:t>.</w:t>
      </w:r>
    </w:p>
    <w:p w14:paraId="32045588" w14:textId="77777777" w:rsidR="002A6FB7" w:rsidRDefault="002A6FB7" w:rsidP="002A6FB7">
      <w:pPr>
        <w:pStyle w:val="LabStepScreenshotLevel2"/>
      </w:pPr>
      <w:r>
        <w:drawing>
          <wp:inline distT="0" distB="0" distL="0" distR="0" wp14:anchorId="5CCCD0D0" wp14:editId="6ABE5D30">
            <wp:extent cx="3391595" cy="727719"/>
            <wp:effectExtent l="19050" t="19050" r="18415" b="152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67832" cy="744077"/>
                    </a:xfrm>
                    <a:prstGeom prst="rect">
                      <a:avLst/>
                    </a:prstGeom>
                    <a:noFill/>
                    <a:ln>
                      <a:solidFill>
                        <a:schemeClr val="tx1">
                          <a:lumMod val="50000"/>
                          <a:lumOff val="50000"/>
                        </a:schemeClr>
                      </a:solidFill>
                    </a:ln>
                  </pic:spPr>
                </pic:pic>
              </a:graphicData>
            </a:graphic>
          </wp:inline>
        </w:drawing>
      </w:r>
    </w:p>
    <w:p w14:paraId="6B5218A5" w14:textId="77777777" w:rsidR="002A6FB7" w:rsidRDefault="002A6FB7" w:rsidP="002A6FB7">
      <w:pPr>
        <w:pStyle w:val="LabStepNumberedLevel2"/>
      </w:pPr>
      <w:r>
        <w:lastRenderedPageBreak/>
        <w:t xml:space="preserve">When the </w:t>
      </w:r>
      <w:r w:rsidRPr="00425D7B">
        <w:rPr>
          <w:b/>
        </w:rPr>
        <w:t>Run Flow</w:t>
      </w:r>
      <w:r>
        <w:t xml:space="preserve"> pane appears, click </w:t>
      </w:r>
      <w:r w:rsidRPr="00425D7B">
        <w:rPr>
          <w:b/>
        </w:rPr>
        <w:t>Continue</w:t>
      </w:r>
      <w:r>
        <w:t xml:space="preserve">. </w:t>
      </w:r>
    </w:p>
    <w:p w14:paraId="478874C4" w14:textId="77777777" w:rsidR="002A6FB7" w:rsidRDefault="002A6FB7" w:rsidP="002A6FB7">
      <w:pPr>
        <w:pStyle w:val="LabStepScreenshotLevel2"/>
      </w:pPr>
      <w:r>
        <w:drawing>
          <wp:inline distT="0" distB="0" distL="0" distR="0" wp14:anchorId="44DB663A" wp14:editId="2FEDA93F">
            <wp:extent cx="4850296" cy="1277033"/>
            <wp:effectExtent l="19050" t="19050" r="26670" b="1841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4877526" cy="1284202"/>
                    </a:xfrm>
                    <a:prstGeom prst="rect">
                      <a:avLst/>
                    </a:prstGeom>
                    <a:noFill/>
                    <a:ln>
                      <a:solidFill>
                        <a:schemeClr val="tx1">
                          <a:lumMod val="50000"/>
                          <a:lumOff val="50000"/>
                        </a:schemeClr>
                      </a:solidFill>
                    </a:ln>
                  </pic:spPr>
                </pic:pic>
              </a:graphicData>
            </a:graphic>
          </wp:inline>
        </w:drawing>
      </w:r>
    </w:p>
    <w:p w14:paraId="58F462BC" w14:textId="77777777" w:rsidR="002A6FB7" w:rsidRDefault="002A6FB7" w:rsidP="002A6FB7">
      <w:pPr>
        <w:pStyle w:val="LabStepNumberedLevel2"/>
      </w:pPr>
      <w:r>
        <w:t xml:space="preserve">Next, click </w:t>
      </w:r>
      <w:r w:rsidRPr="00425D7B">
        <w:rPr>
          <w:b/>
        </w:rPr>
        <w:t>Run flow</w:t>
      </w:r>
      <w:r>
        <w:t xml:space="preserve"> to run the flow on the currently selected customer item.</w:t>
      </w:r>
    </w:p>
    <w:p w14:paraId="327CB6D7" w14:textId="77777777" w:rsidR="002A6FB7" w:rsidRDefault="002A6FB7" w:rsidP="002A6FB7">
      <w:pPr>
        <w:pStyle w:val="LabStepScreenshotLevel2"/>
      </w:pPr>
      <w:r>
        <w:drawing>
          <wp:inline distT="0" distB="0" distL="0" distR="0" wp14:anchorId="4B82981F" wp14:editId="6C12CCFA">
            <wp:extent cx="3058648" cy="1286189"/>
            <wp:effectExtent l="19050" t="19050" r="27940" b="2857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3093324" cy="1300771"/>
                    </a:xfrm>
                    <a:prstGeom prst="rect">
                      <a:avLst/>
                    </a:prstGeom>
                    <a:noFill/>
                    <a:ln>
                      <a:solidFill>
                        <a:schemeClr val="tx1">
                          <a:lumMod val="50000"/>
                          <a:lumOff val="50000"/>
                        </a:schemeClr>
                      </a:solidFill>
                    </a:ln>
                  </pic:spPr>
                </pic:pic>
              </a:graphicData>
            </a:graphic>
          </wp:inline>
        </w:drawing>
      </w:r>
    </w:p>
    <w:p w14:paraId="757F2933" w14:textId="77777777" w:rsidR="002A6FB7" w:rsidRDefault="002A6FB7" w:rsidP="002A6FB7">
      <w:pPr>
        <w:pStyle w:val="LabStepNumberedLevel2"/>
      </w:pPr>
      <w:r>
        <w:t>You should see a notification telling you that the flow has started.</w:t>
      </w:r>
    </w:p>
    <w:p w14:paraId="2A5C743A" w14:textId="77777777" w:rsidR="002A6FB7" w:rsidRDefault="002A6FB7" w:rsidP="002A6FB7">
      <w:pPr>
        <w:pStyle w:val="LabStepScreenshotLevel2"/>
      </w:pPr>
      <w:r>
        <w:drawing>
          <wp:inline distT="0" distB="0" distL="0" distR="0" wp14:anchorId="284E8C5B" wp14:editId="69E08040">
            <wp:extent cx="5887712" cy="1182351"/>
            <wp:effectExtent l="19050" t="19050" r="18415" b="1841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l="24405"/>
                    <a:stretch/>
                  </pic:blipFill>
                  <pic:spPr bwMode="auto">
                    <a:xfrm>
                      <a:off x="0" y="0"/>
                      <a:ext cx="6072260" cy="12194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E3A1B9" w14:textId="77777777" w:rsidR="002A6FB7" w:rsidRDefault="002A6FB7" w:rsidP="002A6FB7">
      <w:pPr>
        <w:pStyle w:val="LabStepNumberedLevel2"/>
      </w:pPr>
      <w:r>
        <w:t xml:space="preserve">After a few seconds, navigate to the </w:t>
      </w:r>
      <w:r w:rsidRPr="00425D7B">
        <w:rPr>
          <w:b/>
        </w:rPr>
        <w:t>Letter</w:t>
      </w:r>
      <w:r>
        <w:rPr>
          <w:b/>
        </w:rPr>
        <w:t>s</w:t>
      </w:r>
      <w:r>
        <w:t xml:space="preserve"> document library.</w:t>
      </w:r>
    </w:p>
    <w:p w14:paraId="32C00914" w14:textId="77777777" w:rsidR="002A6FB7" w:rsidRDefault="002A6FB7" w:rsidP="002A6FB7">
      <w:pPr>
        <w:pStyle w:val="LabStepNumberedLevel2"/>
      </w:pPr>
      <w:proofErr w:type="spellStart"/>
      <w:proofErr w:type="gramStart"/>
      <w:r>
        <w:t>Your</w:t>
      </w:r>
      <w:proofErr w:type="spellEnd"/>
      <w:proofErr w:type="gramEnd"/>
      <w:r>
        <w:t xml:space="preserve"> should see that a new Word document has been created as a result of the flow running.</w:t>
      </w:r>
    </w:p>
    <w:p w14:paraId="0C291A10" w14:textId="77777777" w:rsidR="002A6FB7" w:rsidRDefault="002A6FB7" w:rsidP="002A6FB7">
      <w:pPr>
        <w:pStyle w:val="LabStepNumberedLevel2"/>
      </w:pPr>
      <w:r>
        <w:t>Click on the link to the new Word document to open it on Word Online.</w:t>
      </w:r>
    </w:p>
    <w:p w14:paraId="1FD98A77" w14:textId="77777777" w:rsidR="002A6FB7" w:rsidRDefault="002A6FB7" w:rsidP="002A6FB7">
      <w:pPr>
        <w:pStyle w:val="LabStepScreenshotLevel2"/>
      </w:pPr>
      <w:r>
        <w:drawing>
          <wp:inline distT="0" distB="0" distL="0" distR="0" wp14:anchorId="77165A0E" wp14:editId="2F89BC74">
            <wp:extent cx="5259934" cy="2190179"/>
            <wp:effectExtent l="19050" t="19050" r="17145" b="196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44111" cy="2225229"/>
                    </a:xfrm>
                    <a:prstGeom prst="rect">
                      <a:avLst/>
                    </a:prstGeom>
                    <a:noFill/>
                    <a:ln>
                      <a:solidFill>
                        <a:schemeClr val="tx1">
                          <a:lumMod val="50000"/>
                          <a:lumOff val="50000"/>
                        </a:schemeClr>
                      </a:solidFill>
                    </a:ln>
                  </pic:spPr>
                </pic:pic>
              </a:graphicData>
            </a:graphic>
          </wp:inline>
        </w:drawing>
      </w:r>
    </w:p>
    <w:p w14:paraId="77A1C8F9" w14:textId="77777777" w:rsidR="002A6FB7" w:rsidRDefault="002A6FB7" w:rsidP="002A6FB7">
      <w:pPr>
        <w:pStyle w:val="LabStepNumberedLevel2"/>
      </w:pPr>
      <w:r>
        <w:lastRenderedPageBreak/>
        <w:t>You should see that the new Word document has been generated with data from the selected customer item.</w:t>
      </w:r>
    </w:p>
    <w:p w14:paraId="14A7FF2E" w14:textId="77777777" w:rsidR="002A6FB7" w:rsidRDefault="002A6FB7" w:rsidP="002A6FB7">
      <w:pPr>
        <w:pStyle w:val="LabStepScreenshotLevel2"/>
      </w:pPr>
      <w:r>
        <w:drawing>
          <wp:inline distT="0" distB="0" distL="0" distR="0" wp14:anchorId="520F813C" wp14:editId="37DDC57F">
            <wp:extent cx="5409744" cy="2971599"/>
            <wp:effectExtent l="19050" t="19050" r="19685" b="1968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450503" cy="2993988"/>
                    </a:xfrm>
                    <a:prstGeom prst="rect">
                      <a:avLst/>
                    </a:prstGeom>
                    <a:noFill/>
                    <a:ln>
                      <a:solidFill>
                        <a:schemeClr val="tx1">
                          <a:lumMod val="50000"/>
                          <a:lumOff val="50000"/>
                        </a:schemeClr>
                      </a:solidFill>
                    </a:ln>
                  </pic:spPr>
                </pic:pic>
              </a:graphicData>
            </a:graphic>
          </wp:inline>
        </w:drawing>
      </w:r>
    </w:p>
    <w:p w14:paraId="570875B2" w14:textId="77777777" w:rsidR="00F4365A" w:rsidRPr="00D971EC" w:rsidRDefault="00F4365A" w:rsidP="00F4365A"/>
    <w:sectPr w:rsidR="00F4365A" w:rsidRPr="00D971EC" w:rsidSect="00487314">
      <w:headerReference w:type="default" r:id="rId160"/>
      <w:footerReference w:type="default" r:id="rId161"/>
      <w:headerReference w:type="first" r:id="rId162"/>
      <w:footerReference w:type="first" r:id="rId16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0BDC8" w14:textId="77777777" w:rsidR="00810888" w:rsidRDefault="00810888" w:rsidP="005F53BE">
      <w:pPr>
        <w:spacing w:before="0" w:after="0"/>
      </w:pPr>
      <w:r>
        <w:separator/>
      </w:r>
    </w:p>
  </w:endnote>
  <w:endnote w:type="continuationSeparator" w:id="0">
    <w:p w14:paraId="31F7D56D" w14:textId="77777777" w:rsidR="00810888" w:rsidRDefault="00810888"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10EA125"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23</w:t>
    </w:r>
    <w:r>
      <w:fldChar w:fldCharType="end"/>
    </w:r>
  </w:p>
  <w:p w14:paraId="4FCAA96B" w14:textId="77777777" w:rsidR="00CD16DB" w:rsidRPr="00487314" w:rsidRDefault="00CD16DB"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3D206A30" w:rsidR="00CD16DB" w:rsidRDefault="00CD16DB" w:rsidP="00487314">
    <w:pPr>
      <w:pStyle w:val="Footer"/>
      <w:pBdr>
        <w:top w:val="single" w:sz="4" w:space="0" w:color="auto"/>
      </w:pBdr>
    </w:pPr>
    <w:r>
      <w:t xml:space="preserve">© Critical Path Training. </w:t>
    </w:r>
    <w:r w:rsidR="000A2469">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CD16DB" w:rsidRPr="00487314" w:rsidRDefault="00CD16DB"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CAEDB6" w14:textId="77777777" w:rsidR="00810888" w:rsidRDefault="00810888" w:rsidP="005F53BE">
      <w:pPr>
        <w:spacing w:before="0" w:after="0"/>
      </w:pPr>
      <w:r>
        <w:separator/>
      </w:r>
    </w:p>
  </w:footnote>
  <w:footnote w:type="continuationSeparator" w:id="0">
    <w:p w14:paraId="6D85FFE6" w14:textId="77777777" w:rsidR="00810888" w:rsidRDefault="00810888"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64BB3434" w:rsidR="00CD16DB" w:rsidRDefault="00CD16DB" w:rsidP="009F40E8">
    <w:pPr>
      <w:pStyle w:val="Header"/>
      <w:pBdr>
        <w:bottom w:val="single" w:sz="4" w:space="0" w:color="auto"/>
      </w:pBdr>
      <w:spacing w:before="240"/>
    </w:pPr>
    <w:r>
      <w:t>BBSPA: Building Business Solutions with Power Apps and Flow</w:t>
    </w:r>
  </w:p>
  <w:p w14:paraId="52070944" w14:textId="526B92C4" w:rsidR="00CD16DB" w:rsidRPr="009F40E8" w:rsidRDefault="00CD16DB" w:rsidP="009F40E8">
    <w:pPr>
      <w:pStyle w:val="Header"/>
      <w:pBdr>
        <w:bottom w:val="single" w:sz="4" w:space="0" w:color="auto"/>
      </w:pBdr>
      <w:spacing w:before="240"/>
    </w:pPr>
    <w:r>
      <w:t>Module 04 Lab: Getting Started with Power Automate</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0A2469">
      <w:rPr>
        <w:rFonts w:cs="Arial"/>
        <w:noProof/>
      </w:rPr>
      <w:t>Jan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CD16DB" w:rsidRDefault="00CD16DB"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15:restartNumberingAfterBreak="0">
    <w:nsid w:val="2946127D"/>
    <w:multiLevelType w:val="multilevel"/>
    <w:tmpl w:val="A70A9C82"/>
    <w:numStyleLink w:val="LabStepsTemplate"/>
  </w:abstractNum>
  <w:abstractNum w:abstractNumId="14"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5"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6"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8"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1"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2"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3"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4"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5"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6"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8"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9"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0"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1"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2"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4"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5"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6"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9"/>
  </w:num>
  <w:num w:numId="3">
    <w:abstractNumId w:val="33"/>
  </w:num>
  <w:num w:numId="4">
    <w:abstractNumId w:val="20"/>
  </w:num>
  <w:num w:numId="5">
    <w:abstractNumId w:val="21"/>
  </w:num>
  <w:num w:numId="6">
    <w:abstractNumId w:val="26"/>
  </w:num>
  <w:num w:numId="7">
    <w:abstractNumId w:val="42"/>
  </w:num>
  <w:num w:numId="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5"/>
  </w:num>
  <w:num w:numId="16">
    <w:abstractNumId w:val="36"/>
  </w:num>
  <w:num w:numId="17">
    <w:abstractNumId w:val="13"/>
  </w:num>
  <w:num w:numId="18">
    <w:abstractNumId w:val="2"/>
  </w:num>
  <w:num w:numId="19">
    <w:abstractNumId w:val="41"/>
  </w:num>
  <w:num w:numId="20">
    <w:abstractNumId w:val="37"/>
  </w:num>
  <w:num w:numId="21">
    <w:abstractNumId w:val="47"/>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num>
  <w:num w:numId="3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127E2"/>
    <w:rsid w:val="00023505"/>
    <w:rsid w:val="00024F61"/>
    <w:rsid w:val="00025C15"/>
    <w:rsid w:val="00033C7B"/>
    <w:rsid w:val="00034C21"/>
    <w:rsid w:val="00045945"/>
    <w:rsid w:val="00046935"/>
    <w:rsid w:val="000520A3"/>
    <w:rsid w:val="0005266B"/>
    <w:rsid w:val="00054009"/>
    <w:rsid w:val="000548FF"/>
    <w:rsid w:val="000554CF"/>
    <w:rsid w:val="00060030"/>
    <w:rsid w:val="00061196"/>
    <w:rsid w:val="000617E1"/>
    <w:rsid w:val="00067C20"/>
    <w:rsid w:val="00072406"/>
    <w:rsid w:val="000777A2"/>
    <w:rsid w:val="00082E3E"/>
    <w:rsid w:val="00084C25"/>
    <w:rsid w:val="00090F46"/>
    <w:rsid w:val="00092B50"/>
    <w:rsid w:val="00092D8E"/>
    <w:rsid w:val="00095176"/>
    <w:rsid w:val="00095774"/>
    <w:rsid w:val="000A14CA"/>
    <w:rsid w:val="000A2469"/>
    <w:rsid w:val="000A4502"/>
    <w:rsid w:val="000B28AF"/>
    <w:rsid w:val="000C0156"/>
    <w:rsid w:val="000C3850"/>
    <w:rsid w:val="000C3E9D"/>
    <w:rsid w:val="000C7F80"/>
    <w:rsid w:val="000D55CE"/>
    <w:rsid w:val="000E30F7"/>
    <w:rsid w:val="000F18E2"/>
    <w:rsid w:val="000F29D6"/>
    <w:rsid w:val="000F578F"/>
    <w:rsid w:val="001019DD"/>
    <w:rsid w:val="00103AAE"/>
    <w:rsid w:val="00106234"/>
    <w:rsid w:val="0010781C"/>
    <w:rsid w:val="00112856"/>
    <w:rsid w:val="00114352"/>
    <w:rsid w:val="00116815"/>
    <w:rsid w:val="001170EA"/>
    <w:rsid w:val="00125E3E"/>
    <w:rsid w:val="001320FA"/>
    <w:rsid w:val="00132F2A"/>
    <w:rsid w:val="00133DF4"/>
    <w:rsid w:val="00134B8A"/>
    <w:rsid w:val="00135C06"/>
    <w:rsid w:val="00135C15"/>
    <w:rsid w:val="00136B0C"/>
    <w:rsid w:val="0013748F"/>
    <w:rsid w:val="0013779A"/>
    <w:rsid w:val="00145170"/>
    <w:rsid w:val="0015183C"/>
    <w:rsid w:val="00154292"/>
    <w:rsid w:val="00155501"/>
    <w:rsid w:val="00156018"/>
    <w:rsid w:val="00160A88"/>
    <w:rsid w:val="00160D84"/>
    <w:rsid w:val="001735DC"/>
    <w:rsid w:val="00177880"/>
    <w:rsid w:val="00180351"/>
    <w:rsid w:val="00180979"/>
    <w:rsid w:val="00181625"/>
    <w:rsid w:val="001869FD"/>
    <w:rsid w:val="00186D19"/>
    <w:rsid w:val="001874CD"/>
    <w:rsid w:val="00187809"/>
    <w:rsid w:val="00193EB6"/>
    <w:rsid w:val="001940C9"/>
    <w:rsid w:val="00194663"/>
    <w:rsid w:val="001A07AE"/>
    <w:rsid w:val="001A2086"/>
    <w:rsid w:val="001A3D76"/>
    <w:rsid w:val="001B1613"/>
    <w:rsid w:val="001B4A5E"/>
    <w:rsid w:val="001B4E85"/>
    <w:rsid w:val="001C0233"/>
    <w:rsid w:val="001C040C"/>
    <w:rsid w:val="001C10AB"/>
    <w:rsid w:val="001C292C"/>
    <w:rsid w:val="001C2F6C"/>
    <w:rsid w:val="001C66E3"/>
    <w:rsid w:val="001D2760"/>
    <w:rsid w:val="001E13F3"/>
    <w:rsid w:val="001E22AC"/>
    <w:rsid w:val="001E3210"/>
    <w:rsid w:val="001E46D2"/>
    <w:rsid w:val="001E61C8"/>
    <w:rsid w:val="001F0932"/>
    <w:rsid w:val="001F46E0"/>
    <w:rsid w:val="001F57CF"/>
    <w:rsid w:val="00212775"/>
    <w:rsid w:val="00215AE7"/>
    <w:rsid w:val="002179FD"/>
    <w:rsid w:val="00223B5C"/>
    <w:rsid w:val="0023169D"/>
    <w:rsid w:val="00233079"/>
    <w:rsid w:val="00234E10"/>
    <w:rsid w:val="0023566E"/>
    <w:rsid w:val="002373DB"/>
    <w:rsid w:val="00244A11"/>
    <w:rsid w:val="00253074"/>
    <w:rsid w:val="00262CC6"/>
    <w:rsid w:val="00264608"/>
    <w:rsid w:val="00266969"/>
    <w:rsid w:val="00272913"/>
    <w:rsid w:val="002747C2"/>
    <w:rsid w:val="00274B27"/>
    <w:rsid w:val="00275F8F"/>
    <w:rsid w:val="00281406"/>
    <w:rsid w:val="00284833"/>
    <w:rsid w:val="00285084"/>
    <w:rsid w:val="002926CB"/>
    <w:rsid w:val="00293D68"/>
    <w:rsid w:val="002941E4"/>
    <w:rsid w:val="002A3258"/>
    <w:rsid w:val="002A6FB7"/>
    <w:rsid w:val="002A766A"/>
    <w:rsid w:val="002B1B8A"/>
    <w:rsid w:val="002B38E0"/>
    <w:rsid w:val="002B69D8"/>
    <w:rsid w:val="002B6B03"/>
    <w:rsid w:val="002B6CF5"/>
    <w:rsid w:val="002C045F"/>
    <w:rsid w:val="002C1AA2"/>
    <w:rsid w:val="002C5D9D"/>
    <w:rsid w:val="002D0086"/>
    <w:rsid w:val="002D3774"/>
    <w:rsid w:val="002D3992"/>
    <w:rsid w:val="002D3A63"/>
    <w:rsid w:val="002E1D2C"/>
    <w:rsid w:val="002E2503"/>
    <w:rsid w:val="002E4299"/>
    <w:rsid w:val="002E5783"/>
    <w:rsid w:val="002F267B"/>
    <w:rsid w:val="002F5169"/>
    <w:rsid w:val="00305662"/>
    <w:rsid w:val="00305C45"/>
    <w:rsid w:val="0030672C"/>
    <w:rsid w:val="00307E96"/>
    <w:rsid w:val="00313023"/>
    <w:rsid w:val="00314CF7"/>
    <w:rsid w:val="00320B47"/>
    <w:rsid w:val="00335471"/>
    <w:rsid w:val="00337432"/>
    <w:rsid w:val="003419B7"/>
    <w:rsid w:val="00342554"/>
    <w:rsid w:val="00342E8B"/>
    <w:rsid w:val="00344B71"/>
    <w:rsid w:val="003470CE"/>
    <w:rsid w:val="00352060"/>
    <w:rsid w:val="00352D30"/>
    <w:rsid w:val="00357410"/>
    <w:rsid w:val="003602CE"/>
    <w:rsid w:val="003634F5"/>
    <w:rsid w:val="00364F73"/>
    <w:rsid w:val="003727D9"/>
    <w:rsid w:val="003770A6"/>
    <w:rsid w:val="00381C23"/>
    <w:rsid w:val="0038219D"/>
    <w:rsid w:val="00387BAE"/>
    <w:rsid w:val="003900AE"/>
    <w:rsid w:val="003911B8"/>
    <w:rsid w:val="00391900"/>
    <w:rsid w:val="00391E9C"/>
    <w:rsid w:val="0039236A"/>
    <w:rsid w:val="00393265"/>
    <w:rsid w:val="003964B1"/>
    <w:rsid w:val="003A0E6B"/>
    <w:rsid w:val="003A214A"/>
    <w:rsid w:val="003A2FEB"/>
    <w:rsid w:val="003B0318"/>
    <w:rsid w:val="003B05E5"/>
    <w:rsid w:val="003B10B6"/>
    <w:rsid w:val="003B1E26"/>
    <w:rsid w:val="003C3D7C"/>
    <w:rsid w:val="003C5D7D"/>
    <w:rsid w:val="003C675A"/>
    <w:rsid w:val="003C6DDF"/>
    <w:rsid w:val="003D263C"/>
    <w:rsid w:val="003D270A"/>
    <w:rsid w:val="003D29F1"/>
    <w:rsid w:val="003D6ED3"/>
    <w:rsid w:val="003E3EEF"/>
    <w:rsid w:val="003E721A"/>
    <w:rsid w:val="003E77A9"/>
    <w:rsid w:val="003F3C48"/>
    <w:rsid w:val="003F723F"/>
    <w:rsid w:val="004154E8"/>
    <w:rsid w:val="0041609A"/>
    <w:rsid w:val="004222F1"/>
    <w:rsid w:val="0042254E"/>
    <w:rsid w:val="00424721"/>
    <w:rsid w:val="0042643C"/>
    <w:rsid w:val="00427863"/>
    <w:rsid w:val="00430229"/>
    <w:rsid w:val="004333F9"/>
    <w:rsid w:val="004346F3"/>
    <w:rsid w:val="004430C4"/>
    <w:rsid w:val="00452607"/>
    <w:rsid w:val="00460ED9"/>
    <w:rsid w:val="00461321"/>
    <w:rsid w:val="0048025F"/>
    <w:rsid w:val="004822B1"/>
    <w:rsid w:val="00487314"/>
    <w:rsid w:val="0048783D"/>
    <w:rsid w:val="00491BBD"/>
    <w:rsid w:val="004951A6"/>
    <w:rsid w:val="004965C8"/>
    <w:rsid w:val="004976B0"/>
    <w:rsid w:val="004A225A"/>
    <w:rsid w:val="004A226E"/>
    <w:rsid w:val="004A2310"/>
    <w:rsid w:val="004A4DC4"/>
    <w:rsid w:val="004A53A4"/>
    <w:rsid w:val="004A7251"/>
    <w:rsid w:val="004B10B1"/>
    <w:rsid w:val="004B6910"/>
    <w:rsid w:val="004C054C"/>
    <w:rsid w:val="004C058A"/>
    <w:rsid w:val="004C0D88"/>
    <w:rsid w:val="004C7C0D"/>
    <w:rsid w:val="004D23C6"/>
    <w:rsid w:val="004D4396"/>
    <w:rsid w:val="004D453C"/>
    <w:rsid w:val="004D525D"/>
    <w:rsid w:val="004D5326"/>
    <w:rsid w:val="004D5975"/>
    <w:rsid w:val="004E5ED1"/>
    <w:rsid w:val="004F0A01"/>
    <w:rsid w:val="004F5378"/>
    <w:rsid w:val="00504F6D"/>
    <w:rsid w:val="00510744"/>
    <w:rsid w:val="00511CE6"/>
    <w:rsid w:val="00513A52"/>
    <w:rsid w:val="00517509"/>
    <w:rsid w:val="005225AF"/>
    <w:rsid w:val="0053286E"/>
    <w:rsid w:val="00537FB3"/>
    <w:rsid w:val="005410FB"/>
    <w:rsid w:val="00544073"/>
    <w:rsid w:val="005474DB"/>
    <w:rsid w:val="0055229A"/>
    <w:rsid w:val="00552E79"/>
    <w:rsid w:val="00561AA4"/>
    <w:rsid w:val="0056217D"/>
    <w:rsid w:val="00564002"/>
    <w:rsid w:val="0057030A"/>
    <w:rsid w:val="0057121D"/>
    <w:rsid w:val="00571F27"/>
    <w:rsid w:val="00572EEC"/>
    <w:rsid w:val="00575E20"/>
    <w:rsid w:val="005767DA"/>
    <w:rsid w:val="005804DC"/>
    <w:rsid w:val="005806B9"/>
    <w:rsid w:val="0058110E"/>
    <w:rsid w:val="005826EE"/>
    <w:rsid w:val="00587247"/>
    <w:rsid w:val="005903D6"/>
    <w:rsid w:val="00596425"/>
    <w:rsid w:val="005A1F36"/>
    <w:rsid w:val="005B07AE"/>
    <w:rsid w:val="005B13BB"/>
    <w:rsid w:val="005B372E"/>
    <w:rsid w:val="005B51DA"/>
    <w:rsid w:val="005C074B"/>
    <w:rsid w:val="005C2328"/>
    <w:rsid w:val="005C2C8B"/>
    <w:rsid w:val="005D0755"/>
    <w:rsid w:val="005D0D9F"/>
    <w:rsid w:val="005D46D7"/>
    <w:rsid w:val="005E08D4"/>
    <w:rsid w:val="005E2916"/>
    <w:rsid w:val="005E5442"/>
    <w:rsid w:val="005E66A7"/>
    <w:rsid w:val="005E7662"/>
    <w:rsid w:val="005F53BE"/>
    <w:rsid w:val="005F7030"/>
    <w:rsid w:val="00602D73"/>
    <w:rsid w:val="0060682E"/>
    <w:rsid w:val="00611421"/>
    <w:rsid w:val="0061366A"/>
    <w:rsid w:val="00614166"/>
    <w:rsid w:val="00615E52"/>
    <w:rsid w:val="0061711A"/>
    <w:rsid w:val="0062297B"/>
    <w:rsid w:val="006251F8"/>
    <w:rsid w:val="00633EB2"/>
    <w:rsid w:val="006556A5"/>
    <w:rsid w:val="00656106"/>
    <w:rsid w:val="00660AF1"/>
    <w:rsid w:val="00661895"/>
    <w:rsid w:val="00664283"/>
    <w:rsid w:val="00670C8B"/>
    <w:rsid w:val="00671F0E"/>
    <w:rsid w:val="00674389"/>
    <w:rsid w:val="00674E89"/>
    <w:rsid w:val="00682830"/>
    <w:rsid w:val="0068483F"/>
    <w:rsid w:val="006848AC"/>
    <w:rsid w:val="00686BCB"/>
    <w:rsid w:val="00686E09"/>
    <w:rsid w:val="00690349"/>
    <w:rsid w:val="00690794"/>
    <w:rsid w:val="00692BE6"/>
    <w:rsid w:val="0069419C"/>
    <w:rsid w:val="00695206"/>
    <w:rsid w:val="00697EBD"/>
    <w:rsid w:val="006A2726"/>
    <w:rsid w:val="006B188E"/>
    <w:rsid w:val="006B3BB8"/>
    <w:rsid w:val="006B6476"/>
    <w:rsid w:val="006C2A77"/>
    <w:rsid w:val="006C5D47"/>
    <w:rsid w:val="006C775D"/>
    <w:rsid w:val="006D0366"/>
    <w:rsid w:val="006D138F"/>
    <w:rsid w:val="006D5377"/>
    <w:rsid w:val="006E0D86"/>
    <w:rsid w:val="006E113F"/>
    <w:rsid w:val="006E43B7"/>
    <w:rsid w:val="006E643C"/>
    <w:rsid w:val="006E786F"/>
    <w:rsid w:val="006E7FA5"/>
    <w:rsid w:val="006F14C1"/>
    <w:rsid w:val="006F495F"/>
    <w:rsid w:val="00703148"/>
    <w:rsid w:val="00705D38"/>
    <w:rsid w:val="00706D1A"/>
    <w:rsid w:val="00707322"/>
    <w:rsid w:val="00707872"/>
    <w:rsid w:val="0071280F"/>
    <w:rsid w:val="00715C67"/>
    <w:rsid w:val="00717A4B"/>
    <w:rsid w:val="00722920"/>
    <w:rsid w:val="007344F4"/>
    <w:rsid w:val="0073731E"/>
    <w:rsid w:val="007419C0"/>
    <w:rsid w:val="00745BD4"/>
    <w:rsid w:val="0074666B"/>
    <w:rsid w:val="00750661"/>
    <w:rsid w:val="0075281F"/>
    <w:rsid w:val="007554B0"/>
    <w:rsid w:val="00756FD0"/>
    <w:rsid w:val="00757E25"/>
    <w:rsid w:val="00771621"/>
    <w:rsid w:val="007728D7"/>
    <w:rsid w:val="007744F7"/>
    <w:rsid w:val="007778F1"/>
    <w:rsid w:val="00786A72"/>
    <w:rsid w:val="00795104"/>
    <w:rsid w:val="00795368"/>
    <w:rsid w:val="00795BC4"/>
    <w:rsid w:val="00795CF3"/>
    <w:rsid w:val="00797159"/>
    <w:rsid w:val="007A3BB0"/>
    <w:rsid w:val="007A6741"/>
    <w:rsid w:val="007A71FC"/>
    <w:rsid w:val="007B25CE"/>
    <w:rsid w:val="007C19A2"/>
    <w:rsid w:val="007C2F47"/>
    <w:rsid w:val="007C40A1"/>
    <w:rsid w:val="007C6964"/>
    <w:rsid w:val="007D118A"/>
    <w:rsid w:val="007D2CE8"/>
    <w:rsid w:val="007D4F50"/>
    <w:rsid w:val="007E3B2D"/>
    <w:rsid w:val="007E72F5"/>
    <w:rsid w:val="007F254C"/>
    <w:rsid w:val="007F74E5"/>
    <w:rsid w:val="008018D6"/>
    <w:rsid w:val="008028B6"/>
    <w:rsid w:val="00807097"/>
    <w:rsid w:val="0080788B"/>
    <w:rsid w:val="00810888"/>
    <w:rsid w:val="00815F54"/>
    <w:rsid w:val="00816034"/>
    <w:rsid w:val="0082030D"/>
    <w:rsid w:val="008211E3"/>
    <w:rsid w:val="00823CCE"/>
    <w:rsid w:val="00835BBC"/>
    <w:rsid w:val="00844D91"/>
    <w:rsid w:val="0085274C"/>
    <w:rsid w:val="008535D6"/>
    <w:rsid w:val="00862D04"/>
    <w:rsid w:val="00872180"/>
    <w:rsid w:val="0087384C"/>
    <w:rsid w:val="00873BB2"/>
    <w:rsid w:val="0088017D"/>
    <w:rsid w:val="00880A5C"/>
    <w:rsid w:val="00880B36"/>
    <w:rsid w:val="0088119A"/>
    <w:rsid w:val="008815C9"/>
    <w:rsid w:val="00882D6B"/>
    <w:rsid w:val="0088428D"/>
    <w:rsid w:val="0088585D"/>
    <w:rsid w:val="008A1D6E"/>
    <w:rsid w:val="008A5115"/>
    <w:rsid w:val="008A5477"/>
    <w:rsid w:val="008A7F29"/>
    <w:rsid w:val="008B4A63"/>
    <w:rsid w:val="008C3ADB"/>
    <w:rsid w:val="008C3AFC"/>
    <w:rsid w:val="008C4422"/>
    <w:rsid w:val="008C5C8B"/>
    <w:rsid w:val="008D1233"/>
    <w:rsid w:val="008D124C"/>
    <w:rsid w:val="008D28EF"/>
    <w:rsid w:val="008D4FF2"/>
    <w:rsid w:val="008E3CD7"/>
    <w:rsid w:val="008E78DC"/>
    <w:rsid w:val="008F5BD6"/>
    <w:rsid w:val="008F7F45"/>
    <w:rsid w:val="00900F55"/>
    <w:rsid w:val="00902E46"/>
    <w:rsid w:val="00904855"/>
    <w:rsid w:val="0091301A"/>
    <w:rsid w:val="00921453"/>
    <w:rsid w:val="00921CE4"/>
    <w:rsid w:val="00923045"/>
    <w:rsid w:val="00924652"/>
    <w:rsid w:val="00925B9E"/>
    <w:rsid w:val="00932C25"/>
    <w:rsid w:val="0093380E"/>
    <w:rsid w:val="0093401C"/>
    <w:rsid w:val="00934039"/>
    <w:rsid w:val="00936A8E"/>
    <w:rsid w:val="00941D1D"/>
    <w:rsid w:val="0094230C"/>
    <w:rsid w:val="009440BE"/>
    <w:rsid w:val="009456D9"/>
    <w:rsid w:val="00954BC2"/>
    <w:rsid w:val="00954CD4"/>
    <w:rsid w:val="0096127C"/>
    <w:rsid w:val="00962EC3"/>
    <w:rsid w:val="0096318F"/>
    <w:rsid w:val="00967216"/>
    <w:rsid w:val="009708AA"/>
    <w:rsid w:val="009729FC"/>
    <w:rsid w:val="009735A9"/>
    <w:rsid w:val="009742DC"/>
    <w:rsid w:val="0098141C"/>
    <w:rsid w:val="00981493"/>
    <w:rsid w:val="00985C7A"/>
    <w:rsid w:val="00986AC4"/>
    <w:rsid w:val="009910FE"/>
    <w:rsid w:val="00995967"/>
    <w:rsid w:val="00995F3E"/>
    <w:rsid w:val="009B731E"/>
    <w:rsid w:val="009C0672"/>
    <w:rsid w:val="009C1FB0"/>
    <w:rsid w:val="009C5967"/>
    <w:rsid w:val="009D0150"/>
    <w:rsid w:val="009D3951"/>
    <w:rsid w:val="009D63AB"/>
    <w:rsid w:val="009E27C8"/>
    <w:rsid w:val="009E569E"/>
    <w:rsid w:val="009E65AB"/>
    <w:rsid w:val="009F1EF0"/>
    <w:rsid w:val="009F3DD2"/>
    <w:rsid w:val="009F40E8"/>
    <w:rsid w:val="009F4D25"/>
    <w:rsid w:val="00A01BC1"/>
    <w:rsid w:val="00A0240F"/>
    <w:rsid w:val="00A05013"/>
    <w:rsid w:val="00A05E26"/>
    <w:rsid w:val="00A11E74"/>
    <w:rsid w:val="00A124AA"/>
    <w:rsid w:val="00A16BB6"/>
    <w:rsid w:val="00A16D54"/>
    <w:rsid w:val="00A16DB0"/>
    <w:rsid w:val="00A1700E"/>
    <w:rsid w:val="00A256C1"/>
    <w:rsid w:val="00A277A5"/>
    <w:rsid w:val="00A32200"/>
    <w:rsid w:val="00A33A71"/>
    <w:rsid w:val="00A3679A"/>
    <w:rsid w:val="00A417FF"/>
    <w:rsid w:val="00A435CE"/>
    <w:rsid w:val="00A44D5B"/>
    <w:rsid w:val="00A45974"/>
    <w:rsid w:val="00A52083"/>
    <w:rsid w:val="00A52343"/>
    <w:rsid w:val="00A534E5"/>
    <w:rsid w:val="00A5449F"/>
    <w:rsid w:val="00A54CBA"/>
    <w:rsid w:val="00A628DB"/>
    <w:rsid w:val="00A6375A"/>
    <w:rsid w:val="00A63C3C"/>
    <w:rsid w:val="00A65494"/>
    <w:rsid w:val="00A75558"/>
    <w:rsid w:val="00A7726D"/>
    <w:rsid w:val="00A811EF"/>
    <w:rsid w:val="00A829CE"/>
    <w:rsid w:val="00A838BA"/>
    <w:rsid w:val="00A86A3B"/>
    <w:rsid w:val="00A90CF5"/>
    <w:rsid w:val="00AA04C1"/>
    <w:rsid w:val="00AA2DBB"/>
    <w:rsid w:val="00AA37DB"/>
    <w:rsid w:val="00AA3A76"/>
    <w:rsid w:val="00AA5535"/>
    <w:rsid w:val="00AA5D4C"/>
    <w:rsid w:val="00AC0C28"/>
    <w:rsid w:val="00AC54E7"/>
    <w:rsid w:val="00AD4706"/>
    <w:rsid w:val="00AD66AE"/>
    <w:rsid w:val="00AE07AC"/>
    <w:rsid w:val="00AE10EF"/>
    <w:rsid w:val="00AE32F8"/>
    <w:rsid w:val="00AE4F3E"/>
    <w:rsid w:val="00AE666A"/>
    <w:rsid w:val="00AF05F5"/>
    <w:rsid w:val="00AF1269"/>
    <w:rsid w:val="00AF25B3"/>
    <w:rsid w:val="00B01999"/>
    <w:rsid w:val="00B02D63"/>
    <w:rsid w:val="00B03FE5"/>
    <w:rsid w:val="00B052CD"/>
    <w:rsid w:val="00B05CFA"/>
    <w:rsid w:val="00B05F0D"/>
    <w:rsid w:val="00B062D6"/>
    <w:rsid w:val="00B14C00"/>
    <w:rsid w:val="00B167CA"/>
    <w:rsid w:val="00B226F9"/>
    <w:rsid w:val="00B27149"/>
    <w:rsid w:val="00B326D1"/>
    <w:rsid w:val="00B32B66"/>
    <w:rsid w:val="00B332F3"/>
    <w:rsid w:val="00B338AD"/>
    <w:rsid w:val="00B362F3"/>
    <w:rsid w:val="00B500BA"/>
    <w:rsid w:val="00B51CB5"/>
    <w:rsid w:val="00B61B3D"/>
    <w:rsid w:val="00B6729F"/>
    <w:rsid w:val="00B71663"/>
    <w:rsid w:val="00B7272F"/>
    <w:rsid w:val="00B754CF"/>
    <w:rsid w:val="00B83776"/>
    <w:rsid w:val="00B83FCF"/>
    <w:rsid w:val="00B86997"/>
    <w:rsid w:val="00B87712"/>
    <w:rsid w:val="00B963E6"/>
    <w:rsid w:val="00BA7888"/>
    <w:rsid w:val="00BB1243"/>
    <w:rsid w:val="00BB34B5"/>
    <w:rsid w:val="00BB4431"/>
    <w:rsid w:val="00BB515D"/>
    <w:rsid w:val="00BB719D"/>
    <w:rsid w:val="00BC537F"/>
    <w:rsid w:val="00BD20D7"/>
    <w:rsid w:val="00BD4D8B"/>
    <w:rsid w:val="00BE0090"/>
    <w:rsid w:val="00BE367F"/>
    <w:rsid w:val="00BE48C8"/>
    <w:rsid w:val="00BE4E45"/>
    <w:rsid w:val="00BF081B"/>
    <w:rsid w:val="00BF3042"/>
    <w:rsid w:val="00BF6846"/>
    <w:rsid w:val="00C00CE5"/>
    <w:rsid w:val="00C046BC"/>
    <w:rsid w:val="00C11F15"/>
    <w:rsid w:val="00C12693"/>
    <w:rsid w:val="00C1644B"/>
    <w:rsid w:val="00C2078D"/>
    <w:rsid w:val="00C2335D"/>
    <w:rsid w:val="00C26E77"/>
    <w:rsid w:val="00C320AB"/>
    <w:rsid w:val="00C3499A"/>
    <w:rsid w:val="00C4023B"/>
    <w:rsid w:val="00C42F93"/>
    <w:rsid w:val="00C43F70"/>
    <w:rsid w:val="00C4606E"/>
    <w:rsid w:val="00C4607A"/>
    <w:rsid w:val="00C47A4F"/>
    <w:rsid w:val="00C5057B"/>
    <w:rsid w:val="00C507D9"/>
    <w:rsid w:val="00C508C3"/>
    <w:rsid w:val="00C51BC8"/>
    <w:rsid w:val="00C60397"/>
    <w:rsid w:val="00C61585"/>
    <w:rsid w:val="00C62F04"/>
    <w:rsid w:val="00C64AF4"/>
    <w:rsid w:val="00C64CE6"/>
    <w:rsid w:val="00C7192A"/>
    <w:rsid w:val="00C72D83"/>
    <w:rsid w:val="00C77AA3"/>
    <w:rsid w:val="00C8167D"/>
    <w:rsid w:val="00C90D96"/>
    <w:rsid w:val="00C9192A"/>
    <w:rsid w:val="00C9792D"/>
    <w:rsid w:val="00CA03C2"/>
    <w:rsid w:val="00CA3EAA"/>
    <w:rsid w:val="00CA4FD3"/>
    <w:rsid w:val="00CA5C95"/>
    <w:rsid w:val="00CB0AD9"/>
    <w:rsid w:val="00CB1E50"/>
    <w:rsid w:val="00CB4743"/>
    <w:rsid w:val="00CC11E1"/>
    <w:rsid w:val="00CC1574"/>
    <w:rsid w:val="00CC16C7"/>
    <w:rsid w:val="00CC1FF8"/>
    <w:rsid w:val="00CC30B3"/>
    <w:rsid w:val="00CC3B91"/>
    <w:rsid w:val="00CC5B87"/>
    <w:rsid w:val="00CD12A5"/>
    <w:rsid w:val="00CD16DB"/>
    <w:rsid w:val="00CD7F26"/>
    <w:rsid w:val="00CE28B8"/>
    <w:rsid w:val="00CF1E9F"/>
    <w:rsid w:val="00CF2CF7"/>
    <w:rsid w:val="00CF60CB"/>
    <w:rsid w:val="00CF6C51"/>
    <w:rsid w:val="00CF6EB4"/>
    <w:rsid w:val="00D00BDC"/>
    <w:rsid w:val="00D049BB"/>
    <w:rsid w:val="00D0590E"/>
    <w:rsid w:val="00D0678E"/>
    <w:rsid w:val="00D07FA1"/>
    <w:rsid w:val="00D13C5A"/>
    <w:rsid w:val="00D13F3B"/>
    <w:rsid w:val="00D16E42"/>
    <w:rsid w:val="00D1731C"/>
    <w:rsid w:val="00D23A4F"/>
    <w:rsid w:val="00D31123"/>
    <w:rsid w:val="00D32E4A"/>
    <w:rsid w:val="00D33D19"/>
    <w:rsid w:val="00D342C0"/>
    <w:rsid w:val="00D41472"/>
    <w:rsid w:val="00D43642"/>
    <w:rsid w:val="00D44DCC"/>
    <w:rsid w:val="00D459B5"/>
    <w:rsid w:val="00D46C36"/>
    <w:rsid w:val="00D5207B"/>
    <w:rsid w:val="00D64C42"/>
    <w:rsid w:val="00D7199D"/>
    <w:rsid w:val="00D73447"/>
    <w:rsid w:val="00D8278D"/>
    <w:rsid w:val="00D8651B"/>
    <w:rsid w:val="00D971EC"/>
    <w:rsid w:val="00D97AA9"/>
    <w:rsid w:val="00DA2E4F"/>
    <w:rsid w:val="00DB1C5B"/>
    <w:rsid w:val="00DB57D7"/>
    <w:rsid w:val="00DB5BD2"/>
    <w:rsid w:val="00DC0C65"/>
    <w:rsid w:val="00DC5AB5"/>
    <w:rsid w:val="00DC645C"/>
    <w:rsid w:val="00DD472B"/>
    <w:rsid w:val="00DD79F6"/>
    <w:rsid w:val="00DE082D"/>
    <w:rsid w:val="00DE3D9E"/>
    <w:rsid w:val="00DE4A99"/>
    <w:rsid w:val="00DE4AF1"/>
    <w:rsid w:val="00DE4E2B"/>
    <w:rsid w:val="00DF027E"/>
    <w:rsid w:val="00E00875"/>
    <w:rsid w:val="00E00C2D"/>
    <w:rsid w:val="00E04F9D"/>
    <w:rsid w:val="00E07604"/>
    <w:rsid w:val="00E156F5"/>
    <w:rsid w:val="00E176BE"/>
    <w:rsid w:val="00E20A4B"/>
    <w:rsid w:val="00E243D4"/>
    <w:rsid w:val="00E44A9A"/>
    <w:rsid w:val="00E4606F"/>
    <w:rsid w:val="00E46F12"/>
    <w:rsid w:val="00E569D2"/>
    <w:rsid w:val="00E63E30"/>
    <w:rsid w:val="00E66AD7"/>
    <w:rsid w:val="00E66D0E"/>
    <w:rsid w:val="00E70172"/>
    <w:rsid w:val="00E74191"/>
    <w:rsid w:val="00E807BF"/>
    <w:rsid w:val="00E81BDA"/>
    <w:rsid w:val="00E83114"/>
    <w:rsid w:val="00E834BD"/>
    <w:rsid w:val="00E84255"/>
    <w:rsid w:val="00E84777"/>
    <w:rsid w:val="00E91320"/>
    <w:rsid w:val="00E92846"/>
    <w:rsid w:val="00E955C0"/>
    <w:rsid w:val="00EA2EFF"/>
    <w:rsid w:val="00EA77D4"/>
    <w:rsid w:val="00EA7F11"/>
    <w:rsid w:val="00EB1ADF"/>
    <w:rsid w:val="00EB3A7E"/>
    <w:rsid w:val="00EB5790"/>
    <w:rsid w:val="00EC0A91"/>
    <w:rsid w:val="00ED09FB"/>
    <w:rsid w:val="00ED1ECC"/>
    <w:rsid w:val="00ED43E0"/>
    <w:rsid w:val="00ED6D8B"/>
    <w:rsid w:val="00EE0123"/>
    <w:rsid w:val="00EE11D5"/>
    <w:rsid w:val="00EE1333"/>
    <w:rsid w:val="00EE2D29"/>
    <w:rsid w:val="00EE5356"/>
    <w:rsid w:val="00EE6F2C"/>
    <w:rsid w:val="00EE7112"/>
    <w:rsid w:val="00EE7D78"/>
    <w:rsid w:val="00EF0008"/>
    <w:rsid w:val="00EF1356"/>
    <w:rsid w:val="00EF33E1"/>
    <w:rsid w:val="00EF4EED"/>
    <w:rsid w:val="00F01AE5"/>
    <w:rsid w:val="00F03EAE"/>
    <w:rsid w:val="00F14A4D"/>
    <w:rsid w:val="00F167A6"/>
    <w:rsid w:val="00F1739B"/>
    <w:rsid w:val="00F178AB"/>
    <w:rsid w:val="00F17A8C"/>
    <w:rsid w:val="00F257EC"/>
    <w:rsid w:val="00F3438F"/>
    <w:rsid w:val="00F4365A"/>
    <w:rsid w:val="00F44874"/>
    <w:rsid w:val="00F46C5D"/>
    <w:rsid w:val="00F50BC5"/>
    <w:rsid w:val="00F55488"/>
    <w:rsid w:val="00F641E7"/>
    <w:rsid w:val="00F66EDC"/>
    <w:rsid w:val="00F71AE4"/>
    <w:rsid w:val="00F77042"/>
    <w:rsid w:val="00F778A9"/>
    <w:rsid w:val="00F81080"/>
    <w:rsid w:val="00F82289"/>
    <w:rsid w:val="00F85D6A"/>
    <w:rsid w:val="00F95325"/>
    <w:rsid w:val="00FA27DF"/>
    <w:rsid w:val="00FA7997"/>
    <w:rsid w:val="00FB0D31"/>
    <w:rsid w:val="00FC3A5D"/>
    <w:rsid w:val="00FC5497"/>
    <w:rsid w:val="00FE1443"/>
    <w:rsid w:val="00FE2D37"/>
    <w:rsid w:val="00FE2F38"/>
    <w:rsid w:val="00FE62B1"/>
    <w:rsid w:val="00FE6DBD"/>
    <w:rsid w:val="00FF11B8"/>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717A4B"/>
    <w:pPr>
      <w:tabs>
        <w:tab w:val="right" w:leader="dot" w:pos="10786"/>
      </w:tabs>
      <w:spacing w:before="80" w:after="0"/>
      <w:ind w:left="144"/>
    </w:pPr>
    <w:rPr>
      <w:b/>
    </w:rPr>
  </w:style>
  <w:style w:type="paragraph" w:styleId="TOC2">
    <w:name w:val="toc 2"/>
    <w:basedOn w:val="Normal"/>
    <w:next w:val="Normal"/>
    <w:autoRedefine/>
    <w:uiPriority w:val="39"/>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33"/>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9E27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3.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3.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header" Target="header1.xml"/><Relationship Id="rId22" Type="http://schemas.openxmlformats.org/officeDocument/2006/relationships/image" Target="media/image14.png"/><Relationship Id="rId43" Type="http://schemas.openxmlformats.org/officeDocument/2006/relationships/image" Target="media/image34.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5.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flow.microsoft.com/" TargetMode="External"/><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hyperlink" Target="https://flow.microsoft.com/" TargetMode="External"/><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7.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2.png"/><Relationship Id="rId41" Type="http://schemas.openxmlformats.org/officeDocument/2006/relationships/hyperlink" Target="https://twitter.com" TargetMode="External"/><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8.png"/><Relationship Id="rId47" Type="http://schemas.openxmlformats.org/officeDocument/2006/relationships/image" Target="media/image38.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theme" Target="theme/theme1.xml"/><Relationship Id="rId27" Type="http://schemas.openxmlformats.org/officeDocument/2006/relationships/image" Target="media/image19.png"/><Relationship Id="rId48" Type="http://schemas.openxmlformats.org/officeDocument/2006/relationships/hyperlink" Target="https://outlook.office.com" TargetMode="External"/><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67C5A-9DF3-46D9-A9C7-D310B6E2B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2060</TotalTime>
  <Pages>35</Pages>
  <Words>3797</Words>
  <Characters>21648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53</cp:revision>
  <cp:lastPrinted>2019-11-30T18:58:00Z</cp:lastPrinted>
  <dcterms:created xsi:type="dcterms:W3CDTF">2018-01-22T16:56:00Z</dcterms:created>
  <dcterms:modified xsi:type="dcterms:W3CDTF">2020-01-19T20:42:00Z</dcterms:modified>
</cp:coreProperties>
</file>